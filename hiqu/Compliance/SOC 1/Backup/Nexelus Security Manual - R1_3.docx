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0066CF" w14:textId="49A5DDF6" w:rsidR="00F7464E" w:rsidRPr="009378A9" w:rsidRDefault="00595B08" w:rsidP="00F7464E">
      <w:pPr>
        <w:pStyle w:val="CoverHeading1"/>
      </w:pPr>
      <w:r>
        <w:t>Nexelus</w:t>
      </w:r>
      <w:r w:rsidR="00723174">
        <w:t xml:space="preserve"> </w:t>
      </w:r>
      <w:r w:rsidR="00F7464E" w:rsidRPr="00CE53CE">
        <w:t>Security Manual</w:t>
      </w:r>
    </w:p>
    <w:p w14:paraId="2B74FC8D" w14:textId="20192228" w:rsidR="00F7464E" w:rsidRDefault="00CA5053" w:rsidP="00F7464E">
      <w:pPr>
        <w:pStyle w:val="CoverHeading2"/>
      </w:pPr>
      <w:r>
        <w:t>SOC 1 Type II</w:t>
      </w:r>
      <w:r w:rsidR="00F7464E">
        <w:t xml:space="preserve"> Document</w:t>
      </w:r>
    </w:p>
    <w:p w14:paraId="21BC0034" w14:textId="77777777" w:rsidR="004D1A61" w:rsidRDefault="004D1A61" w:rsidP="004D1A61">
      <w:pPr>
        <w:pStyle w:val="BodyText"/>
      </w:pPr>
    </w:p>
    <w:p w14:paraId="090466EB" w14:textId="77777777" w:rsidR="0096154F" w:rsidRDefault="0096154F" w:rsidP="00C60C35">
      <w:pPr>
        <w:pStyle w:val="ReportTitle2"/>
        <w:jc w:val="right"/>
        <w:rPr>
          <w:rFonts w:ascii="Tahoma" w:hAnsi="Tahoma"/>
          <w:b/>
          <w:sz w:val="36"/>
          <w:szCs w:val="36"/>
        </w:rPr>
      </w:pPr>
    </w:p>
    <w:p w14:paraId="55A2830A" w14:textId="77777777" w:rsidR="00E54E8B" w:rsidRDefault="00E54E8B" w:rsidP="0069231C">
      <w:pPr>
        <w:jc w:val="right"/>
        <w:rPr>
          <w:rFonts w:ascii="Tahoma" w:hAnsi="Tahoma"/>
        </w:rPr>
      </w:pPr>
    </w:p>
    <w:p w14:paraId="5689F38B" w14:textId="77777777" w:rsidR="00E54E8B" w:rsidRDefault="00E54E8B" w:rsidP="0069231C">
      <w:pPr>
        <w:jc w:val="right"/>
        <w:rPr>
          <w:rFonts w:ascii="Tahoma" w:hAnsi="Tahoma"/>
        </w:rPr>
      </w:pPr>
    </w:p>
    <w:p w14:paraId="0550FE55" w14:textId="77777777" w:rsidR="00E54E8B" w:rsidRDefault="00E54E8B" w:rsidP="0069231C">
      <w:pPr>
        <w:jc w:val="right"/>
        <w:rPr>
          <w:rFonts w:ascii="Tahoma" w:hAnsi="Tahoma"/>
        </w:rPr>
      </w:pPr>
    </w:p>
    <w:p w14:paraId="0F39A666" w14:textId="77777777" w:rsidR="00E54E8B" w:rsidRDefault="00E54E8B" w:rsidP="0069231C">
      <w:pPr>
        <w:jc w:val="right"/>
        <w:rPr>
          <w:rFonts w:ascii="Tahoma" w:hAnsi="Tahoma"/>
        </w:rPr>
      </w:pPr>
    </w:p>
    <w:p w14:paraId="73F103D8" w14:textId="77777777" w:rsidR="00E54E8B" w:rsidRDefault="00E54E8B" w:rsidP="0069231C">
      <w:pPr>
        <w:jc w:val="right"/>
        <w:rPr>
          <w:rFonts w:ascii="Tahoma" w:hAnsi="Tahoma"/>
        </w:rPr>
      </w:pPr>
    </w:p>
    <w:p w14:paraId="1711DFD7" w14:textId="77777777" w:rsidR="006E64FA" w:rsidRDefault="006E64FA" w:rsidP="0069231C">
      <w:pPr>
        <w:jc w:val="right"/>
        <w:rPr>
          <w:rFonts w:ascii="Tahoma" w:hAnsi="Tahoma"/>
        </w:rPr>
      </w:pPr>
    </w:p>
    <w:p w14:paraId="778CA3B3" w14:textId="77777777" w:rsidR="00732399" w:rsidRDefault="00732399" w:rsidP="00E91F0A">
      <w:pPr>
        <w:rPr>
          <w:rFonts w:ascii="Tahoma" w:hAnsi="Tahoma"/>
        </w:rPr>
      </w:pPr>
    </w:p>
    <w:p w14:paraId="69802EF6" w14:textId="77777777" w:rsidR="003A1EAA" w:rsidRDefault="003A1EAA" w:rsidP="00E91F0A">
      <w:pPr>
        <w:rPr>
          <w:rFonts w:ascii="Tahoma" w:hAnsi="Tahoma"/>
        </w:rPr>
      </w:pPr>
    </w:p>
    <w:p w14:paraId="24CFAF64" w14:textId="77777777" w:rsidR="00CB5DE0" w:rsidRDefault="00CB5DE0" w:rsidP="00E91F0A">
      <w:pPr>
        <w:rPr>
          <w:rFonts w:ascii="Tahoma" w:hAnsi="Tahoma"/>
        </w:rPr>
      </w:pPr>
    </w:p>
    <w:p w14:paraId="4E8851DD" w14:textId="77777777" w:rsidR="00CB5DE0" w:rsidRDefault="00CB5DE0" w:rsidP="00E91F0A">
      <w:pPr>
        <w:rPr>
          <w:rFonts w:ascii="Tahoma" w:hAnsi="Tahoma"/>
        </w:rPr>
      </w:pPr>
    </w:p>
    <w:p w14:paraId="7A82F68A" w14:textId="77777777" w:rsidR="00CA5053" w:rsidRDefault="00CA5053" w:rsidP="00CA5053">
      <w:pPr>
        <w:jc w:val="right"/>
        <w:rPr>
          <w:b/>
          <w:color w:val="000000" w:themeColor="text1"/>
          <w:sz w:val="28"/>
          <w:szCs w:val="28"/>
        </w:rPr>
      </w:pPr>
      <w:r>
        <w:rPr>
          <w:noProof/>
        </w:rPr>
        <w:drawing>
          <wp:inline distT="0" distB="0" distL="0" distR="0" wp14:anchorId="1EF9CEC5" wp14:editId="707E2AB0">
            <wp:extent cx="2264615" cy="558800"/>
            <wp:effectExtent l="0" t="0" r="2540" b="0"/>
            <wp:docPr id="15" name="Picture 15" descr="esm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_logo.jpg"/>
                    <pic:cNvPicPr/>
                  </pic:nvPicPr>
                  <pic:blipFill>
                    <a:blip r:embed="rId11"/>
                    <a:stretch>
                      <a:fillRect/>
                    </a:stretch>
                  </pic:blipFill>
                  <pic:spPr>
                    <a:xfrm>
                      <a:off x="0" y="0"/>
                      <a:ext cx="2274793" cy="561311"/>
                    </a:xfrm>
                    <a:prstGeom prst="rect">
                      <a:avLst/>
                    </a:prstGeom>
                  </pic:spPr>
                </pic:pic>
              </a:graphicData>
            </a:graphic>
          </wp:inline>
        </w:drawing>
      </w:r>
    </w:p>
    <w:p w14:paraId="0D390D03" w14:textId="09E249B6" w:rsidR="00CA5053" w:rsidRDefault="00595B08" w:rsidP="00CA5053">
      <w:pPr>
        <w:jc w:val="right"/>
      </w:pPr>
      <w:r>
        <w:t>Nexelus</w:t>
      </w:r>
      <w:r w:rsidR="00CA5053">
        <w:t xml:space="preserve"> USA</w:t>
      </w:r>
      <w:r w:rsidR="00CA5053">
        <w:br/>
      </w:r>
      <w:r w:rsidR="00CA5053" w:rsidRPr="00D438ED">
        <w:t>New York, NEW YORK (NY)</w:t>
      </w:r>
      <w:r w:rsidR="00CA5053">
        <w:br/>
      </w:r>
      <w:r w:rsidR="00CA5053" w:rsidRPr="00A05802">
        <w:t>646-558-1950 ext.128</w:t>
      </w:r>
    </w:p>
    <w:p w14:paraId="60B4EFC0" w14:textId="77777777" w:rsidR="00CA5053" w:rsidRDefault="00CA5053" w:rsidP="00CA5053">
      <w:pPr>
        <w:jc w:val="right"/>
        <w:rPr>
          <w:b/>
          <w:color w:val="000000" w:themeColor="text1"/>
          <w:sz w:val="28"/>
          <w:szCs w:val="28"/>
        </w:rPr>
      </w:pPr>
    </w:p>
    <w:p w14:paraId="185E736A" w14:textId="77777777" w:rsidR="00CA5053" w:rsidRDefault="00CA5053" w:rsidP="00CA5053">
      <w:pPr>
        <w:jc w:val="right"/>
        <w:rPr>
          <w:b/>
          <w:color w:val="000000" w:themeColor="text1"/>
          <w:sz w:val="28"/>
          <w:szCs w:val="28"/>
        </w:rPr>
      </w:pPr>
    </w:p>
    <w:p w14:paraId="7A7E7B1A" w14:textId="77777777" w:rsidR="00CA5053" w:rsidRDefault="00CA5053" w:rsidP="00CA5053">
      <w:pPr>
        <w:jc w:val="right"/>
        <w:rPr>
          <w:b/>
          <w:color w:val="000000" w:themeColor="text1"/>
          <w:sz w:val="28"/>
          <w:szCs w:val="28"/>
        </w:rPr>
      </w:pPr>
    </w:p>
    <w:p w14:paraId="61458D3A" w14:textId="77777777" w:rsidR="00CA5053" w:rsidRDefault="00CA5053" w:rsidP="00CA5053">
      <w:pPr>
        <w:jc w:val="right"/>
        <w:rPr>
          <w:b/>
          <w:color w:val="000000" w:themeColor="text1"/>
          <w:sz w:val="28"/>
          <w:szCs w:val="28"/>
        </w:rPr>
      </w:pPr>
    </w:p>
    <w:p w14:paraId="4447E2C8" w14:textId="77777777" w:rsidR="00CA5053" w:rsidRDefault="00CA5053" w:rsidP="00CA5053">
      <w:pPr>
        <w:jc w:val="right"/>
        <w:rPr>
          <w:b/>
          <w:color w:val="000000" w:themeColor="text1"/>
          <w:sz w:val="28"/>
          <w:szCs w:val="28"/>
        </w:rPr>
      </w:pPr>
    </w:p>
    <w:p w14:paraId="14D3DE09" w14:textId="50EADC00" w:rsidR="00CA5053" w:rsidRDefault="00D42BCA" w:rsidP="00CA5053">
      <w:pPr>
        <w:jc w:val="right"/>
        <w:rPr>
          <w:b/>
          <w:color w:val="000000" w:themeColor="text1"/>
          <w:sz w:val="28"/>
          <w:szCs w:val="28"/>
        </w:rPr>
      </w:pPr>
      <w:r>
        <w:rPr>
          <w:b/>
          <w:color w:val="000000" w:themeColor="text1"/>
          <w:sz w:val="28"/>
          <w:szCs w:val="28"/>
        </w:rPr>
        <w:t>10</w:t>
      </w:r>
      <w:r w:rsidR="00CA5053">
        <w:rPr>
          <w:b/>
          <w:color w:val="000000" w:themeColor="text1"/>
          <w:sz w:val="28"/>
          <w:szCs w:val="28"/>
        </w:rPr>
        <w:t>/</w:t>
      </w:r>
      <w:r w:rsidR="009B0D6E">
        <w:rPr>
          <w:b/>
          <w:color w:val="000000" w:themeColor="text1"/>
          <w:sz w:val="28"/>
          <w:szCs w:val="28"/>
        </w:rPr>
        <w:t>16</w:t>
      </w:r>
      <w:r w:rsidR="00CA5053">
        <w:rPr>
          <w:b/>
          <w:color w:val="000000" w:themeColor="text1"/>
          <w:sz w:val="28"/>
          <w:szCs w:val="28"/>
        </w:rPr>
        <w:t>/2021</w:t>
      </w:r>
    </w:p>
    <w:p w14:paraId="64C8BBC1" w14:textId="77777777" w:rsidR="00CE304E" w:rsidRDefault="00CE304E" w:rsidP="00303B85">
      <w:pPr>
        <w:rPr>
          <w:rFonts w:cs="Arial"/>
          <w:b/>
          <w:bCs/>
          <w:sz w:val="18"/>
          <w:szCs w:val="18"/>
        </w:rPr>
      </w:pPr>
    </w:p>
    <w:p w14:paraId="190D8DBF" w14:textId="77777777" w:rsidR="00FC3564" w:rsidRDefault="00FC3564" w:rsidP="00303B85">
      <w:pPr>
        <w:rPr>
          <w:rFonts w:cs="Arial"/>
          <w:b/>
          <w:bCs/>
          <w:sz w:val="18"/>
          <w:szCs w:val="18"/>
        </w:rPr>
      </w:pPr>
    </w:p>
    <w:p w14:paraId="0C405034" w14:textId="2129621A" w:rsidR="005C6EC2" w:rsidRDefault="005C6EC2" w:rsidP="007D7D6E">
      <w:bookmarkStart w:id="0" w:name="_Toc493698475"/>
      <w:bookmarkStart w:id="1" w:name="_Toc482451132"/>
      <w:bookmarkStart w:id="2" w:name="_Toc84586728"/>
      <w:r>
        <w:t>Document Details</w:t>
      </w:r>
      <w:bookmarkEnd w:id="0"/>
      <w:bookmarkEnd w:id="1"/>
      <w:bookmarkEnd w:id="2"/>
    </w:p>
    <w:p w14:paraId="1A519171" w14:textId="77777777" w:rsidR="005C6EC2" w:rsidRDefault="005C6EC2" w:rsidP="002A1419">
      <w:pPr>
        <w:pStyle w:val="Heading1"/>
      </w:pPr>
      <w:bookmarkStart w:id="3" w:name="_Toc337563711"/>
      <w:bookmarkStart w:id="4" w:name="_Toc343099518"/>
      <w:bookmarkStart w:id="5" w:name="_Toc493698476"/>
      <w:bookmarkStart w:id="6" w:name="_Toc482451133"/>
      <w:bookmarkStart w:id="7" w:name="_Toc84586729"/>
      <w:bookmarkStart w:id="8" w:name="_Toc87954110"/>
      <w:r>
        <w:lastRenderedPageBreak/>
        <w:t>Document Information</w:t>
      </w:r>
      <w:bookmarkEnd w:id="3"/>
      <w:bookmarkEnd w:id="4"/>
      <w:bookmarkEnd w:id="5"/>
      <w:bookmarkEnd w:id="6"/>
      <w:bookmarkEnd w:id="7"/>
      <w:bookmarkEnd w:id="8"/>
      <w:r>
        <w:tab/>
      </w:r>
    </w:p>
    <w:p w14:paraId="46455885" w14:textId="791F057B" w:rsidR="005C6EC2" w:rsidRDefault="00FE579E" w:rsidP="005C6EC2">
      <w:pPr>
        <w:pStyle w:val="Body"/>
      </w:pPr>
      <w:r>
        <w:t xml:space="preserve">The following </w:t>
      </w:r>
      <w:r w:rsidR="005C6EC2">
        <w:t>table shows the detail</w:t>
      </w:r>
      <w:r w:rsidR="00627FD0">
        <w:t>s</w:t>
      </w:r>
      <w:r w:rsidR="005C6EC2">
        <w:t xml:space="preserve"> for document creation</w:t>
      </w:r>
      <w:r w:rsidR="0034687F">
        <w:t>, review, approval</w:t>
      </w:r>
      <w:r w:rsidR="0050100A">
        <w:t>,</w:t>
      </w:r>
      <w:r w:rsidR="0034687F">
        <w:t xml:space="preserve"> and effective </w:t>
      </w:r>
      <w:r w:rsidR="00B636B9">
        <w:t>d</w:t>
      </w:r>
      <w:r w:rsidR="005C6EC2">
        <w:t>ate.</w:t>
      </w:r>
    </w:p>
    <w:tbl>
      <w:tblPr>
        <w:tblW w:w="9450" w:type="dxa"/>
        <w:tblInd w:w="18" w:type="dxa"/>
        <w:tblBorders>
          <w:bottom w:val="single" w:sz="4" w:space="0" w:color="auto"/>
          <w:insideH w:val="single" w:sz="4" w:space="0" w:color="000000"/>
        </w:tblBorders>
        <w:tblCellMar>
          <w:left w:w="115" w:type="dxa"/>
          <w:right w:w="115" w:type="dxa"/>
        </w:tblCellMar>
        <w:tblLook w:val="04A0" w:firstRow="1" w:lastRow="0" w:firstColumn="1" w:lastColumn="0" w:noHBand="0" w:noVBand="1"/>
      </w:tblPr>
      <w:tblGrid>
        <w:gridCol w:w="2340"/>
        <w:gridCol w:w="7110"/>
      </w:tblGrid>
      <w:tr w:rsidR="005C6EC2" w:rsidRPr="00AD6AB5" w14:paraId="47B3D9A5" w14:textId="77777777" w:rsidTr="008714E9">
        <w:trPr>
          <w:trHeight w:val="356"/>
          <w:tblHeader/>
        </w:trPr>
        <w:tc>
          <w:tcPr>
            <w:tcW w:w="2340" w:type="dxa"/>
            <w:tcBorders>
              <w:top w:val="single" w:sz="12" w:space="0" w:color="000000"/>
              <w:bottom w:val="single" w:sz="12" w:space="0" w:color="000000"/>
            </w:tcBorders>
            <w:vAlign w:val="center"/>
          </w:tcPr>
          <w:p w14:paraId="6D61B031" w14:textId="77777777" w:rsidR="005C6EC2" w:rsidRPr="00AD6AB5" w:rsidRDefault="005C6EC2" w:rsidP="00BB2C2A">
            <w:pPr>
              <w:rPr>
                <w:rFonts w:cs="Arial"/>
                <w:b/>
                <w:kern w:val="32"/>
              </w:rPr>
            </w:pPr>
            <w:bookmarkStart w:id="9" w:name="_Toc337563712"/>
            <w:r w:rsidRPr="00AD6AB5">
              <w:rPr>
                <w:rFonts w:cs="Arial"/>
                <w:b/>
                <w:kern w:val="32"/>
              </w:rPr>
              <w:t>Category</w:t>
            </w:r>
          </w:p>
        </w:tc>
        <w:tc>
          <w:tcPr>
            <w:tcW w:w="7110" w:type="dxa"/>
            <w:tcBorders>
              <w:top w:val="single" w:sz="12" w:space="0" w:color="000000"/>
              <w:bottom w:val="single" w:sz="12" w:space="0" w:color="000000"/>
            </w:tcBorders>
            <w:vAlign w:val="center"/>
          </w:tcPr>
          <w:p w14:paraId="57B14BC0" w14:textId="77777777" w:rsidR="005C6EC2" w:rsidRPr="00AD6AB5" w:rsidRDefault="005C6EC2" w:rsidP="00BB2C2A">
            <w:pPr>
              <w:rPr>
                <w:rFonts w:cs="Arial"/>
                <w:b/>
                <w:kern w:val="32"/>
              </w:rPr>
            </w:pPr>
            <w:r w:rsidRPr="00AD6AB5">
              <w:rPr>
                <w:rFonts w:cs="Arial"/>
                <w:b/>
                <w:kern w:val="32"/>
              </w:rPr>
              <w:t>Information</w:t>
            </w:r>
          </w:p>
        </w:tc>
      </w:tr>
      <w:tr w:rsidR="000226CD" w:rsidRPr="00EB140E" w14:paraId="735EDF2A" w14:textId="77777777" w:rsidTr="008714E9">
        <w:trPr>
          <w:trHeight w:val="356"/>
        </w:trPr>
        <w:tc>
          <w:tcPr>
            <w:tcW w:w="2340" w:type="dxa"/>
            <w:tcBorders>
              <w:top w:val="single" w:sz="12" w:space="0" w:color="000000"/>
            </w:tcBorders>
            <w:vAlign w:val="center"/>
          </w:tcPr>
          <w:p w14:paraId="59B16110" w14:textId="77777777" w:rsidR="000226CD" w:rsidRPr="00EB140E" w:rsidRDefault="000226CD" w:rsidP="000226CD">
            <w:pPr>
              <w:rPr>
                <w:rFonts w:cs="Arial"/>
                <w:kern w:val="32"/>
                <w:sz w:val="20"/>
              </w:rPr>
            </w:pPr>
            <w:r w:rsidRPr="00EB140E">
              <w:rPr>
                <w:rFonts w:cs="Arial"/>
                <w:kern w:val="32"/>
                <w:sz w:val="20"/>
              </w:rPr>
              <w:t>Work Product:</w:t>
            </w:r>
          </w:p>
        </w:tc>
        <w:tc>
          <w:tcPr>
            <w:tcW w:w="7110" w:type="dxa"/>
            <w:tcBorders>
              <w:top w:val="single" w:sz="12" w:space="0" w:color="000000"/>
            </w:tcBorders>
            <w:vAlign w:val="center"/>
          </w:tcPr>
          <w:p w14:paraId="04E57FA7" w14:textId="316E9C0C" w:rsidR="000226CD" w:rsidRPr="00EB140E" w:rsidRDefault="00595B08" w:rsidP="000226CD">
            <w:pPr>
              <w:rPr>
                <w:rFonts w:cs="Arial"/>
                <w:kern w:val="32"/>
                <w:sz w:val="20"/>
              </w:rPr>
            </w:pPr>
            <w:r>
              <w:rPr>
                <w:rFonts w:cs="Arial"/>
                <w:kern w:val="32"/>
                <w:sz w:val="20"/>
              </w:rPr>
              <w:t>Nexelus</w:t>
            </w:r>
            <w:r w:rsidR="00723174">
              <w:rPr>
                <w:rFonts w:cs="Arial"/>
                <w:kern w:val="32"/>
                <w:sz w:val="20"/>
              </w:rPr>
              <w:t xml:space="preserve"> Security Manual </w:t>
            </w:r>
            <w:r w:rsidR="000226CD">
              <w:rPr>
                <w:rFonts w:cs="Arial"/>
                <w:kern w:val="32"/>
                <w:sz w:val="20"/>
              </w:rPr>
              <w:t xml:space="preserve">- </w:t>
            </w:r>
            <w:r w:rsidR="000226CD">
              <w:rPr>
                <w:rFonts w:cs="Arial"/>
                <w:kern w:val="32"/>
                <w:sz w:val="20"/>
              </w:rPr>
              <w:fldChar w:fldCharType="begin"/>
            </w:r>
            <w:r w:rsidR="000226CD">
              <w:rPr>
                <w:rFonts w:cs="Arial"/>
                <w:kern w:val="32"/>
                <w:sz w:val="20"/>
              </w:rPr>
              <w:instrText xml:space="preserve"> STYLEREF  "Cover Heading 2"  \* MERGEFORMAT </w:instrText>
            </w:r>
            <w:r w:rsidR="000226CD">
              <w:rPr>
                <w:rFonts w:cs="Arial"/>
                <w:kern w:val="32"/>
                <w:sz w:val="20"/>
              </w:rPr>
              <w:fldChar w:fldCharType="separate"/>
            </w:r>
            <w:r w:rsidR="00CA5053">
              <w:rPr>
                <w:rFonts w:cs="Arial"/>
                <w:noProof/>
                <w:kern w:val="32"/>
                <w:sz w:val="20"/>
              </w:rPr>
              <w:t>SOC 1 Type II Document</w:t>
            </w:r>
            <w:r w:rsidR="000226CD">
              <w:rPr>
                <w:rFonts w:cs="Arial"/>
                <w:kern w:val="32"/>
                <w:sz w:val="20"/>
              </w:rPr>
              <w:fldChar w:fldCharType="end"/>
            </w:r>
          </w:p>
        </w:tc>
      </w:tr>
      <w:tr w:rsidR="000226CD" w:rsidRPr="00EB140E" w14:paraId="0E5ACAAC" w14:textId="77777777" w:rsidTr="008714E9">
        <w:trPr>
          <w:trHeight w:val="356"/>
        </w:trPr>
        <w:tc>
          <w:tcPr>
            <w:tcW w:w="2340" w:type="dxa"/>
            <w:vAlign w:val="center"/>
          </w:tcPr>
          <w:p w14:paraId="19A442A0" w14:textId="77777777" w:rsidR="000226CD" w:rsidRPr="00EB140E" w:rsidRDefault="000226CD" w:rsidP="000226CD">
            <w:pPr>
              <w:rPr>
                <w:rFonts w:cs="Arial"/>
                <w:kern w:val="32"/>
                <w:sz w:val="20"/>
              </w:rPr>
            </w:pPr>
            <w:r w:rsidRPr="00EB140E">
              <w:rPr>
                <w:rFonts w:cs="Arial"/>
                <w:kern w:val="32"/>
                <w:sz w:val="20"/>
              </w:rPr>
              <w:t>Project Name:</w:t>
            </w:r>
          </w:p>
        </w:tc>
        <w:tc>
          <w:tcPr>
            <w:tcW w:w="7110" w:type="dxa"/>
            <w:vAlign w:val="center"/>
          </w:tcPr>
          <w:p w14:paraId="4D9CAB0C" w14:textId="62ADDA2B" w:rsidR="000226CD" w:rsidRPr="00EB140E" w:rsidRDefault="000226CD" w:rsidP="000226CD">
            <w:pPr>
              <w:rPr>
                <w:rFonts w:cs="Arial"/>
                <w:kern w:val="32"/>
                <w:sz w:val="20"/>
              </w:rPr>
            </w:pPr>
            <w:r>
              <w:rPr>
                <w:rFonts w:cs="Arial"/>
                <w:kern w:val="32"/>
                <w:sz w:val="20"/>
              </w:rPr>
              <w:fldChar w:fldCharType="begin"/>
            </w:r>
            <w:r>
              <w:rPr>
                <w:rFonts w:cs="Arial"/>
                <w:kern w:val="32"/>
                <w:sz w:val="20"/>
              </w:rPr>
              <w:instrText xml:space="preserve"> STYLEREF  "Cover Heading 1"  \* MERGEFORMAT </w:instrText>
            </w:r>
            <w:r>
              <w:rPr>
                <w:rFonts w:cs="Arial"/>
                <w:kern w:val="32"/>
                <w:sz w:val="20"/>
              </w:rPr>
              <w:fldChar w:fldCharType="separate"/>
            </w:r>
            <w:r w:rsidR="001B1126">
              <w:rPr>
                <w:rFonts w:cs="Arial"/>
                <w:noProof/>
                <w:kern w:val="32"/>
                <w:sz w:val="20"/>
              </w:rPr>
              <w:t>Security Manual</w:t>
            </w:r>
            <w:r>
              <w:rPr>
                <w:rFonts w:cs="Arial"/>
                <w:kern w:val="32"/>
                <w:sz w:val="20"/>
              </w:rPr>
              <w:fldChar w:fldCharType="end"/>
            </w:r>
          </w:p>
        </w:tc>
      </w:tr>
      <w:tr w:rsidR="000226CD" w:rsidRPr="00EB140E" w14:paraId="65CECC65" w14:textId="77777777" w:rsidTr="008714E9">
        <w:trPr>
          <w:trHeight w:val="356"/>
        </w:trPr>
        <w:tc>
          <w:tcPr>
            <w:tcW w:w="2340" w:type="dxa"/>
            <w:vAlign w:val="center"/>
          </w:tcPr>
          <w:p w14:paraId="4C1DDDC2" w14:textId="77777777" w:rsidR="000226CD" w:rsidRPr="00EB140E" w:rsidRDefault="000226CD" w:rsidP="000226CD">
            <w:pPr>
              <w:rPr>
                <w:rFonts w:cs="Arial"/>
                <w:kern w:val="32"/>
                <w:sz w:val="20"/>
              </w:rPr>
            </w:pPr>
            <w:r w:rsidRPr="00EB140E">
              <w:rPr>
                <w:rFonts w:cs="Arial"/>
                <w:kern w:val="32"/>
                <w:sz w:val="20"/>
              </w:rPr>
              <w:t>Function Name:</w:t>
            </w:r>
          </w:p>
        </w:tc>
        <w:tc>
          <w:tcPr>
            <w:tcW w:w="7110" w:type="dxa"/>
            <w:vAlign w:val="center"/>
          </w:tcPr>
          <w:p w14:paraId="30D13AF0" w14:textId="5F8D1690" w:rsidR="000226CD" w:rsidRPr="00EB140E" w:rsidRDefault="000226CD" w:rsidP="000226CD">
            <w:pPr>
              <w:rPr>
                <w:rFonts w:cs="Arial"/>
                <w:kern w:val="32"/>
                <w:sz w:val="20"/>
              </w:rPr>
            </w:pPr>
            <w:r>
              <w:rPr>
                <w:rFonts w:cs="Arial"/>
                <w:kern w:val="32"/>
                <w:sz w:val="20"/>
              </w:rPr>
              <w:fldChar w:fldCharType="begin"/>
            </w:r>
            <w:r>
              <w:rPr>
                <w:rFonts w:cs="Arial"/>
                <w:kern w:val="32"/>
                <w:sz w:val="20"/>
              </w:rPr>
              <w:instrText xml:space="preserve"> STYLEREF  "Cover Heading 2"  \* MERGEFORMAT </w:instrText>
            </w:r>
            <w:r>
              <w:rPr>
                <w:rFonts w:cs="Arial"/>
                <w:kern w:val="32"/>
                <w:sz w:val="20"/>
              </w:rPr>
              <w:fldChar w:fldCharType="separate"/>
            </w:r>
            <w:r w:rsidR="00CA5053">
              <w:rPr>
                <w:rFonts w:cs="Arial"/>
                <w:noProof/>
                <w:kern w:val="32"/>
                <w:sz w:val="20"/>
              </w:rPr>
              <w:t>SOC 1 Type II Document</w:t>
            </w:r>
            <w:r>
              <w:rPr>
                <w:rFonts w:cs="Arial"/>
                <w:kern w:val="32"/>
                <w:sz w:val="20"/>
              </w:rPr>
              <w:fldChar w:fldCharType="end"/>
            </w:r>
          </w:p>
        </w:tc>
      </w:tr>
      <w:tr w:rsidR="000226CD" w:rsidRPr="00EB140E" w14:paraId="03538581" w14:textId="77777777" w:rsidTr="008714E9">
        <w:trPr>
          <w:trHeight w:val="356"/>
        </w:trPr>
        <w:tc>
          <w:tcPr>
            <w:tcW w:w="2340" w:type="dxa"/>
            <w:vAlign w:val="center"/>
          </w:tcPr>
          <w:p w14:paraId="49843C45" w14:textId="77777777" w:rsidR="000226CD" w:rsidRPr="00EB140E" w:rsidRDefault="000226CD" w:rsidP="000226CD">
            <w:pPr>
              <w:rPr>
                <w:rFonts w:cs="Arial"/>
                <w:kern w:val="32"/>
                <w:sz w:val="20"/>
              </w:rPr>
            </w:pPr>
            <w:r w:rsidRPr="00EB140E">
              <w:rPr>
                <w:rFonts w:cs="Arial"/>
                <w:kern w:val="32"/>
                <w:sz w:val="20"/>
              </w:rPr>
              <w:t>Version:</w:t>
            </w:r>
          </w:p>
        </w:tc>
        <w:tc>
          <w:tcPr>
            <w:tcW w:w="7110" w:type="dxa"/>
            <w:vAlign w:val="center"/>
          </w:tcPr>
          <w:p w14:paraId="71090D63" w14:textId="44531D65" w:rsidR="000226CD" w:rsidRPr="00EB140E" w:rsidRDefault="001E11BA" w:rsidP="000226CD">
            <w:pPr>
              <w:rPr>
                <w:rFonts w:cs="Arial"/>
                <w:kern w:val="32"/>
                <w:sz w:val="20"/>
              </w:rPr>
            </w:pPr>
            <w:r>
              <w:rPr>
                <w:rFonts w:cs="Arial"/>
                <w:kern w:val="32"/>
                <w:sz w:val="20"/>
              </w:rPr>
              <w:t>0</w:t>
            </w:r>
            <w:r w:rsidR="000226CD">
              <w:rPr>
                <w:rFonts w:cs="Arial"/>
                <w:kern w:val="32"/>
                <w:sz w:val="20"/>
              </w:rPr>
              <w:t>.</w:t>
            </w:r>
            <w:r>
              <w:rPr>
                <w:rFonts w:cs="Arial"/>
                <w:kern w:val="32"/>
                <w:sz w:val="20"/>
              </w:rPr>
              <w:t>1</w:t>
            </w:r>
          </w:p>
        </w:tc>
      </w:tr>
      <w:tr w:rsidR="000226CD" w:rsidRPr="00EB140E" w14:paraId="66322011" w14:textId="77777777" w:rsidTr="008714E9">
        <w:trPr>
          <w:trHeight w:val="341"/>
        </w:trPr>
        <w:tc>
          <w:tcPr>
            <w:tcW w:w="2340" w:type="dxa"/>
            <w:vAlign w:val="center"/>
          </w:tcPr>
          <w:p w14:paraId="36356720" w14:textId="77777777" w:rsidR="000226CD" w:rsidRPr="00EB140E" w:rsidRDefault="000226CD" w:rsidP="000226CD">
            <w:pPr>
              <w:rPr>
                <w:rFonts w:cs="Arial"/>
                <w:kern w:val="32"/>
                <w:sz w:val="20"/>
              </w:rPr>
            </w:pPr>
            <w:r w:rsidRPr="00EB140E">
              <w:rPr>
                <w:rFonts w:cs="Arial"/>
                <w:kern w:val="32"/>
                <w:sz w:val="20"/>
              </w:rPr>
              <w:t>Status:</w:t>
            </w:r>
          </w:p>
        </w:tc>
        <w:tc>
          <w:tcPr>
            <w:tcW w:w="7110" w:type="dxa"/>
            <w:vAlign w:val="center"/>
          </w:tcPr>
          <w:p w14:paraId="39C2187C" w14:textId="6CFA8A36" w:rsidR="000226CD" w:rsidRPr="00EB140E" w:rsidRDefault="00CA5053" w:rsidP="000226CD">
            <w:pPr>
              <w:rPr>
                <w:rFonts w:cs="Arial"/>
                <w:kern w:val="32"/>
                <w:sz w:val="20"/>
              </w:rPr>
            </w:pPr>
            <w:r>
              <w:rPr>
                <w:rFonts w:cs="Arial"/>
                <w:kern w:val="32"/>
                <w:sz w:val="20"/>
              </w:rPr>
              <w:t>Draft</w:t>
            </w:r>
          </w:p>
        </w:tc>
      </w:tr>
      <w:tr w:rsidR="000226CD" w:rsidRPr="00EB140E" w14:paraId="0881D396" w14:textId="77777777" w:rsidTr="008714E9">
        <w:trPr>
          <w:trHeight w:val="341"/>
        </w:trPr>
        <w:tc>
          <w:tcPr>
            <w:tcW w:w="2340" w:type="dxa"/>
            <w:vAlign w:val="center"/>
          </w:tcPr>
          <w:p w14:paraId="2C050FE8" w14:textId="77777777" w:rsidR="000226CD" w:rsidRPr="00EB140E" w:rsidRDefault="000226CD" w:rsidP="000226CD">
            <w:pPr>
              <w:rPr>
                <w:rFonts w:cs="Arial"/>
                <w:kern w:val="32"/>
                <w:sz w:val="20"/>
              </w:rPr>
            </w:pPr>
            <w:r w:rsidRPr="00EB140E">
              <w:rPr>
                <w:rFonts w:cs="Arial"/>
                <w:kern w:val="32"/>
                <w:sz w:val="20"/>
              </w:rPr>
              <w:t>Author(s):</w:t>
            </w:r>
          </w:p>
        </w:tc>
        <w:tc>
          <w:tcPr>
            <w:tcW w:w="7110" w:type="dxa"/>
            <w:vAlign w:val="center"/>
          </w:tcPr>
          <w:p w14:paraId="5940080D" w14:textId="1763E8A6" w:rsidR="000226CD" w:rsidRPr="00EB140E" w:rsidRDefault="00CA5053" w:rsidP="000226CD">
            <w:pPr>
              <w:rPr>
                <w:rFonts w:cs="Arial"/>
                <w:kern w:val="32"/>
                <w:sz w:val="20"/>
              </w:rPr>
            </w:pPr>
            <w:r>
              <w:rPr>
                <w:rFonts w:cs="Arial"/>
                <w:kern w:val="32"/>
                <w:sz w:val="20"/>
              </w:rPr>
              <w:t>Tauseef Shahzad</w:t>
            </w:r>
          </w:p>
        </w:tc>
      </w:tr>
      <w:tr w:rsidR="000226CD" w:rsidRPr="00EB140E" w14:paraId="3DDFF66F" w14:textId="77777777" w:rsidTr="008714E9">
        <w:trPr>
          <w:trHeight w:val="356"/>
        </w:trPr>
        <w:tc>
          <w:tcPr>
            <w:tcW w:w="2340" w:type="dxa"/>
            <w:vAlign w:val="center"/>
          </w:tcPr>
          <w:p w14:paraId="779ED471" w14:textId="77777777" w:rsidR="000226CD" w:rsidRPr="00EB140E" w:rsidRDefault="000226CD" w:rsidP="000226CD">
            <w:pPr>
              <w:rPr>
                <w:rFonts w:cs="Arial"/>
                <w:kern w:val="32"/>
                <w:sz w:val="20"/>
              </w:rPr>
            </w:pPr>
            <w:r w:rsidRPr="00EB140E">
              <w:rPr>
                <w:rFonts w:cs="Arial"/>
                <w:kern w:val="32"/>
                <w:sz w:val="20"/>
              </w:rPr>
              <w:t>Reviewer(s):</w:t>
            </w:r>
          </w:p>
        </w:tc>
        <w:tc>
          <w:tcPr>
            <w:tcW w:w="7110" w:type="dxa"/>
            <w:vAlign w:val="center"/>
          </w:tcPr>
          <w:p w14:paraId="2348E0AC" w14:textId="6554CA09" w:rsidR="000226CD" w:rsidRPr="00EB140E" w:rsidRDefault="00CA5053" w:rsidP="000226CD">
            <w:pPr>
              <w:rPr>
                <w:rFonts w:cs="Arial"/>
                <w:kern w:val="32"/>
                <w:sz w:val="20"/>
              </w:rPr>
            </w:pPr>
            <w:r>
              <w:rPr>
                <w:rFonts w:cs="Arial"/>
                <w:kern w:val="32"/>
                <w:sz w:val="20"/>
              </w:rPr>
              <w:t>Asim Jameel</w:t>
            </w:r>
          </w:p>
        </w:tc>
      </w:tr>
      <w:tr w:rsidR="000226CD" w:rsidRPr="00EB140E" w14:paraId="00DDBA76" w14:textId="77777777" w:rsidTr="008714E9">
        <w:trPr>
          <w:trHeight w:val="356"/>
        </w:trPr>
        <w:tc>
          <w:tcPr>
            <w:tcW w:w="2340" w:type="dxa"/>
            <w:vAlign w:val="center"/>
          </w:tcPr>
          <w:p w14:paraId="53FDD2E5" w14:textId="77777777" w:rsidR="000226CD" w:rsidRPr="00EB140E" w:rsidRDefault="000226CD" w:rsidP="000226CD">
            <w:pPr>
              <w:rPr>
                <w:rFonts w:cs="Arial"/>
                <w:kern w:val="32"/>
                <w:sz w:val="20"/>
              </w:rPr>
            </w:pPr>
            <w:r w:rsidRPr="00EB140E">
              <w:rPr>
                <w:rFonts w:cs="Arial"/>
                <w:kern w:val="32"/>
                <w:sz w:val="20"/>
              </w:rPr>
              <w:t>Approver(s):</w:t>
            </w:r>
          </w:p>
        </w:tc>
        <w:tc>
          <w:tcPr>
            <w:tcW w:w="7110" w:type="dxa"/>
            <w:vAlign w:val="center"/>
          </w:tcPr>
          <w:p w14:paraId="4B907B79" w14:textId="2094CA1C" w:rsidR="000226CD" w:rsidRPr="00EB140E" w:rsidRDefault="00CA5053" w:rsidP="000226CD">
            <w:pPr>
              <w:rPr>
                <w:rFonts w:cs="Arial"/>
                <w:kern w:val="32"/>
                <w:sz w:val="20"/>
              </w:rPr>
            </w:pPr>
            <w:r>
              <w:rPr>
                <w:rFonts w:cs="Arial"/>
                <w:kern w:val="32"/>
                <w:sz w:val="20"/>
              </w:rPr>
              <w:t>Imran Rahman</w:t>
            </w:r>
          </w:p>
        </w:tc>
      </w:tr>
      <w:tr w:rsidR="000226CD" w:rsidRPr="00EB140E" w14:paraId="1CC7457A" w14:textId="77777777" w:rsidTr="008714E9">
        <w:trPr>
          <w:trHeight w:val="356"/>
        </w:trPr>
        <w:tc>
          <w:tcPr>
            <w:tcW w:w="2340" w:type="dxa"/>
            <w:vAlign w:val="center"/>
          </w:tcPr>
          <w:p w14:paraId="4F8C7394" w14:textId="77777777" w:rsidR="000226CD" w:rsidRPr="00EB140E" w:rsidRDefault="000226CD" w:rsidP="000226CD">
            <w:pPr>
              <w:rPr>
                <w:rFonts w:cs="Arial"/>
                <w:kern w:val="32"/>
                <w:sz w:val="20"/>
              </w:rPr>
            </w:pPr>
            <w:r w:rsidRPr="00EB140E">
              <w:rPr>
                <w:rFonts w:cs="Arial"/>
                <w:kern w:val="32"/>
                <w:sz w:val="20"/>
              </w:rPr>
              <w:t>Control Status:</w:t>
            </w:r>
          </w:p>
        </w:tc>
        <w:tc>
          <w:tcPr>
            <w:tcW w:w="7110" w:type="dxa"/>
            <w:vAlign w:val="center"/>
          </w:tcPr>
          <w:p w14:paraId="5A3ACC95" w14:textId="699259E9" w:rsidR="000226CD" w:rsidRPr="00EB140E" w:rsidRDefault="000226CD" w:rsidP="000226CD">
            <w:pPr>
              <w:rPr>
                <w:rFonts w:cs="Arial"/>
                <w:kern w:val="32"/>
                <w:sz w:val="20"/>
              </w:rPr>
            </w:pPr>
            <w:r w:rsidRPr="00EB140E">
              <w:rPr>
                <w:rFonts w:cs="Arial"/>
                <w:kern w:val="32"/>
                <w:sz w:val="20"/>
              </w:rPr>
              <w:t>CONTROLLED</w:t>
            </w:r>
            <w:r>
              <w:rPr>
                <w:rFonts w:cs="Arial"/>
                <w:kern w:val="32"/>
                <w:sz w:val="20"/>
              </w:rPr>
              <w:t>, PROTECTED</w:t>
            </w:r>
          </w:p>
        </w:tc>
      </w:tr>
      <w:tr w:rsidR="000226CD" w:rsidRPr="00EB140E" w14:paraId="6960A147" w14:textId="77777777" w:rsidTr="008714E9">
        <w:trPr>
          <w:trHeight w:val="356"/>
        </w:trPr>
        <w:tc>
          <w:tcPr>
            <w:tcW w:w="2340" w:type="dxa"/>
            <w:tcBorders>
              <w:top w:val="single" w:sz="4" w:space="0" w:color="000000"/>
              <w:bottom w:val="single" w:sz="12" w:space="0" w:color="000000"/>
            </w:tcBorders>
            <w:vAlign w:val="center"/>
          </w:tcPr>
          <w:p w14:paraId="23C10887" w14:textId="77777777" w:rsidR="000226CD" w:rsidRPr="00EB140E" w:rsidRDefault="000226CD" w:rsidP="000226CD">
            <w:pPr>
              <w:rPr>
                <w:rFonts w:cs="Arial"/>
                <w:kern w:val="32"/>
                <w:sz w:val="20"/>
              </w:rPr>
            </w:pPr>
            <w:r w:rsidRPr="00EB140E">
              <w:rPr>
                <w:rFonts w:cs="Arial"/>
                <w:kern w:val="32"/>
                <w:sz w:val="20"/>
              </w:rPr>
              <w:t>Disclaimer:</w:t>
            </w:r>
          </w:p>
        </w:tc>
        <w:tc>
          <w:tcPr>
            <w:tcW w:w="7110" w:type="dxa"/>
            <w:tcBorders>
              <w:top w:val="single" w:sz="4" w:space="0" w:color="000000"/>
              <w:bottom w:val="single" w:sz="12" w:space="0" w:color="000000"/>
            </w:tcBorders>
            <w:vAlign w:val="center"/>
          </w:tcPr>
          <w:p w14:paraId="3F70E727" w14:textId="76E75907" w:rsidR="000226CD" w:rsidRPr="00FC4C93" w:rsidRDefault="000226CD" w:rsidP="000226CD">
            <w:pPr>
              <w:rPr>
                <w:rFonts w:cs="Arial"/>
                <w:kern w:val="32"/>
                <w:sz w:val="20"/>
              </w:rPr>
            </w:pPr>
            <w:r w:rsidRPr="00FC4C93">
              <w:rPr>
                <w:rFonts w:cs="Arial"/>
                <w:kern w:val="32"/>
                <w:sz w:val="20"/>
              </w:rPr>
              <w:t xml:space="preserve">This document contains confidential information. Do not distribute this document without prior approval from </w:t>
            </w:r>
            <w:r w:rsidR="00595B08">
              <w:rPr>
                <w:rFonts w:cs="Arial"/>
                <w:kern w:val="32"/>
                <w:sz w:val="20"/>
              </w:rPr>
              <w:t>Nexelus</w:t>
            </w:r>
            <w:r w:rsidRPr="00FC4C93">
              <w:rPr>
                <w:rFonts w:cs="Arial"/>
                <w:kern w:val="32"/>
                <w:sz w:val="20"/>
              </w:rPr>
              <w:t>.</w:t>
            </w:r>
          </w:p>
        </w:tc>
      </w:tr>
    </w:tbl>
    <w:p w14:paraId="3B180007" w14:textId="77777777" w:rsidR="005C6EC2" w:rsidRDefault="005C6EC2" w:rsidP="002A1419">
      <w:pPr>
        <w:pStyle w:val="Heading1"/>
      </w:pPr>
      <w:bookmarkStart w:id="10" w:name="_Toc343099519"/>
      <w:bookmarkStart w:id="11" w:name="_Toc493698477"/>
      <w:bookmarkStart w:id="12" w:name="_Toc482451134"/>
      <w:bookmarkStart w:id="13" w:name="_Toc84586730"/>
      <w:bookmarkStart w:id="14" w:name="_Toc87954111"/>
      <w:r>
        <w:lastRenderedPageBreak/>
        <w:t>Revision History</w:t>
      </w:r>
      <w:bookmarkEnd w:id="9"/>
      <w:bookmarkEnd w:id="10"/>
      <w:bookmarkEnd w:id="11"/>
      <w:bookmarkEnd w:id="12"/>
      <w:bookmarkEnd w:id="13"/>
      <w:bookmarkEnd w:id="14"/>
      <w:r>
        <w:tab/>
      </w:r>
    </w:p>
    <w:p w14:paraId="22C5E137" w14:textId="77777777" w:rsidR="005C6EC2" w:rsidRDefault="00FE579E" w:rsidP="005C6EC2">
      <w:pPr>
        <w:pStyle w:val="Body"/>
      </w:pPr>
      <w:r>
        <w:t xml:space="preserve">The following </w:t>
      </w:r>
      <w:r w:rsidR="005C6EC2">
        <w:t>table is use</w:t>
      </w:r>
      <w:r w:rsidR="00627FD0">
        <w:t>d</w:t>
      </w:r>
      <w:r w:rsidR="005C6EC2">
        <w:t xml:space="preserve"> for revision details of this document.</w:t>
      </w:r>
    </w:p>
    <w:tbl>
      <w:tblPr>
        <w:tblW w:w="9450" w:type="dxa"/>
        <w:tblInd w:w="18" w:type="dxa"/>
        <w:tblBorders>
          <w:top w:val="single" w:sz="12" w:space="0" w:color="auto"/>
          <w:bottom w:val="single" w:sz="12" w:space="0" w:color="auto"/>
          <w:insideH w:val="single" w:sz="8" w:space="0" w:color="auto"/>
        </w:tblBorders>
        <w:tblLayout w:type="fixed"/>
        <w:tblCellMar>
          <w:left w:w="115" w:type="dxa"/>
          <w:right w:w="115" w:type="dxa"/>
        </w:tblCellMar>
        <w:tblLook w:val="04A0" w:firstRow="1" w:lastRow="0" w:firstColumn="1" w:lastColumn="0" w:noHBand="0" w:noVBand="1"/>
      </w:tblPr>
      <w:tblGrid>
        <w:gridCol w:w="1807"/>
        <w:gridCol w:w="2070"/>
        <w:gridCol w:w="1080"/>
        <w:gridCol w:w="4493"/>
      </w:tblGrid>
      <w:tr w:rsidR="000226CD" w:rsidRPr="001C43B0" w14:paraId="7104C382" w14:textId="77777777" w:rsidTr="000226CD">
        <w:trPr>
          <w:trHeight w:val="356"/>
          <w:tblHeader/>
        </w:trPr>
        <w:tc>
          <w:tcPr>
            <w:tcW w:w="1807" w:type="dxa"/>
            <w:tcBorders>
              <w:top w:val="single" w:sz="12" w:space="0" w:color="auto"/>
              <w:bottom w:val="single" w:sz="12" w:space="0" w:color="auto"/>
            </w:tcBorders>
            <w:vAlign w:val="center"/>
          </w:tcPr>
          <w:p w14:paraId="5B875E0D" w14:textId="77777777" w:rsidR="000226CD" w:rsidRPr="001C43B0" w:rsidRDefault="000226CD" w:rsidP="000226CD">
            <w:pPr>
              <w:rPr>
                <w:rFonts w:cs="Arial"/>
                <w:b/>
                <w:kern w:val="32"/>
                <w:szCs w:val="22"/>
              </w:rPr>
            </w:pPr>
            <w:r w:rsidRPr="001C43B0">
              <w:rPr>
                <w:rFonts w:cs="Arial"/>
                <w:b/>
                <w:kern w:val="32"/>
                <w:szCs w:val="22"/>
              </w:rPr>
              <w:t>Author(s)</w:t>
            </w:r>
          </w:p>
        </w:tc>
        <w:tc>
          <w:tcPr>
            <w:tcW w:w="2070" w:type="dxa"/>
            <w:tcBorders>
              <w:top w:val="single" w:sz="12" w:space="0" w:color="auto"/>
              <w:bottom w:val="single" w:sz="12" w:space="0" w:color="auto"/>
            </w:tcBorders>
            <w:vAlign w:val="center"/>
          </w:tcPr>
          <w:p w14:paraId="732FF6C1" w14:textId="77777777" w:rsidR="000226CD" w:rsidRPr="001C43B0" w:rsidRDefault="000226CD" w:rsidP="000226CD">
            <w:pPr>
              <w:rPr>
                <w:rFonts w:cs="Arial"/>
                <w:b/>
                <w:kern w:val="32"/>
                <w:szCs w:val="22"/>
              </w:rPr>
            </w:pPr>
            <w:r w:rsidRPr="001C43B0">
              <w:rPr>
                <w:rFonts w:cs="Arial"/>
                <w:b/>
                <w:kern w:val="32"/>
                <w:szCs w:val="22"/>
              </w:rPr>
              <w:t>Date</w:t>
            </w:r>
          </w:p>
        </w:tc>
        <w:tc>
          <w:tcPr>
            <w:tcW w:w="1080" w:type="dxa"/>
            <w:tcBorders>
              <w:top w:val="single" w:sz="12" w:space="0" w:color="auto"/>
              <w:bottom w:val="single" w:sz="12" w:space="0" w:color="auto"/>
            </w:tcBorders>
            <w:vAlign w:val="center"/>
          </w:tcPr>
          <w:p w14:paraId="121A48BF" w14:textId="77777777" w:rsidR="000226CD" w:rsidRPr="001C43B0" w:rsidRDefault="000226CD" w:rsidP="000226CD">
            <w:pPr>
              <w:jc w:val="center"/>
              <w:rPr>
                <w:rFonts w:cs="Arial"/>
                <w:b/>
                <w:kern w:val="32"/>
                <w:szCs w:val="22"/>
              </w:rPr>
            </w:pPr>
            <w:r w:rsidRPr="001C43B0">
              <w:rPr>
                <w:rFonts w:cs="Arial"/>
                <w:b/>
                <w:kern w:val="32"/>
                <w:szCs w:val="22"/>
              </w:rPr>
              <w:t>Version</w:t>
            </w:r>
          </w:p>
        </w:tc>
        <w:tc>
          <w:tcPr>
            <w:tcW w:w="4493" w:type="dxa"/>
            <w:tcBorders>
              <w:top w:val="single" w:sz="12" w:space="0" w:color="auto"/>
              <w:bottom w:val="single" w:sz="12" w:space="0" w:color="auto"/>
            </w:tcBorders>
            <w:vAlign w:val="center"/>
          </w:tcPr>
          <w:p w14:paraId="156579F7" w14:textId="77777777" w:rsidR="000226CD" w:rsidRPr="001C43B0" w:rsidRDefault="000226CD" w:rsidP="000226CD">
            <w:pPr>
              <w:rPr>
                <w:rFonts w:cs="Arial"/>
                <w:b/>
                <w:kern w:val="32"/>
                <w:szCs w:val="22"/>
              </w:rPr>
            </w:pPr>
            <w:r w:rsidRPr="001C43B0">
              <w:rPr>
                <w:rFonts w:cs="Arial"/>
                <w:b/>
                <w:kern w:val="32"/>
                <w:szCs w:val="22"/>
              </w:rPr>
              <w:t>Description of Change</w:t>
            </w:r>
          </w:p>
        </w:tc>
      </w:tr>
      <w:tr w:rsidR="000226CD" w:rsidRPr="00F14680" w14:paraId="65B3FD2E" w14:textId="77777777" w:rsidTr="000226CD">
        <w:trPr>
          <w:trHeight w:val="356"/>
        </w:trPr>
        <w:tc>
          <w:tcPr>
            <w:tcW w:w="1807" w:type="dxa"/>
          </w:tcPr>
          <w:p w14:paraId="5ECD36B4" w14:textId="72B044F5" w:rsidR="000226CD" w:rsidRPr="00F14680" w:rsidRDefault="00CA5053" w:rsidP="000226CD">
            <w:pPr>
              <w:rPr>
                <w:rFonts w:cs="Arial"/>
                <w:kern w:val="32"/>
                <w:sz w:val="20"/>
              </w:rPr>
            </w:pPr>
            <w:r>
              <w:rPr>
                <w:rFonts w:cs="Arial"/>
                <w:sz w:val="20"/>
              </w:rPr>
              <w:t>Tauseef Shahzad</w:t>
            </w:r>
          </w:p>
        </w:tc>
        <w:tc>
          <w:tcPr>
            <w:tcW w:w="2070" w:type="dxa"/>
          </w:tcPr>
          <w:p w14:paraId="01B88790" w14:textId="3A818F55" w:rsidR="000226CD" w:rsidRPr="00F14680" w:rsidRDefault="00CA5053" w:rsidP="000226CD">
            <w:pPr>
              <w:rPr>
                <w:rFonts w:cs="Arial"/>
                <w:kern w:val="32"/>
                <w:sz w:val="20"/>
              </w:rPr>
            </w:pPr>
            <w:r>
              <w:rPr>
                <w:rFonts w:cs="Arial"/>
                <w:sz w:val="20"/>
              </w:rPr>
              <w:t xml:space="preserve">October 10, </w:t>
            </w:r>
            <w:proofErr w:type="gramStart"/>
            <w:r>
              <w:rPr>
                <w:rFonts w:cs="Arial"/>
                <w:sz w:val="20"/>
              </w:rPr>
              <w:t>2021</w:t>
            </w:r>
            <w:proofErr w:type="gramEnd"/>
            <w:r w:rsidR="000226CD">
              <w:rPr>
                <w:rFonts w:cs="Arial"/>
                <w:sz w:val="20"/>
              </w:rPr>
              <w:t xml:space="preserve">  </w:t>
            </w:r>
          </w:p>
        </w:tc>
        <w:tc>
          <w:tcPr>
            <w:tcW w:w="1080" w:type="dxa"/>
          </w:tcPr>
          <w:p w14:paraId="1F354F92" w14:textId="07DFAB2B" w:rsidR="000226CD" w:rsidRPr="00F14680" w:rsidRDefault="001E11BA" w:rsidP="000226CD">
            <w:pPr>
              <w:rPr>
                <w:rFonts w:cs="Arial"/>
                <w:kern w:val="32"/>
                <w:sz w:val="20"/>
              </w:rPr>
            </w:pPr>
            <w:r>
              <w:rPr>
                <w:rFonts w:cs="Arial"/>
                <w:kern w:val="32"/>
                <w:sz w:val="20"/>
              </w:rPr>
              <w:t>0</w:t>
            </w:r>
            <w:r w:rsidR="000226CD">
              <w:rPr>
                <w:rFonts w:cs="Arial"/>
                <w:kern w:val="32"/>
                <w:sz w:val="20"/>
              </w:rPr>
              <w:t>.</w:t>
            </w:r>
            <w:r>
              <w:rPr>
                <w:rFonts w:cs="Arial"/>
                <w:kern w:val="32"/>
                <w:sz w:val="20"/>
              </w:rPr>
              <w:t>1</w:t>
            </w:r>
          </w:p>
        </w:tc>
        <w:tc>
          <w:tcPr>
            <w:tcW w:w="4493" w:type="dxa"/>
          </w:tcPr>
          <w:p w14:paraId="5B3A469E" w14:textId="18CE8C9F" w:rsidR="000226CD" w:rsidRPr="00F14680" w:rsidRDefault="00CA5053" w:rsidP="000226CD">
            <w:pPr>
              <w:rPr>
                <w:rFonts w:cs="Arial"/>
                <w:kern w:val="32"/>
                <w:sz w:val="20"/>
              </w:rPr>
            </w:pPr>
            <w:r>
              <w:rPr>
                <w:rFonts w:cs="Arial"/>
                <w:sz w:val="20"/>
              </w:rPr>
              <w:t>Initial Draft</w:t>
            </w:r>
          </w:p>
        </w:tc>
      </w:tr>
      <w:tr w:rsidR="000226CD" w:rsidRPr="00F14680" w14:paraId="53DC7E8F" w14:textId="77777777" w:rsidTr="000226CD">
        <w:trPr>
          <w:trHeight w:val="356"/>
        </w:trPr>
        <w:tc>
          <w:tcPr>
            <w:tcW w:w="1807" w:type="dxa"/>
          </w:tcPr>
          <w:p w14:paraId="4504A920" w14:textId="3C0D5D6B" w:rsidR="000226CD" w:rsidRPr="00F14680" w:rsidRDefault="000226CD" w:rsidP="000226CD">
            <w:pPr>
              <w:rPr>
                <w:rFonts w:cs="Arial"/>
                <w:kern w:val="32"/>
                <w:sz w:val="20"/>
              </w:rPr>
            </w:pPr>
          </w:p>
        </w:tc>
        <w:tc>
          <w:tcPr>
            <w:tcW w:w="2070" w:type="dxa"/>
          </w:tcPr>
          <w:p w14:paraId="5ED8FB2D" w14:textId="50BEA002" w:rsidR="000226CD" w:rsidRPr="00F14680" w:rsidRDefault="000226CD" w:rsidP="000226CD">
            <w:pPr>
              <w:rPr>
                <w:rFonts w:cs="Arial"/>
                <w:kern w:val="32"/>
                <w:sz w:val="20"/>
              </w:rPr>
            </w:pPr>
          </w:p>
        </w:tc>
        <w:tc>
          <w:tcPr>
            <w:tcW w:w="1080" w:type="dxa"/>
          </w:tcPr>
          <w:p w14:paraId="4528E349" w14:textId="55D468A0" w:rsidR="000226CD" w:rsidRPr="00F14680" w:rsidRDefault="000226CD" w:rsidP="000226CD">
            <w:pPr>
              <w:rPr>
                <w:rFonts w:cs="Arial"/>
                <w:kern w:val="32"/>
                <w:sz w:val="20"/>
              </w:rPr>
            </w:pPr>
          </w:p>
        </w:tc>
        <w:tc>
          <w:tcPr>
            <w:tcW w:w="4493" w:type="dxa"/>
          </w:tcPr>
          <w:p w14:paraId="4CA43D9D" w14:textId="4C78FFC3" w:rsidR="000226CD" w:rsidRPr="00F14680" w:rsidRDefault="000226CD" w:rsidP="000226CD">
            <w:pPr>
              <w:rPr>
                <w:rFonts w:cs="Arial"/>
                <w:kern w:val="32"/>
                <w:sz w:val="20"/>
              </w:rPr>
            </w:pPr>
          </w:p>
        </w:tc>
      </w:tr>
    </w:tbl>
    <w:p w14:paraId="5ABE46DF" w14:textId="77777777" w:rsidR="00CA5053" w:rsidRDefault="00CA5053" w:rsidP="005C6EC2">
      <w:pPr>
        <w:pStyle w:val="Body"/>
        <w:sectPr w:rsidR="00CA5053" w:rsidSect="00CB5DE0">
          <w:headerReference w:type="default" r:id="rId12"/>
          <w:footerReference w:type="first" r:id="rId13"/>
          <w:pgSz w:w="12240" w:h="15840" w:code="1"/>
          <w:pgMar w:top="1440" w:right="1440" w:bottom="1440" w:left="1440" w:header="720" w:footer="720" w:gutter="0"/>
          <w:pgNumType w:fmt="lowerRoman" w:start="1"/>
          <w:cols w:space="720"/>
          <w:titlePg/>
          <w:docGrid w:linePitch="299"/>
        </w:sectPr>
      </w:pPr>
    </w:p>
    <w:p w14:paraId="4DF6B274" w14:textId="077FDD55" w:rsidR="00CB5DE0" w:rsidRDefault="00CB5DE0" w:rsidP="00723174">
      <w:pPr>
        <w:pStyle w:val="Heading1"/>
      </w:pPr>
      <w:bookmarkStart w:id="15" w:name="_Toc84586731"/>
      <w:bookmarkStart w:id="16" w:name="_Toc87954112"/>
      <w:bookmarkStart w:id="17" w:name="_Toc482451136"/>
      <w:bookmarkStart w:id="18" w:name="_Toc144182919"/>
      <w:r>
        <w:lastRenderedPageBreak/>
        <w:t>Table of Contents</w:t>
      </w:r>
      <w:bookmarkEnd w:id="15"/>
      <w:bookmarkEnd w:id="16"/>
    </w:p>
    <w:sdt>
      <w:sdtPr>
        <w:rPr>
          <w:rFonts w:ascii="Arial" w:hAnsi="Arial"/>
          <w:b w:val="0"/>
          <w:bCs w:val="0"/>
          <w:color w:val="auto"/>
          <w:sz w:val="22"/>
          <w:szCs w:val="20"/>
        </w:rPr>
        <w:id w:val="418603708"/>
        <w:docPartObj>
          <w:docPartGallery w:val="Table of Contents"/>
          <w:docPartUnique/>
        </w:docPartObj>
      </w:sdtPr>
      <w:sdtEndPr>
        <w:rPr>
          <w:noProof/>
        </w:rPr>
      </w:sdtEndPr>
      <w:sdtContent>
        <w:p w14:paraId="6EA5E174" w14:textId="188A4B5B" w:rsidR="00D40E30" w:rsidRDefault="00D40E30">
          <w:pPr>
            <w:pStyle w:val="TOCHeading"/>
          </w:pPr>
          <w:r>
            <w:t>Contents</w:t>
          </w:r>
        </w:p>
        <w:p w14:paraId="0D9A486A" w14:textId="168DDACF" w:rsidR="001822DD" w:rsidRDefault="00D40E30">
          <w:pPr>
            <w:pStyle w:val="TOC2"/>
            <w:rPr>
              <w:rFonts w:asciiTheme="minorHAnsi" w:eastAsiaTheme="minorEastAsia" w:hAnsiTheme="minorHAnsi" w:cstheme="minorBidi"/>
            </w:rPr>
          </w:pPr>
          <w:r>
            <w:fldChar w:fldCharType="begin"/>
          </w:r>
          <w:r>
            <w:instrText xml:space="preserve"> TOC \o "1-3" \h \z \u </w:instrText>
          </w:r>
          <w:r>
            <w:fldChar w:fldCharType="separate"/>
          </w:r>
          <w:hyperlink w:anchor="_Toc87954110" w:history="1">
            <w:r w:rsidR="001822DD" w:rsidRPr="007D0B7F">
              <w:rPr>
                <w:rStyle w:val="Hyperlink"/>
              </w:rPr>
              <w:t>Document Information</w:t>
            </w:r>
            <w:r w:rsidR="001822DD">
              <w:rPr>
                <w:webHidden/>
              </w:rPr>
              <w:tab/>
            </w:r>
            <w:r w:rsidR="001822DD">
              <w:rPr>
                <w:webHidden/>
              </w:rPr>
              <w:fldChar w:fldCharType="begin"/>
            </w:r>
            <w:r w:rsidR="001822DD">
              <w:rPr>
                <w:webHidden/>
              </w:rPr>
              <w:instrText xml:space="preserve"> PAGEREF _Toc87954110 \h </w:instrText>
            </w:r>
            <w:r w:rsidR="001822DD">
              <w:rPr>
                <w:webHidden/>
              </w:rPr>
            </w:r>
            <w:r w:rsidR="001822DD">
              <w:rPr>
                <w:webHidden/>
              </w:rPr>
              <w:fldChar w:fldCharType="separate"/>
            </w:r>
            <w:r w:rsidR="001822DD">
              <w:rPr>
                <w:webHidden/>
              </w:rPr>
              <w:t>ii</w:t>
            </w:r>
            <w:r w:rsidR="001822DD">
              <w:rPr>
                <w:webHidden/>
              </w:rPr>
              <w:fldChar w:fldCharType="end"/>
            </w:r>
          </w:hyperlink>
        </w:p>
        <w:p w14:paraId="72D8B271" w14:textId="7FF6DEA8" w:rsidR="001822DD" w:rsidRDefault="00CA694C">
          <w:pPr>
            <w:pStyle w:val="TOC2"/>
            <w:rPr>
              <w:rFonts w:asciiTheme="minorHAnsi" w:eastAsiaTheme="minorEastAsia" w:hAnsiTheme="minorHAnsi" w:cstheme="minorBidi"/>
            </w:rPr>
          </w:pPr>
          <w:hyperlink w:anchor="_Toc87954111" w:history="1">
            <w:r w:rsidR="001822DD" w:rsidRPr="007D0B7F">
              <w:rPr>
                <w:rStyle w:val="Hyperlink"/>
              </w:rPr>
              <w:t>Revision History</w:t>
            </w:r>
            <w:r w:rsidR="001822DD">
              <w:rPr>
                <w:webHidden/>
              </w:rPr>
              <w:tab/>
            </w:r>
            <w:r w:rsidR="001822DD">
              <w:rPr>
                <w:webHidden/>
              </w:rPr>
              <w:fldChar w:fldCharType="begin"/>
            </w:r>
            <w:r w:rsidR="001822DD">
              <w:rPr>
                <w:webHidden/>
              </w:rPr>
              <w:instrText xml:space="preserve"> PAGEREF _Toc87954111 \h </w:instrText>
            </w:r>
            <w:r w:rsidR="001822DD">
              <w:rPr>
                <w:webHidden/>
              </w:rPr>
            </w:r>
            <w:r w:rsidR="001822DD">
              <w:rPr>
                <w:webHidden/>
              </w:rPr>
              <w:fldChar w:fldCharType="separate"/>
            </w:r>
            <w:r w:rsidR="001822DD">
              <w:rPr>
                <w:webHidden/>
              </w:rPr>
              <w:t>iii</w:t>
            </w:r>
            <w:r w:rsidR="001822DD">
              <w:rPr>
                <w:webHidden/>
              </w:rPr>
              <w:fldChar w:fldCharType="end"/>
            </w:r>
          </w:hyperlink>
        </w:p>
        <w:p w14:paraId="7E429222" w14:textId="2783E5AF" w:rsidR="001822DD" w:rsidRDefault="00CA694C">
          <w:pPr>
            <w:pStyle w:val="TOC1"/>
            <w:rPr>
              <w:rFonts w:asciiTheme="minorHAnsi" w:eastAsiaTheme="minorEastAsia" w:hAnsiTheme="minorHAnsi" w:cstheme="minorBidi"/>
              <w:b w:val="0"/>
              <w:szCs w:val="22"/>
            </w:rPr>
          </w:pPr>
          <w:hyperlink w:anchor="_Toc87954112" w:history="1">
            <w:r w:rsidR="001822DD" w:rsidRPr="007D0B7F">
              <w:rPr>
                <w:rStyle w:val="Hyperlink"/>
              </w:rPr>
              <w:t>Table of Contents</w:t>
            </w:r>
            <w:r w:rsidR="001822DD">
              <w:rPr>
                <w:webHidden/>
              </w:rPr>
              <w:tab/>
            </w:r>
            <w:r w:rsidR="001822DD">
              <w:rPr>
                <w:webHidden/>
              </w:rPr>
              <w:fldChar w:fldCharType="begin"/>
            </w:r>
            <w:r w:rsidR="001822DD">
              <w:rPr>
                <w:webHidden/>
              </w:rPr>
              <w:instrText xml:space="preserve"> PAGEREF _Toc87954112 \h </w:instrText>
            </w:r>
            <w:r w:rsidR="001822DD">
              <w:rPr>
                <w:webHidden/>
              </w:rPr>
            </w:r>
            <w:r w:rsidR="001822DD">
              <w:rPr>
                <w:webHidden/>
              </w:rPr>
              <w:fldChar w:fldCharType="separate"/>
            </w:r>
            <w:r w:rsidR="001822DD">
              <w:rPr>
                <w:webHidden/>
              </w:rPr>
              <w:t>i</w:t>
            </w:r>
            <w:r w:rsidR="001822DD">
              <w:rPr>
                <w:webHidden/>
              </w:rPr>
              <w:fldChar w:fldCharType="end"/>
            </w:r>
          </w:hyperlink>
        </w:p>
        <w:p w14:paraId="5AED1092" w14:textId="6AD89A25" w:rsidR="001822DD" w:rsidRDefault="00CA694C">
          <w:pPr>
            <w:pStyle w:val="TOC1"/>
            <w:rPr>
              <w:rFonts w:asciiTheme="minorHAnsi" w:eastAsiaTheme="minorEastAsia" w:hAnsiTheme="minorHAnsi" w:cstheme="minorBidi"/>
              <w:b w:val="0"/>
              <w:szCs w:val="22"/>
            </w:rPr>
          </w:pPr>
          <w:hyperlink w:anchor="_Toc87954113" w:history="1">
            <w:r w:rsidR="001822DD" w:rsidRPr="007D0B7F">
              <w:rPr>
                <w:rStyle w:val="Hyperlink"/>
              </w:rPr>
              <w:t>Scope</w:t>
            </w:r>
            <w:r w:rsidR="001822DD">
              <w:rPr>
                <w:webHidden/>
              </w:rPr>
              <w:tab/>
            </w:r>
            <w:r w:rsidR="001822DD">
              <w:rPr>
                <w:webHidden/>
              </w:rPr>
              <w:fldChar w:fldCharType="begin"/>
            </w:r>
            <w:r w:rsidR="001822DD">
              <w:rPr>
                <w:webHidden/>
              </w:rPr>
              <w:instrText xml:space="preserve"> PAGEREF _Toc87954113 \h </w:instrText>
            </w:r>
            <w:r w:rsidR="001822DD">
              <w:rPr>
                <w:webHidden/>
              </w:rPr>
            </w:r>
            <w:r w:rsidR="001822DD">
              <w:rPr>
                <w:webHidden/>
              </w:rPr>
              <w:fldChar w:fldCharType="separate"/>
            </w:r>
            <w:r w:rsidR="001822DD">
              <w:rPr>
                <w:webHidden/>
              </w:rPr>
              <w:t>1</w:t>
            </w:r>
            <w:r w:rsidR="001822DD">
              <w:rPr>
                <w:webHidden/>
              </w:rPr>
              <w:fldChar w:fldCharType="end"/>
            </w:r>
          </w:hyperlink>
        </w:p>
        <w:p w14:paraId="53A1925F" w14:textId="05CA83AE" w:rsidR="001822DD" w:rsidRDefault="00CA694C">
          <w:pPr>
            <w:pStyle w:val="TOC3"/>
            <w:rPr>
              <w:rFonts w:asciiTheme="minorHAnsi" w:eastAsiaTheme="minorEastAsia" w:hAnsiTheme="minorHAnsi" w:cstheme="minorBidi"/>
              <w:szCs w:val="22"/>
            </w:rPr>
          </w:pPr>
          <w:hyperlink w:anchor="_Toc87954114" w:history="1">
            <w:r w:rsidR="001822DD" w:rsidRPr="007D0B7F">
              <w:rPr>
                <w:rStyle w:val="Hyperlink"/>
              </w:rPr>
              <w:t>Reference</w:t>
            </w:r>
            <w:r w:rsidR="001822DD">
              <w:rPr>
                <w:webHidden/>
              </w:rPr>
              <w:tab/>
            </w:r>
            <w:r w:rsidR="001822DD">
              <w:rPr>
                <w:webHidden/>
              </w:rPr>
              <w:fldChar w:fldCharType="begin"/>
            </w:r>
            <w:r w:rsidR="001822DD">
              <w:rPr>
                <w:webHidden/>
              </w:rPr>
              <w:instrText xml:space="preserve"> PAGEREF _Toc87954114 \h </w:instrText>
            </w:r>
            <w:r w:rsidR="001822DD">
              <w:rPr>
                <w:webHidden/>
              </w:rPr>
            </w:r>
            <w:r w:rsidR="001822DD">
              <w:rPr>
                <w:webHidden/>
              </w:rPr>
              <w:fldChar w:fldCharType="separate"/>
            </w:r>
            <w:r w:rsidR="001822DD">
              <w:rPr>
                <w:webHidden/>
              </w:rPr>
              <w:t>1</w:t>
            </w:r>
            <w:r w:rsidR="001822DD">
              <w:rPr>
                <w:webHidden/>
              </w:rPr>
              <w:fldChar w:fldCharType="end"/>
            </w:r>
          </w:hyperlink>
        </w:p>
        <w:p w14:paraId="78791E79" w14:textId="63D5B090" w:rsidR="001822DD" w:rsidRDefault="00CA694C">
          <w:pPr>
            <w:pStyle w:val="TOC1"/>
            <w:rPr>
              <w:rFonts w:asciiTheme="minorHAnsi" w:eastAsiaTheme="minorEastAsia" w:hAnsiTheme="minorHAnsi" w:cstheme="minorBidi"/>
              <w:b w:val="0"/>
              <w:szCs w:val="22"/>
            </w:rPr>
          </w:pPr>
          <w:hyperlink w:anchor="_Toc87954115" w:history="1">
            <w:r w:rsidR="001822DD" w:rsidRPr="007D0B7F">
              <w:rPr>
                <w:rStyle w:val="Hyperlink"/>
              </w:rPr>
              <w:t>Terms and Definitions</w:t>
            </w:r>
            <w:r w:rsidR="001822DD">
              <w:rPr>
                <w:webHidden/>
              </w:rPr>
              <w:tab/>
            </w:r>
            <w:r w:rsidR="001822DD">
              <w:rPr>
                <w:webHidden/>
              </w:rPr>
              <w:fldChar w:fldCharType="begin"/>
            </w:r>
            <w:r w:rsidR="001822DD">
              <w:rPr>
                <w:webHidden/>
              </w:rPr>
              <w:instrText xml:space="preserve"> PAGEREF _Toc87954115 \h </w:instrText>
            </w:r>
            <w:r w:rsidR="001822DD">
              <w:rPr>
                <w:webHidden/>
              </w:rPr>
            </w:r>
            <w:r w:rsidR="001822DD">
              <w:rPr>
                <w:webHidden/>
              </w:rPr>
              <w:fldChar w:fldCharType="separate"/>
            </w:r>
            <w:r w:rsidR="001822DD">
              <w:rPr>
                <w:webHidden/>
              </w:rPr>
              <w:t>2</w:t>
            </w:r>
            <w:r w:rsidR="001822DD">
              <w:rPr>
                <w:webHidden/>
              </w:rPr>
              <w:fldChar w:fldCharType="end"/>
            </w:r>
          </w:hyperlink>
        </w:p>
        <w:p w14:paraId="59931199" w14:textId="66E24C34" w:rsidR="001822DD" w:rsidRDefault="00CA694C">
          <w:pPr>
            <w:pStyle w:val="TOC3"/>
            <w:rPr>
              <w:rFonts w:asciiTheme="minorHAnsi" w:eastAsiaTheme="minorEastAsia" w:hAnsiTheme="minorHAnsi" w:cstheme="minorBidi"/>
              <w:szCs w:val="22"/>
            </w:rPr>
          </w:pPr>
          <w:hyperlink w:anchor="_Toc87954116" w:history="1">
            <w:r w:rsidR="001822DD" w:rsidRPr="007D0B7F">
              <w:rPr>
                <w:rStyle w:val="Hyperlink"/>
              </w:rPr>
              <w:t>Security Domains</w:t>
            </w:r>
            <w:r w:rsidR="001822DD">
              <w:rPr>
                <w:webHidden/>
              </w:rPr>
              <w:tab/>
            </w:r>
            <w:r w:rsidR="001822DD">
              <w:rPr>
                <w:webHidden/>
              </w:rPr>
              <w:fldChar w:fldCharType="begin"/>
            </w:r>
            <w:r w:rsidR="001822DD">
              <w:rPr>
                <w:webHidden/>
              </w:rPr>
              <w:instrText xml:space="preserve"> PAGEREF _Toc87954116 \h </w:instrText>
            </w:r>
            <w:r w:rsidR="001822DD">
              <w:rPr>
                <w:webHidden/>
              </w:rPr>
            </w:r>
            <w:r w:rsidR="001822DD">
              <w:rPr>
                <w:webHidden/>
              </w:rPr>
              <w:fldChar w:fldCharType="separate"/>
            </w:r>
            <w:r w:rsidR="001822DD">
              <w:rPr>
                <w:webHidden/>
              </w:rPr>
              <w:t>2</w:t>
            </w:r>
            <w:r w:rsidR="001822DD">
              <w:rPr>
                <w:webHidden/>
              </w:rPr>
              <w:fldChar w:fldCharType="end"/>
            </w:r>
          </w:hyperlink>
        </w:p>
        <w:p w14:paraId="7A170E58" w14:textId="46DC3BFB" w:rsidR="001822DD" w:rsidRDefault="00CA694C">
          <w:pPr>
            <w:pStyle w:val="TOC3"/>
            <w:rPr>
              <w:rFonts w:asciiTheme="minorHAnsi" w:eastAsiaTheme="minorEastAsia" w:hAnsiTheme="minorHAnsi" w:cstheme="minorBidi"/>
              <w:szCs w:val="22"/>
            </w:rPr>
          </w:pPr>
          <w:hyperlink w:anchor="_Toc87954117" w:history="1">
            <w:r w:rsidR="001822DD" w:rsidRPr="007D0B7F">
              <w:rPr>
                <w:rStyle w:val="Hyperlink"/>
              </w:rPr>
              <w:t>Nexelus Staff</w:t>
            </w:r>
            <w:r w:rsidR="001822DD">
              <w:rPr>
                <w:webHidden/>
              </w:rPr>
              <w:tab/>
            </w:r>
            <w:r w:rsidR="001822DD">
              <w:rPr>
                <w:webHidden/>
              </w:rPr>
              <w:fldChar w:fldCharType="begin"/>
            </w:r>
            <w:r w:rsidR="001822DD">
              <w:rPr>
                <w:webHidden/>
              </w:rPr>
              <w:instrText xml:space="preserve"> PAGEREF _Toc87954117 \h </w:instrText>
            </w:r>
            <w:r w:rsidR="001822DD">
              <w:rPr>
                <w:webHidden/>
              </w:rPr>
            </w:r>
            <w:r w:rsidR="001822DD">
              <w:rPr>
                <w:webHidden/>
              </w:rPr>
              <w:fldChar w:fldCharType="separate"/>
            </w:r>
            <w:r w:rsidR="001822DD">
              <w:rPr>
                <w:webHidden/>
              </w:rPr>
              <w:t>2</w:t>
            </w:r>
            <w:r w:rsidR="001822DD">
              <w:rPr>
                <w:webHidden/>
              </w:rPr>
              <w:fldChar w:fldCharType="end"/>
            </w:r>
          </w:hyperlink>
        </w:p>
        <w:p w14:paraId="618E3828" w14:textId="0433166A" w:rsidR="001822DD" w:rsidRDefault="00CA694C">
          <w:pPr>
            <w:pStyle w:val="TOC3"/>
            <w:rPr>
              <w:rFonts w:asciiTheme="minorHAnsi" w:eastAsiaTheme="minorEastAsia" w:hAnsiTheme="minorHAnsi" w:cstheme="minorBidi"/>
              <w:szCs w:val="22"/>
            </w:rPr>
          </w:pPr>
          <w:hyperlink w:anchor="_Toc87954118" w:history="1">
            <w:r w:rsidR="001822DD" w:rsidRPr="007D0B7F">
              <w:rPr>
                <w:rStyle w:val="Hyperlink"/>
              </w:rPr>
              <w:t>Network Services</w:t>
            </w:r>
            <w:r w:rsidR="001822DD">
              <w:rPr>
                <w:webHidden/>
              </w:rPr>
              <w:tab/>
            </w:r>
            <w:r w:rsidR="001822DD">
              <w:rPr>
                <w:webHidden/>
              </w:rPr>
              <w:fldChar w:fldCharType="begin"/>
            </w:r>
            <w:r w:rsidR="001822DD">
              <w:rPr>
                <w:webHidden/>
              </w:rPr>
              <w:instrText xml:space="preserve"> PAGEREF _Toc87954118 \h </w:instrText>
            </w:r>
            <w:r w:rsidR="001822DD">
              <w:rPr>
                <w:webHidden/>
              </w:rPr>
            </w:r>
            <w:r w:rsidR="001822DD">
              <w:rPr>
                <w:webHidden/>
              </w:rPr>
              <w:fldChar w:fldCharType="separate"/>
            </w:r>
            <w:r w:rsidR="001822DD">
              <w:rPr>
                <w:webHidden/>
              </w:rPr>
              <w:t>2</w:t>
            </w:r>
            <w:r w:rsidR="001822DD">
              <w:rPr>
                <w:webHidden/>
              </w:rPr>
              <w:fldChar w:fldCharType="end"/>
            </w:r>
          </w:hyperlink>
        </w:p>
        <w:p w14:paraId="280D4FD8" w14:textId="316E09CA" w:rsidR="001822DD" w:rsidRDefault="00CA694C">
          <w:pPr>
            <w:pStyle w:val="TOC1"/>
            <w:rPr>
              <w:rFonts w:asciiTheme="minorHAnsi" w:eastAsiaTheme="minorEastAsia" w:hAnsiTheme="minorHAnsi" w:cstheme="minorBidi"/>
              <w:b w:val="0"/>
              <w:szCs w:val="22"/>
            </w:rPr>
          </w:pPr>
          <w:hyperlink w:anchor="_Toc87954119" w:history="1">
            <w:r w:rsidR="001822DD" w:rsidRPr="007D0B7F">
              <w:rPr>
                <w:rStyle w:val="Hyperlink"/>
              </w:rPr>
              <w:t>Organization and Management</w:t>
            </w:r>
            <w:r w:rsidR="001822DD">
              <w:rPr>
                <w:webHidden/>
              </w:rPr>
              <w:tab/>
            </w:r>
            <w:r w:rsidR="001822DD">
              <w:rPr>
                <w:webHidden/>
              </w:rPr>
              <w:fldChar w:fldCharType="begin"/>
            </w:r>
            <w:r w:rsidR="001822DD">
              <w:rPr>
                <w:webHidden/>
              </w:rPr>
              <w:instrText xml:space="preserve"> PAGEREF _Toc87954119 \h </w:instrText>
            </w:r>
            <w:r w:rsidR="001822DD">
              <w:rPr>
                <w:webHidden/>
              </w:rPr>
            </w:r>
            <w:r w:rsidR="001822DD">
              <w:rPr>
                <w:webHidden/>
              </w:rPr>
              <w:fldChar w:fldCharType="separate"/>
            </w:r>
            <w:r w:rsidR="001822DD">
              <w:rPr>
                <w:webHidden/>
              </w:rPr>
              <w:t>4</w:t>
            </w:r>
            <w:r w:rsidR="001822DD">
              <w:rPr>
                <w:webHidden/>
              </w:rPr>
              <w:fldChar w:fldCharType="end"/>
            </w:r>
          </w:hyperlink>
        </w:p>
        <w:p w14:paraId="21BCC7DE" w14:textId="7475EE2C" w:rsidR="001822DD" w:rsidRDefault="00CA694C">
          <w:pPr>
            <w:pStyle w:val="TOC2"/>
            <w:rPr>
              <w:rFonts w:asciiTheme="minorHAnsi" w:eastAsiaTheme="minorEastAsia" w:hAnsiTheme="minorHAnsi" w:cstheme="minorBidi"/>
            </w:rPr>
          </w:pPr>
          <w:hyperlink w:anchor="_Toc87954120" w:history="1">
            <w:r w:rsidR="001822DD" w:rsidRPr="007D0B7F">
              <w:rPr>
                <w:rStyle w:val="Hyperlink"/>
              </w:rPr>
              <w:t>Organizational Structure</w:t>
            </w:r>
            <w:r w:rsidR="001822DD">
              <w:rPr>
                <w:webHidden/>
              </w:rPr>
              <w:tab/>
            </w:r>
            <w:r w:rsidR="001822DD">
              <w:rPr>
                <w:webHidden/>
              </w:rPr>
              <w:fldChar w:fldCharType="begin"/>
            </w:r>
            <w:r w:rsidR="001822DD">
              <w:rPr>
                <w:webHidden/>
              </w:rPr>
              <w:instrText xml:space="preserve"> PAGEREF _Toc87954120 \h </w:instrText>
            </w:r>
            <w:r w:rsidR="001822DD">
              <w:rPr>
                <w:webHidden/>
              </w:rPr>
            </w:r>
            <w:r w:rsidR="001822DD">
              <w:rPr>
                <w:webHidden/>
              </w:rPr>
              <w:fldChar w:fldCharType="separate"/>
            </w:r>
            <w:r w:rsidR="001822DD">
              <w:rPr>
                <w:webHidden/>
              </w:rPr>
              <w:t>5</w:t>
            </w:r>
            <w:r w:rsidR="001822DD">
              <w:rPr>
                <w:webHidden/>
              </w:rPr>
              <w:fldChar w:fldCharType="end"/>
            </w:r>
          </w:hyperlink>
        </w:p>
        <w:p w14:paraId="624C648A" w14:textId="25F52FE2" w:rsidR="001822DD" w:rsidRDefault="00CA694C">
          <w:pPr>
            <w:pStyle w:val="TOC2"/>
            <w:rPr>
              <w:rFonts w:asciiTheme="minorHAnsi" w:eastAsiaTheme="minorEastAsia" w:hAnsiTheme="minorHAnsi" w:cstheme="minorBidi"/>
            </w:rPr>
          </w:pPr>
          <w:hyperlink w:anchor="_Toc87954121" w:history="1">
            <w:r w:rsidR="001822DD" w:rsidRPr="007D0B7F">
              <w:rPr>
                <w:rStyle w:val="Hyperlink"/>
              </w:rPr>
              <w:t>Job Role Description</w:t>
            </w:r>
            <w:r w:rsidR="001822DD">
              <w:rPr>
                <w:webHidden/>
              </w:rPr>
              <w:tab/>
            </w:r>
            <w:r w:rsidR="001822DD">
              <w:rPr>
                <w:webHidden/>
              </w:rPr>
              <w:fldChar w:fldCharType="begin"/>
            </w:r>
            <w:r w:rsidR="001822DD">
              <w:rPr>
                <w:webHidden/>
              </w:rPr>
              <w:instrText xml:space="preserve"> PAGEREF _Toc87954121 \h </w:instrText>
            </w:r>
            <w:r w:rsidR="001822DD">
              <w:rPr>
                <w:webHidden/>
              </w:rPr>
            </w:r>
            <w:r w:rsidR="001822DD">
              <w:rPr>
                <w:webHidden/>
              </w:rPr>
              <w:fldChar w:fldCharType="separate"/>
            </w:r>
            <w:r w:rsidR="001822DD">
              <w:rPr>
                <w:webHidden/>
              </w:rPr>
              <w:t>6</w:t>
            </w:r>
            <w:r w:rsidR="001822DD">
              <w:rPr>
                <w:webHidden/>
              </w:rPr>
              <w:fldChar w:fldCharType="end"/>
            </w:r>
          </w:hyperlink>
        </w:p>
        <w:p w14:paraId="27B9FA9F" w14:textId="2AC1F735" w:rsidR="001822DD" w:rsidRDefault="00CA694C">
          <w:pPr>
            <w:pStyle w:val="TOC2"/>
            <w:rPr>
              <w:rFonts w:asciiTheme="minorHAnsi" w:eastAsiaTheme="minorEastAsia" w:hAnsiTheme="minorHAnsi" w:cstheme="minorBidi"/>
            </w:rPr>
          </w:pPr>
          <w:hyperlink w:anchor="_Toc87954122" w:history="1">
            <w:r w:rsidR="001822DD" w:rsidRPr="007D0B7F">
              <w:rPr>
                <w:rStyle w:val="Hyperlink"/>
              </w:rPr>
              <w:t>Acceptable Use Policy</w:t>
            </w:r>
            <w:r w:rsidR="001822DD">
              <w:rPr>
                <w:webHidden/>
              </w:rPr>
              <w:tab/>
            </w:r>
            <w:r w:rsidR="001822DD">
              <w:rPr>
                <w:webHidden/>
              </w:rPr>
              <w:fldChar w:fldCharType="begin"/>
            </w:r>
            <w:r w:rsidR="001822DD">
              <w:rPr>
                <w:webHidden/>
              </w:rPr>
              <w:instrText xml:space="preserve"> PAGEREF _Toc87954122 \h </w:instrText>
            </w:r>
            <w:r w:rsidR="001822DD">
              <w:rPr>
                <w:webHidden/>
              </w:rPr>
            </w:r>
            <w:r w:rsidR="001822DD">
              <w:rPr>
                <w:webHidden/>
              </w:rPr>
              <w:fldChar w:fldCharType="separate"/>
            </w:r>
            <w:r w:rsidR="001822DD">
              <w:rPr>
                <w:webHidden/>
              </w:rPr>
              <w:t>7</w:t>
            </w:r>
            <w:r w:rsidR="001822DD">
              <w:rPr>
                <w:webHidden/>
              </w:rPr>
              <w:fldChar w:fldCharType="end"/>
            </w:r>
          </w:hyperlink>
        </w:p>
        <w:p w14:paraId="24D05C3D" w14:textId="294994EF" w:rsidR="001822DD" w:rsidRDefault="00CA694C">
          <w:pPr>
            <w:pStyle w:val="TOC2"/>
            <w:rPr>
              <w:rFonts w:asciiTheme="minorHAnsi" w:eastAsiaTheme="minorEastAsia" w:hAnsiTheme="minorHAnsi" w:cstheme="minorBidi"/>
            </w:rPr>
          </w:pPr>
          <w:hyperlink w:anchor="_Toc87954123" w:history="1">
            <w:r w:rsidR="001822DD" w:rsidRPr="007D0B7F">
              <w:rPr>
                <w:rStyle w:val="Hyperlink"/>
              </w:rPr>
              <w:t>Code of Conduct Policy</w:t>
            </w:r>
            <w:r w:rsidR="001822DD">
              <w:rPr>
                <w:webHidden/>
              </w:rPr>
              <w:tab/>
            </w:r>
            <w:r w:rsidR="001822DD">
              <w:rPr>
                <w:webHidden/>
              </w:rPr>
              <w:fldChar w:fldCharType="begin"/>
            </w:r>
            <w:r w:rsidR="001822DD">
              <w:rPr>
                <w:webHidden/>
              </w:rPr>
              <w:instrText xml:space="preserve"> PAGEREF _Toc87954123 \h </w:instrText>
            </w:r>
            <w:r w:rsidR="001822DD">
              <w:rPr>
                <w:webHidden/>
              </w:rPr>
            </w:r>
            <w:r w:rsidR="001822DD">
              <w:rPr>
                <w:webHidden/>
              </w:rPr>
              <w:fldChar w:fldCharType="separate"/>
            </w:r>
            <w:r w:rsidR="001822DD">
              <w:rPr>
                <w:webHidden/>
              </w:rPr>
              <w:t>8</w:t>
            </w:r>
            <w:r w:rsidR="001822DD">
              <w:rPr>
                <w:webHidden/>
              </w:rPr>
              <w:fldChar w:fldCharType="end"/>
            </w:r>
          </w:hyperlink>
        </w:p>
        <w:p w14:paraId="686F45A8" w14:textId="785B6EF3" w:rsidR="001822DD" w:rsidRDefault="00CA694C">
          <w:pPr>
            <w:pStyle w:val="TOC2"/>
            <w:rPr>
              <w:rFonts w:asciiTheme="minorHAnsi" w:eastAsiaTheme="minorEastAsia" w:hAnsiTheme="minorHAnsi" w:cstheme="minorBidi"/>
            </w:rPr>
          </w:pPr>
          <w:hyperlink w:anchor="_Toc87954124" w:history="1">
            <w:r w:rsidR="001822DD" w:rsidRPr="007D0B7F">
              <w:rPr>
                <w:rStyle w:val="Hyperlink"/>
              </w:rPr>
              <w:t>Personnel Security Policy</w:t>
            </w:r>
            <w:r w:rsidR="001822DD">
              <w:rPr>
                <w:webHidden/>
              </w:rPr>
              <w:tab/>
            </w:r>
            <w:r w:rsidR="001822DD">
              <w:rPr>
                <w:webHidden/>
              </w:rPr>
              <w:fldChar w:fldCharType="begin"/>
            </w:r>
            <w:r w:rsidR="001822DD">
              <w:rPr>
                <w:webHidden/>
              </w:rPr>
              <w:instrText xml:space="preserve"> PAGEREF _Toc87954124 \h </w:instrText>
            </w:r>
            <w:r w:rsidR="001822DD">
              <w:rPr>
                <w:webHidden/>
              </w:rPr>
            </w:r>
            <w:r w:rsidR="001822DD">
              <w:rPr>
                <w:webHidden/>
              </w:rPr>
              <w:fldChar w:fldCharType="separate"/>
            </w:r>
            <w:r w:rsidR="001822DD">
              <w:rPr>
                <w:webHidden/>
              </w:rPr>
              <w:t>9</w:t>
            </w:r>
            <w:r w:rsidR="001822DD">
              <w:rPr>
                <w:webHidden/>
              </w:rPr>
              <w:fldChar w:fldCharType="end"/>
            </w:r>
          </w:hyperlink>
        </w:p>
        <w:p w14:paraId="0FD03266" w14:textId="1919A2C2" w:rsidR="001822DD" w:rsidRDefault="00CA694C">
          <w:pPr>
            <w:pStyle w:val="TOC2"/>
            <w:rPr>
              <w:rFonts w:asciiTheme="minorHAnsi" w:eastAsiaTheme="minorEastAsia" w:hAnsiTheme="minorHAnsi" w:cstheme="minorBidi"/>
            </w:rPr>
          </w:pPr>
          <w:hyperlink w:anchor="_Toc87954125" w:history="1">
            <w:r w:rsidR="001822DD" w:rsidRPr="007D0B7F">
              <w:rPr>
                <w:rStyle w:val="Hyperlink"/>
              </w:rPr>
              <w:t>User Identification, Authentication, and Authorization Policy</w:t>
            </w:r>
            <w:r w:rsidR="001822DD">
              <w:rPr>
                <w:webHidden/>
              </w:rPr>
              <w:tab/>
            </w:r>
            <w:r w:rsidR="001822DD">
              <w:rPr>
                <w:webHidden/>
              </w:rPr>
              <w:fldChar w:fldCharType="begin"/>
            </w:r>
            <w:r w:rsidR="001822DD">
              <w:rPr>
                <w:webHidden/>
              </w:rPr>
              <w:instrText xml:space="preserve"> PAGEREF _Toc87954125 \h </w:instrText>
            </w:r>
            <w:r w:rsidR="001822DD">
              <w:rPr>
                <w:webHidden/>
              </w:rPr>
            </w:r>
            <w:r w:rsidR="001822DD">
              <w:rPr>
                <w:webHidden/>
              </w:rPr>
              <w:fldChar w:fldCharType="separate"/>
            </w:r>
            <w:r w:rsidR="001822DD">
              <w:rPr>
                <w:webHidden/>
              </w:rPr>
              <w:t>10</w:t>
            </w:r>
            <w:r w:rsidR="001822DD">
              <w:rPr>
                <w:webHidden/>
              </w:rPr>
              <w:fldChar w:fldCharType="end"/>
            </w:r>
          </w:hyperlink>
        </w:p>
        <w:p w14:paraId="412A29E7" w14:textId="5457C45E" w:rsidR="001822DD" w:rsidRDefault="00CA694C">
          <w:pPr>
            <w:pStyle w:val="TOC2"/>
            <w:rPr>
              <w:rFonts w:asciiTheme="minorHAnsi" w:eastAsiaTheme="minorEastAsia" w:hAnsiTheme="minorHAnsi" w:cstheme="minorBidi"/>
            </w:rPr>
          </w:pPr>
          <w:hyperlink w:anchor="_Toc87954126" w:history="1">
            <w:r w:rsidR="001822DD" w:rsidRPr="007D0B7F">
              <w:rPr>
                <w:rStyle w:val="Hyperlink"/>
              </w:rPr>
              <w:t>Employee Hiring and Screening Process</w:t>
            </w:r>
            <w:r w:rsidR="001822DD">
              <w:rPr>
                <w:webHidden/>
              </w:rPr>
              <w:tab/>
            </w:r>
            <w:r w:rsidR="001822DD">
              <w:rPr>
                <w:webHidden/>
              </w:rPr>
              <w:fldChar w:fldCharType="begin"/>
            </w:r>
            <w:r w:rsidR="001822DD">
              <w:rPr>
                <w:webHidden/>
              </w:rPr>
              <w:instrText xml:space="preserve"> PAGEREF _Toc87954126 \h </w:instrText>
            </w:r>
            <w:r w:rsidR="001822DD">
              <w:rPr>
                <w:webHidden/>
              </w:rPr>
            </w:r>
            <w:r w:rsidR="001822DD">
              <w:rPr>
                <w:webHidden/>
              </w:rPr>
              <w:fldChar w:fldCharType="separate"/>
            </w:r>
            <w:r w:rsidR="001822DD">
              <w:rPr>
                <w:webHidden/>
              </w:rPr>
              <w:t>11</w:t>
            </w:r>
            <w:r w:rsidR="001822DD">
              <w:rPr>
                <w:webHidden/>
              </w:rPr>
              <w:fldChar w:fldCharType="end"/>
            </w:r>
          </w:hyperlink>
        </w:p>
        <w:p w14:paraId="09965B43" w14:textId="737FB096" w:rsidR="001822DD" w:rsidRDefault="00CA694C">
          <w:pPr>
            <w:pStyle w:val="TOC2"/>
            <w:rPr>
              <w:rFonts w:asciiTheme="minorHAnsi" w:eastAsiaTheme="minorEastAsia" w:hAnsiTheme="minorHAnsi" w:cstheme="minorBidi"/>
            </w:rPr>
          </w:pPr>
          <w:hyperlink w:anchor="_Toc87954127" w:history="1">
            <w:r w:rsidR="001822DD" w:rsidRPr="007D0B7F">
              <w:rPr>
                <w:rStyle w:val="Hyperlink"/>
              </w:rPr>
              <w:t>Visitor Log policy</w:t>
            </w:r>
            <w:r w:rsidR="001822DD">
              <w:rPr>
                <w:webHidden/>
              </w:rPr>
              <w:tab/>
            </w:r>
            <w:r w:rsidR="001822DD">
              <w:rPr>
                <w:webHidden/>
              </w:rPr>
              <w:fldChar w:fldCharType="begin"/>
            </w:r>
            <w:r w:rsidR="001822DD">
              <w:rPr>
                <w:webHidden/>
              </w:rPr>
              <w:instrText xml:space="preserve"> PAGEREF _Toc87954127 \h </w:instrText>
            </w:r>
            <w:r w:rsidR="001822DD">
              <w:rPr>
                <w:webHidden/>
              </w:rPr>
            </w:r>
            <w:r w:rsidR="001822DD">
              <w:rPr>
                <w:webHidden/>
              </w:rPr>
              <w:fldChar w:fldCharType="separate"/>
            </w:r>
            <w:r w:rsidR="001822DD">
              <w:rPr>
                <w:webHidden/>
              </w:rPr>
              <w:t>12</w:t>
            </w:r>
            <w:r w:rsidR="001822DD">
              <w:rPr>
                <w:webHidden/>
              </w:rPr>
              <w:fldChar w:fldCharType="end"/>
            </w:r>
          </w:hyperlink>
        </w:p>
        <w:p w14:paraId="6837D2BC" w14:textId="3C7B802C" w:rsidR="001822DD" w:rsidRDefault="00CA694C">
          <w:pPr>
            <w:pStyle w:val="TOC2"/>
            <w:rPr>
              <w:rFonts w:asciiTheme="minorHAnsi" w:eastAsiaTheme="minorEastAsia" w:hAnsiTheme="minorHAnsi" w:cstheme="minorBidi"/>
            </w:rPr>
          </w:pPr>
          <w:hyperlink w:anchor="_Toc87954128" w:history="1">
            <w:r w:rsidR="001822DD" w:rsidRPr="007D0B7F">
              <w:rPr>
                <w:rStyle w:val="Hyperlink"/>
              </w:rPr>
              <w:t>Confidentiality Policy</w:t>
            </w:r>
            <w:r w:rsidR="001822DD">
              <w:rPr>
                <w:webHidden/>
              </w:rPr>
              <w:tab/>
            </w:r>
            <w:r w:rsidR="001822DD">
              <w:rPr>
                <w:webHidden/>
              </w:rPr>
              <w:fldChar w:fldCharType="begin"/>
            </w:r>
            <w:r w:rsidR="001822DD">
              <w:rPr>
                <w:webHidden/>
              </w:rPr>
              <w:instrText xml:space="preserve"> PAGEREF _Toc87954128 \h </w:instrText>
            </w:r>
            <w:r w:rsidR="001822DD">
              <w:rPr>
                <w:webHidden/>
              </w:rPr>
            </w:r>
            <w:r w:rsidR="001822DD">
              <w:rPr>
                <w:webHidden/>
              </w:rPr>
              <w:fldChar w:fldCharType="separate"/>
            </w:r>
            <w:r w:rsidR="001822DD">
              <w:rPr>
                <w:webHidden/>
              </w:rPr>
              <w:t>13</w:t>
            </w:r>
            <w:r w:rsidR="001822DD">
              <w:rPr>
                <w:webHidden/>
              </w:rPr>
              <w:fldChar w:fldCharType="end"/>
            </w:r>
          </w:hyperlink>
        </w:p>
        <w:p w14:paraId="409C5562" w14:textId="0273749F" w:rsidR="001822DD" w:rsidRDefault="00CA694C">
          <w:pPr>
            <w:pStyle w:val="TOC2"/>
            <w:rPr>
              <w:rFonts w:asciiTheme="minorHAnsi" w:eastAsiaTheme="minorEastAsia" w:hAnsiTheme="minorHAnsi" w:cstheme="minorBidi"/>
            </w:rPr>
          </w:pPr>
          <w:hyperlink w:anchor="_Toc87954129" w:history="1">
            <w:r w:rsidR="001822DD" w:rsidRPr="007D0B7F">
              <w:rPr>
                <w:rStyle w:val="Hyperlink"/>
              </w:rPr>
              <w:t>Clean Desk Policy</w:t>
            </w:r>
            <w:r w:rsidR="001822DD">
              <w:rPr>
                <w:webHidden/>
              </w:rPr>
              <w:tab/>
            </w:r>
            <w:r w:rsidR="001822DD">
              <w:rPr>
                <w:webHidden/>
              </w:rPr>
              <w:fldChar w:fldCharType="begin"/>
            </w:r>
            <w:r w:rsidR="001822DD">
              <w:rPr>
                <w:webHidden/>
              </w:rPr>
              <w:instrText xml:space="preserve"> PAGEREF _Toc87954129 \h </w:instrText>
            </w:r>
            <w:r w:rsidR="001822DD">
              <w:rPr>
                <w:webHidden/>
              </w:rPr>
            </w:r>
            <w:r w:rsidR="001822DD">
              <w:rPr>
                <w:webHidden/>
              </w:rPr>
              <w:fldChar w:fldCharType="separate"/>
            </w:r>
            <w:r w:rsidR="001822DD">
              <w:rPr>
                <w:webHidden/>
              </w:rPr>
              <w:t>14</w:t>
            </w:r>
            <w:r w:rsidR="001822DD">
              <w:rPr>
                <w:webHidden/>
              </w:rPr>
              <w:fldChar w:fldCharType="end"/>
            </w:r>
          </w:hyperlink>
        </w:p>
        <w:p w14:paraId="48845755" w14:textId="1B09A271" w:rsidR="001822DD" w:rsidRDefault="00CA694C">
          <w:pPr>
            <w:pStyle w:val="TOC1"/>
            <w:rPr>
              <w:rFonts w:asciiTheme="minorHAnsi" w:eastAsiaTheme="minorEastAsia" w:hAnsiTheme="minorHAnsi" w:cstheme="minorBidi"/>
              <w:b w:val="0"/>
              <w:szCs w:val="22"/>
            </w:rPr>
          </w:pPr>
          <w:hyperlink w:anchor="_Toc87954130" w:history="1">
            <w:r w:rsidR="001822DD" w:rsidRPr="007D0B7F">
              <w:rPr>
                <w:rStyle w:val="Hyperlink"/>
              </w:rPr>
              <w:t>Risk Management</w:t>
            </w:r>
            <w:r w:rsidR="001822DD">
              <w:rPr>
                <w:webHidden/>
              </w:rPr>
              <w:tab/>
            </w:r>
            <w:r w:rsidR="001822DD">
              <w:rPr>
                <w:webHidden/>
              </w:rPr>
              <w:fldChar w:fldCharType="begin"/>
            </w:r>
            <w:r w:rsidR="001822DD">
              <w:rPr>
                <w:webHidden/>
              </w:rPr>
              <w:instrText xml:space="preserve"> PAGEREF _Toc87954130 \h </w:instrText>
            </w:r>
            <w:r w:rsidR="001822DD">
              <w:rPr>
                <w:webHidden/>
              </w:rPr>
            </w:r>
            <w:r w:rsidR="001822DD">
              <w:rPr>
                <w:webHidden/>
              </w:rPr>
              <w:fldChar w:fldCharType="separate"/>
            </w:r>
            <w:r w:rsidR="001822DD">
              <w:rPr>
                <w:webHidden/>
              </w:rPr>
              <w:t>15</w:t>
            </w:r>
            <w:r w:rsidR="001822DD">
              <w:rPr>
                <w:webHidden/>
              </w:rPr>
              <w:fldChar w:fldCharType="end"/>
            </w:r>
          </w:hyperlink>
        </w:p>
        <w:p w14:paraId="181743B4" w14:textId="47B3E4F4" w:rsidR="001822DD" w:rsidRDefault="00CA694C">
          <w:pPr>
            <w:pStyle w:val="TOC2"/>
            <w:rPr>
              <w:rFonts w:asciiTheme="minorHAnsi" w:eastAsiaTheme="minorEastAsia" w:hAnsiTheme="minorHAnsi" w:cstheme="minorBidi"/>
            </w:rPr>
          </w:pPr>
          <w:hyperlink w:anchor="_Toc87954131" w:history="1">
            <w:r w:rsidR="001822DD" w:rsidRPr="007D0B7F">
              <w:rPr>
                <w:rStyle w:val="Hyperlink"/>
              </w:rPr>
              <w:t>Policy</w:t>
            </w:r>
            <w:r w:rsidR="001822DD">
              <w:rPr>
                <w:webHidden/>
              </w:rPr>
              <w:tab/>
            </w:r>
            <w:r w:rsidR="001822DD">
              <w:rPr>
                <w:webHidden/>
              </w:rPr>
              <w:fldChar w:fldCharType="begin"/>
            </w:r>
            <w:r w:rsidR="001822DD">
              <w:rPr>
                <w:webHidden/>
              </w:rPr>
              <w:instrText xml:space="preserve"> PAGEREF _Toc87954131 \h </w:instrText>
            </w:r>
            <w:r w:rsidR="001822DD">
              <w:rPr>
                <w:webHidden/>
              </w:rPr>
            </w:r>
            <w:r w:rsidR="001822DD">
              <w:rPr>
                <w:webHidden/>
              </w:rPr>
              <w:fldChar w:fldCharType="separate"/>
            </w:r>
            <w:r w:rsidR="001822DD">
              <w:rPr>
                <w:webHidden/>
              </w:rPr>
              <w:t>16</w:t>
            </w:r>
            <w:r w:rsidR="001822DD">
              <w:rPr>
                <w:webHidden/>
              </w:rPr>
              <w:fldChar w:fldCharType="end"/>
            </w:r>
          </w:hyperlink>
        </w:p>
        <w:p w14:paraId="4F8D127A" w14:textId="493D16BC" w:rsidR="001822DD" w:rsidRDefault="00CA694C">
          <w:pPr>
            <w:pStyle w:val="TOC2"/>
            <w:rPr>
              <w:rFonts w:asciiTheme="minorHAnsi" w:eastAsiaTheme="minorEastAsia" w:hAnsiTheme="minorHAnsi" w:cstheme="minorBidi"/>
            </w:rPr>
          </w:pPr>
          <w:hyperlink w:anchor="_Toc87954132" w:history="1">
            <w:r w:rsidR="001822DD" w:rsidRPr="007D0B7F">
              <w:rPr>
                <w:rStyle w:val="Hyperlink"/>
              </w:rPr>
              <w:t>Procedure for Risk Assessment</w:t>
            </w:r>
            <w:r w:rsidR="001822DD">
              <w:rPr>
                <w:webHidden/>
              </w:rPr>
              <w:tab/>
            </w:r>
            <w:r w:rsidR="001822DD">
              <w:rPr>
                <w:webHidden/>
              </w:rPr>
              <w:fldChar w:fldCharType="begin"/>
            </w:r>
            <w:r w:rsidR="001822DD">
              <w:rPr>
                <w:webHidden/>
              </w:rPr>
              <w:instrText xml:space="preserve"> PAGEREF _Toc87954132 \h </w:instrText>
            </w:r>
            <w:r w:rsidR="001822DD">
              <w:rPr>
                <w:webHidden/>
              </w:rPr>
            </w:r>
            <w:r w:rsidR="001822DD">
              <w:rPr>
                <w:webHidden/>
              </w:rPr>
              <w:fldChar w:fldCharType="separate"/>
            </w:r>
            <w:r w:rsidR="001822DD">
              <w:rPr>
                <w:webHidden/>
              </w:rPr>
              <w:t>17</w:t>
            </w:r>
            <w:r w:rsidR="001822DD">
              <w:rPr>
                <w:webHidden/>
              </w:rPr>
              <w:fldChar w:fldCharType="end"/>
            </w:r>
          </w:hyperlink>
        </w:p>
        <w:p w14:paraId="720AB419" w14:textId="09DFC447" w:rsidR="001822DD" w:rsidRDefault="00CA694C">
          <w:pPr>
            <w:pStyle w:val="TOC3"/>
            <w:rPr>
              <w:rFonts w:asciiTheme="minorHAnsi" w:eastAsiaTheme="minorEastAsia" w:hAnsiTheme="minorHAnsi" w:cstheme="minorBidi"/>
              <w:szCs w:val="22"/>
            </w:rPr>
          </w:pPr>
          <w:hyperlink w:anchor="_Toc87954133" w:history="1">
            <w:r w:rsidR="001822DD" w:rsidRPr="007D0B7F">
              <w:rPr>
                <w:rStyle w:val="Hyperlink"/>
              </w:rPr>
              <w:t>Risk Identifying Procedure</w:t>
            </w:r>
            <w:r w:rsidR="001822DD">
              <w:rPr>
                <w:webHidden/>
              </w:rPr>
              <w:tab/>
            </w:r>
            <w:r w:rsidR="001822DD">
              <w:rPr>
                <w:webHidden/>
              </w:rPr>
              <w:fldChar w:fldCharType="begin"/>
            </w:r>
            <w:r w:rsidR="001822DD">
              <w:rPr>
                <w:webHidden/>
              </w:rPr>
              <w:instrText xml:space="preserve"> PAGEREF _Toc87954133 \h </w:instrText>
            </w:r>
            <w:r w:rsidR="001822DD">
              <w:rPr>
                <w:webHidden/>
              </w:rPr>
            </w:r>
            <w:r w:rsidR="001822DD">
              <w:rPr>
                <w:webHidden/>
              </w:rPr>
              <w:fldChar w:fldCharType="separate"/>
            </w:r>
            <w:r w:rsidR="001822DD">
              <w:rPr>
                <w:webHidden/>
              </w:rPr>
              <w:t>17</w:t>
            </w:r>
            <w:r w:rsidR="001822DD">
              <w:rPr>
                <w:webHidden/>
              </w:rPr>
              <w:fldChar w:fldCharType="end"/>
            </w:r>
          </w:hyperlink>
        </w:p>
        <w:p w14:paraId="1FAC24DC" w14:textId="0B7C21C5" w:rsidR="001822DD" w:rsidRDefault="00CA694C">
          <w:pPr>
            <w:pStyle w:val="TOC3"/>
            <w:rPr>
              <w:rFonts w:asciiTheme="minorHAnsi" w:eastAsiaTheme="minorEastAsia" w:hAnsiTheme="minorHAnsi" w:cstheme="minorBidi"/>
              <w:szCs w:val="22"/>
            </w:rPr>
          </w:pPr>
          <w:hyperlink w:anchor="_Toc87954134" w:history="1">
            <w:r w:rsidR="001822DD" w:rsidRPr="007D0B7F">
              <w:rPr>
                <w:rStyle w:val="Hyperlink"/>
              </w:rPr>
              <w:t>Identification of Risk Assessment Team</w:t>
            </w:r>
            <w:r w:rsidR="001822DD">
              <w:rPr>
                <w:webHidden/>
              </w:rPr>
              <w:tab/>
            </w:r>
            <w:r w:rsidR="001822DD">
              <w:rPr>
                <w:webHidden/>
              </w:rPr>
              <w:fldChar w:fldCharType="begin"/>
            </w:r>
            <w:r w:rsidR="001822DD">
              <w:rPr>
                <w:webHidden/>
              </w:rPr>
              <w:instrText xml:space="preserve"> PAGEREF _Toc87954134 \h </w:instrText>
            </w:r>
            <w:r w:rsidR="001822DD">
              <w:rPr>
                <w:webHidden/>
              </w:rPr>
            </w:r>
            <w:r w:rsidR="001822DD">
              <w:rPr>
                <w:webHidden/>
              </w:rPr>
              <w:fldChar w:fldCharType="separate"/>
            </w:r>
            <w:r w:rsidR="001822DD">
              <w:rPr>
                <w:webHidden/>
              </w:rPr>
              <w:t>18</w:t>
            </w:r>
            <w:r w:rsidR="001822DD">
              <w:rPr>
                <w:webHidden/>
              </w:rPr>
              <w:fldChar w:fldCharType="end"/>
            </w:r>
          </w:hyperlink>
        </w:p>
        <w:p w14:paraId="2A0ED67A" w14:textId="4C4A3827" w:rsidR="001822DD" w:rsidRDefault="00CA694C">
          <w:pPr>
            <w:pStyle w:val="TOC3"/>
            <w:rPr>
              <w:rFonts w:asciiTheme="minorHAnsi" w:eastAsiaTheme="minorEastAsia" w:hAnsiTheme="minorHAnsi" w:cstheme="minorBidi"/>
              <w:szCs w:val="22"/>
            </w:rPr>
          </w:pPr>
          <w:hyperlink w:anchor="_Toc87954135" w:history="1">
            <w:r w:rsidR="001822DD" w:rsidRPr="007D0B7F">
              <w:rPr>
                <w:rStyle w:val="Hyperlink"/>
              </w:rPr>
              <w:t>Frequency of Risk Assessment</w:t>
            </w:r>
            <w:r w:rsidR="001822DD">
              <w:rPr>
                <w:webHidden/>
              </w:rPr>
              <w:tab/>
            </w:r>
            <w:r w:rsidR="001822DD">
              <w:rPr>
                <w:webHidden/>
              </w:rPr>
              <w:fldChar w:fldCharType="begin"/>
            </w:r>
            <w:r w:rsidR="001822DD">
              <w:rPr>
                <w:webHidden/>
              </w:rPr>
              <w:instrText xml:space="preserve"> PAGEREF _Toc87954135 \h </w:instrText>
            </w:r>
            <w:r w:rsidR="001822DD">
              <w:rPr>
                <w:webHidden/>
              </w:rPr>
            </w:r>
            <w:r w:rsidR="001822DD">
              <w:rPr>
                <w:webHidden/>
              </w:rPr>
              <w:fldChar w:fldCharType="separate"/>
            </w:r>
            <w:r w:rsidR="001822DD">
              <w:rPr>
                <w:webHidden/>
              </w:rPr>
              <w:t>19</w:t>
            </w:r>
            <w:r w:rsidR="001822DD">
              <w:rPr>
                <w:webHidden/>
              </w:rPr>
              <w:fldChar w:fldCharType="end"/>
            </w:r>
          </w:hyperlink>
        </w:p>
        <w:p w14:paraId="1646D5E6" w14:textId="62FF7206" w:rsidR="001822DD" w:rsidRDefault="00CA694C">
          <w:pPr>
            <w:pStyle w:val="TOC3"/>
            <w:rPr>
              <w:rFonts w:asciiTheme="minorHAnsi" w:eastAsiaTheme="minorEastAsia" w:hAnsiTheme="minorHAnsi" w:cstheme="minorBidi"/>
              <w:szCs w:val="22"/>
            </w:rPr>
          </w:pPr>
          <w:hyperlink w:anchor="_Toc87954136" w:history="1">
            <w:r w:rsidR="001822DD" w:rsidRPr="007D0B7F">
              <w:rPr>
                <w:rStyle w:val="Hyperlink"/>
              </w:rPr>
              <w:t>Risk of disclosure/other risks not identified in the asset risk assessment sheet</w:t>
            </w:r>
            <w:r w:rsidR="001822DD">
              <w:rPr>
                <w:webHidden/>
              </w:rPr>
              <w:tab/>
            </w:r>
            <w:r w:rsidR="001822DD">
              <w:rPr>
                <w:webHidden/>
              </w:rPr>
              <w:fldChar w:fldCharType="begin"/>
            </w:r>
            <w:r w:rsidR="001822DD">
              <w:rPr>
                <w:webHidden/>
              </w:rPr>
              <w:instrText xml:space="preserve"> PAGEREF _Toc87954136 \h </w:instrText>
            </w:r>
            <w:r w:rsidR="001822DD">
              <w:rPr>
                <w:webHidden/>
              </w:rPr>
            </w:r>
            <w:r w:rsidR="001822DD">
              <w:rPr>
                <w:webHidden/>
              </w:rPr>
              <w:fldChar w:fldCharType="separate"/>
            </w:r>
            <w:r w:rsidR="001822DD">
              <w:rPr>
                <w:webHidden/>
              </w:rPr>
              <w:t>19</w:t>
            </w:r>
            <w:r w:rsidR="001822DD">
              <w:rPr>
                <w:webHidden/>
              </w:rPr>
              <w:fldChar w:fldCharType="end"/>
            </w:r>
          </w:hyperlink>
        </w:p>
        <w:p w14:paraId="36888849" w14:textId="764D8FC6" w:rsidR="001822DD" w:rsidRDefault="00CA694C">
          <w:pPr>
            <w:pStyle w:val="TOC3"/>
            <w:rPr>
              <w:rFonts w:asciiTheme="minorHAnsi" w:eastAsiaTheme="minorEastAsia" w:hAnsiTheme="minorHAnsi" w:cstheme="minorBidi"/>
              <w:szCs w:val="22"/>
            </w:rPr>
          </w:pPr>
          <w:hyperlink w:anchor="_Toc87954137" w:history="1">
            <w:r w:rsidR="001822DD" w:rsidRPr="007D0B7F">
              <w:rPr>
                <w:rStyle w:val="Hyperlink"/>
              </w:rPr>
              <w:t>Identification of Risk Assessment Team</w:t>
            </w:r>
            <w:r w:rsidR="001822DD">
              <w:rPr>
                <w:webHidden/>
              </w:rPr>
              <w:tab/>
            </w:r>
            <w:r w:rsidR="001822DD">
              <w:rPr>
                <w:webHidden/>
              </w:rPr>
              <w:fldChar w:fldCharType="begin"/>
            </w:r>
            <w:r w:rsidR="001822DD">
              <w:rPr>
                <w:webHidden/>
              </w:rPr>
              <w:instrText xml:space="preserve"> PAGEREF _Toc87954137 \h </w:instrText>
            </w:r>
            <w:r w:rsidR="001822DD">
              <w:rPr>
                <w:webHidden/>
              </w:rPr>
            </w:r>
            <w:r w:rsidR="001822DD">
              <w:rPr>
                <w:webHidden/>
              </w:rPr>
              <w:fldChar w:fldCharType="separate"/>
            </w:r>
            <w:r w:rsidR="001822DD">
              <w:rPr>
                <w:webHidden/>
              </w:rPr>
              <w:t>19</w:t>
            </w:r>
            <w:r w:rsidR="001822DD">
              <w:rPr>
                <w:webHidden/>
              </w:rPr>
              <w:fldChar w:fldCharType="end"/>
            </w:r>
          </w:hyperlink>
        </w:p>
        <w:p w14:paraId="2EE1270C" w14:textId="735B0B09" w:rsidR="001822DD" w:rsidRDefault="00CA694C">
          <w:pPr>
            <w:pStyle w:val="TOC3"/>
            <w:rPr>
              <w:rFonts w:asciiTheme="minorHAnsi" w:eastAsiaTheme="minorEastAsia" w:hAnsiTheme="minorHAnsi" w:cstheme="minorBidi"/>
              <w:szCs w:val="22"/>
            </w:rPr>
          </w:pPr>
          <w:hyperlink w:anchor="_Toc87954138" w:history="1">
            <w:r w:rsidR="001822DD" w:rsidRPr="007D0B7F">
              <w:rPr>
                <w:rStyle w:val="Hyperlink"/>
              </w:rPr>
              <w:t>Frequency of Risk Assessment</w:t>
            </w:r>
            <w:r w:rsidR="001822DD">
              <w:rPr>
                <w:webHidden/>
              </w:rPr>
              <w:tab/>
            </w:r>
            <w:r w:rsidR="001822DD">
              <w:rPr>
                <w:webHidden/>
              </w:rPr>
              <w:fldChar w:fldCharType="begin"/>
            </w:r>
            <w:r w:rsidR="001822DD">
              <w:rPr>
                <w:webHidden/>
              </w:rPr>
              <w:instrText xml:space="preserve"> PAGEREF _Toc87954138 \h </w:instrText>
            </w:r>
            <w:r w:rsidR="001822DD">
              <w:rPr>
                <w:webHidden/>
              </w:rPr>
            </w:r>
            <w:r w:rsidR="001822DD">
              <w:rPr>
                <w:webHidden/>
              </w:rPr>
              <w:fldChar w:fldCharType="separate"/>
            </w:r>
            <w:r w:rsidR="001822DD">
              <w:rPr>
                <w:webHidden/>
              </w:rPr>
              <w:t>20</w:t>
            </w:r>
            <w:r w:rsidR="001822DD">
              <w:rPr>
                <w:webHidden/>
              </w:rPr>
              <w:fldChar w:fldCharType="end"/>
            </w:r>
          </w:hyperlink>
        </w:p>
        <w:p w14:paraId="0EA3B8A0" w14:textId="4E8067C9" w:rsidR="001822DD" w:rsidRDefault="00CA694C">
          <w:pPr>
            <w:pStyle w:val="TOC2"/>
            <w:rPr>
              <w:rFonts w:asciiTheme="minorHAnsi" w:eastAsiaTheme="minorEastAsia" w:hAnsiTheme="minorHAnsi" w:cstheme="minorBidi"/>
            </w:rPr>
          </w:pPr>
          <w:hyperlink w:anchor="_Toc87954139" w:history="1">
            <w:r w:rsidR="001822DD" w:rsidRPr="007D0B7F">
              <w:rPr>
                <w:rStyle w:val="Hyperlink"/>
              </w:rPr>
              <w:t>NEXELUS Objectives for Risk Management</w:t>
            </w:r>
            <w:r w:rsidR="001822DD">
              <w:rPr>
                <w:webHidden/>
              </w:rPr>
              <w:tab/>
            </w:r>
            <w:r w:rsidR="001822DD">
              <w:rPr>
                <w:webHidden/>
              </w:rPr>
              <w:fldChar w:fldCharType="begin"/>
            </w:r>
            <w:r w:rsidR="001822DD">
              <w:rPr>
                <w:webHidden/>
              </w:rPr>
              <w:instrText xml:space="preserve"> PAGEREF _Toc87954139 \h </w:instrText>
            </w:r>
            <w:r w:rsidR="001822DD">
              <w:rPr>
                <w:webHidden/>
              </w:rPr>
            </w:r>
            <w:r w:rsidR="001822DD">
              <w:rPr>
                <w:webHidden/>
              </w:rPr>
              <w:fldChar w:fldCharType="separate"/>
            </w:r>
            <w:r w:rsidR="001822DD">
              <w:rPr>
                <w:webHidden/>
              </w:rPr>
              <w:t>21</w:t>
            </w:r>
            <w:r w:rsidR="001822DD">
              <w:rPr>
                <w:webHidden/>
              </w:rPr>
              <w:fldChar w:fldCharType="end"/>
            </w:r>
          </w:hyperlink>
        </w:p>
        <w:p w14:paraId="39EE8D9E" w14:textId="277C6604" w:rsidR="001822DD" w:rsidRDefault="00CA694C">
          <w:pPr>
            <w:pStyle w:val="TOC2"/>
            <w:rPr>
              <w:rFonts w:asciiTheme="minorHAnsi" w:eastAsiaTheme="minorEastAsia" w:hAnsiTheme="minorHAnsi" w:cstheme="minorBidi"/>
            </w:rPr>
          </w:pPr>
          <w:hyperlink w:anchor="_Toc87954140" w:history="1">
            <w:r w:rsidR="001822DD" w:rsidRPr="007D0B7F">
              <w:rPr>
                <w:rStyle w:val="Hyperlink"/>
              </w:rPr>
              <w:t>Risk Treatment Plan</w:t>
            </w:r>
            <w:r w:rsidR="001822DD">
              <w:rPr>
                <w:webHidden/>
              </w:rPr>
              <w:tab/>
            </w:r>
            <w:r w:rsidR="001822DD">
              <w:rPr>
                <w:webHidden/>
              </w:rPr>
              <w:fldChar w:fldCharType="begin"/>
            </w:r>
            <w:r w:rsidR="001822DD">
              <w:rPr>
                <w:webHidden/>
              </w:rPr>
              <w:instrText xml:space="preserve"> PAGEREF _Toc87954140 \h </w:instrText>
            </w:r>
            <w:r w:rsidR="001822DD">
              <w:rPr>
                <w:webHidden/>
              </w:rPr>
            </w:r>
            <w:r w:rsidR="001822DD">
              <w:rPr>
                <w:webHidden/>
              </w:rPr>
              <w:fldChar w:fldCharType="separate"/>
            </w:r>
            <w:r w:rsidR="001822DD">
              <w:rPr>
                <w:webHidden/>
              </w:rPr>
              <w:t>22</w:t>
            </w:r>
            <w:r w:rsidR="001822DD">
              <w:rPr>
                <w:webHidden/>
              </w:rPr>
              <w:fldChar w:fldCharType="end"/>
            </w:r>
          </w:hyperlink>
        </w:p>
        <w:p w14:paraId="0FBBC8C8" w14:textId="021525DB" w:rsidR="001822DD" w:rsidRDefault="00CA694C">
          <w:pPr>
            <w:pStyle w:val="TOC3"/>
            <w:rPr>
              <w:rFonts w:asciiTheme="minorHAnsi" w:eastAsiaTheme="minorEastAsia" w:hAnsiTheme="minorHAnsi" w:cstheme="minorBidi"/>
              <w:szCs w:val="22"/>
            </w:rPr>
          </w:pPr>
          <w:hyperlink w:anchor="_Toc87954141" w:history="1">
            <w:r w:rsidR="001822DD" w:rsidRPr="007D0B7F">
              <w:rPr>
                <w:rStyle w:val="Hyperlink"/>
              </w:rPr>
              <w:t>Goals of Risk Management at Nexelus</w:t>
            </w:r>
            <w:r w:rsidR="001822DD">
              <w:rPr>
                <w:webHidden/>
              </w:rPr>
              <w:tab/>
            </w:r>
            <w:r w:rsidR="001822DD">
              <w:rPr>
                <w:webHidden/>
              </w:rPr>
              <w:fldChar w:fldCharType="begin"/>
            </w:r>
            <w:r w:rsidR="001822DD">
              <w:rPr>
                <w:webHidden/>
              </w:rPr>
              <w:instrText xml:space="preserve"> PAGEREF _Toc87954141 \h </w:instrText>
            </w:r>
            <w:r w:rsidR="001822DD">
              <w:rPr>
                <w:webHidden/>
              </w:rPr>
            </w:r>
            <w:r w:rsidR="001822DD">
              <w:rPr>
                <w:webHidden/>
              </w:rPr>
              <w:fldChar w:fldCharType="separate"/>
            </w:r>
            <w:r w:rsidR="001822DD">
              <w:rPr>
                <w:webHidden/>
              </w:rPr>
              <w:t>22</w:t>
            </w:r>
            <w:r w:rsidR="001822DD">
              <w:rPr>
                <w:webHidden/>
              </w:rPr>
              <w:fldChar w:fldCharType="end"/>
            </w:r>
          </w:hyperlink>
        </w:p>
        <w:p w14:paraId="32126717" w14:textId="6B853DC7" w:rsidR="001822DD" w:rsidRDefault="00CA694C">
          <w:pPr>
            <w:pStyle w:val="TOC3"/>
            <w:rPr>
              <w:rFonts w:asciiTheme="minorHAnsi" w:eastAsiaTheme="minorEastAsia" w:hAnsiTheme="minorHAnsi" w:cstheme="minorBidi"/>
              <w:szCs w:val="22"/>
            </w:rPr>
          </w:pPr>
          <w:hyperlink w:anchor="_Toc87954142" w:history="1">
            <w:r w:rsidR="001822DD" w:rsidRPr="007D0B7F">
              <w:rPr>
                <w:rStyle w:val="Hyperlink"/>
              </w:rPr>
              <w:t>What Benefits Will a Risk Management Plan provide?</w:t>
            </w:r>
            <w:r w:rsidR="001822DD">
              <w:rPr>
                <w:webHidden/>
              </w:rPr>
              <w:tab/>
            </w:r>
            <w:r w:rsidR="001822DD">
              <w:rPr>
                <w:webHidden/>
              </w:rPr>
              <w:fldChar w:fldCharType="begin"/>
            </w:r>
            <w:r w:rsidR="001822DD">
              <w:rPr>
                <w:webHidden/>
              </w:rPr>
              <w:instrText xml:space="preserve"> PAGEREF _Toc87954142 \h </w:instrText>
            </w:r>
            <w:r w:rsidR="001822DD">
              <w:rPr>
                <w:webHidden/>
              </w:rPr>
            </w:r>
            <w:r w:rsidR="001822DD">
              <w:rPr>
                <w:webHidden/>
              </w:rPr>
              <w:fldChar w:fldCharType="separate"/>
            </w:r>
            <w:r w:rsidR="001822DD">
              <w:rPr>
                <w:webHidden/>
              </w:rPr>
              <w:t>22</w:t>
            </w:r>
            <w:r w:rsidR="001822DD">
              <w:rPr>
                <w:webHidden/>
              </w:rPr>
              <w:fldChar w:fldCharType="end"/>
            </w:r>
          </w:hyperlink>
        </w:p>
        <w:p w14:paraId="0709AD4F" w14:textId="2B78623A" w:rsidR="001822DD" w:rsidRDefault="00CA694C">
          <w:pPr>
            <w:pStyle w:val="TOC2"/>
            <w:rPr>
              <w:rFonts w:asciiTheme="minorHAnsi" w:eastAsiaTheme="minorEastAsia" w:hAnsiTheme="minorHAnsi" w:cstheme="minorBidi"/>
            </w:rPr>
          </w:pPr>
          <w:hyperlink w:anchor="_Toc87954143" w:history="1">
            <w:r w:rsidR="001822DD" w:rsidRPr="007D0B7F">
              <w:rPr>
                <w:rStyle w:val="Hyperlink"/>
              </w:rPr>
              <w:t>Risk Management Structure and Responsibilities</w:t>
            </w:r>
            <w:r w:rsidR="001822DD">
              <w:rPr>
                <w:webHidden/>
              </w:rPr>
              <w:tab/>
            </w:r>
            <w:r w:rsidR="001822DD">
              <w:rPr>
                <w:webHidden/>
              </w:rPr>
              <w:fldChar w:fldCharType="begin"/>
            </w:r>
            <w:r w:rsidR="001822DD">
              <w:rPr>
                <w:webHidden/>
              </w:rPr>
              <w:instrText xml:space="preserve"> PAGEREF _Toc87954143 \h </w:instrText>
            </w:r>
            <w:r w:rsidR="001822DD">
              <w:rPr>
                <w:webHidden/>
              </w:rPr>
            </w:r>
            <w:r w:rsidR="001822DD">
              <w:rPr>
                <w:webHidden/>
              </w:rPr>
              <w:fldChar w:fldCharType="separate"/>
            </w:r>
            <w:r w:rsidR="001822DD">
              <w:rPr>
                <w:webHidden/>
              </w:rPr>
              <w:t>23</w:t>
            </w:r>
            <w:r w:rsidR="001822DD">
              <w:rPr>
                <w:webHidden/>
              </w:rPr>
              <w:fldChar w:fldCharType="end"/>
            </w:r>
          </w:hyperlink>
        </w:p>
        <w:p w14:paraId="194A5BE9" w14:textId="2491B589" w:rsidR="001822DD" w:rsidRDefault="00CA694C">
          <w:pPr>
            <w:pStyle w:val="TOC3"/>
            <w:rPr>
              <w:rFonts w:asciiTheme="minorHAnsi" w:eastAsiaTheme="minorEastAsia" w:hAnsiTheme="minorHAnsi" w:cstheme="minorBidi"/>
              <w:szCs w:val="22"/>
            </w:rPr>
          </w:pPr>
          <w:hyperlink w:anchor="_Toc87954144" w:history="1">
            <w:r w:rsidR="001822DD" w:rsidRPr="007D0B7F">
              <w:rPr>
                <w:rStyle w:val="Hyperlink"/>
              </w:rPr>
              <w:t>Implementation</w:t>
            </w:r>
            <w:r w:rsidR="001822DD">
              <w:rPr>
                <w:webHidden/>
              </w:rPr>
              <w:tab/>
            </w:r>
            <w:r w:rsidR="001822DD">
              <w:rPr>
                <w:webHidden/>
              </w:rPr>
              <w:fldChar w:fldCharType="begin"/>
            </w:r>
            <w:r w:rsidR="001822DD">
              <w:rPr>
                <w:webHidden/>
              </w:rPr>
              <w:instrText xml:space="preserve"> PAGEREF _Toc87954144 \h </w:instrText>
            </w:r>
            <w:r w:rsidR="001822DD">
              <w:rPr>
                <w:webHidden/>
              </w:rPr>
            </w:r>
            <w:r w:rsidR="001822DD">
              <w:rPr>
                <w:webHidden/>
              </w:rPr>
              <w:fldChar w:fldCharType="separate"/>
            </w:r>
            <w:r w:rsidR="001822DD">
              <w:rPr>
                <w:webHidden/>
              </w:rPr>
              <w:t>23</w:t>
            </w:r>
            <w:r w:rsidR="001822DD">
              <w:rPr>
                <w:webHidden/>
              </w:rPr>
              <w:fldChar w:fldCharType="end"/>
            </w:r>
          </w:hyperlink>
        </w:p>
        <w:p w14:paraId="54B4B390" w14:textId="48AB73F8" w:rsidR="001822DD" w:rsidRDefault="00CA694C">
          <w:pPr>
            <w:pStyle w:val="TOC3"/>
            <w:rPr>
              <w:rFonts w:asciiTheme="minorHAnsi" w:eastAsiaTheme="minorEastAsia" w:hAnsiTheme="minorHAnsi" w:cstheme="minorBidi"/>
              <w:szCs w:val="22"/>
            </w:rPr>
          </w:pPr>
          <w:hyperlink w:anchor="_Toc87954145" w:history="1">
            <w:r w:rsidR="001822DD" w:rsidRPr="007D0B7F">
              <w:rPr>
                <w:rStyle w:val="Hyperlink"/>
              </w:rPr>
              <w:t>Timeframe</w:t>
            </w:r>
            <w:r w:rsidR="001822DD">
              <w:rPr>
                <w:webHidden/>
              </w:rPr>
              <w:tab/>
            </w:r>
            <w:r w:rsidR="001822DD">
              <w:rPr>
                <w:webHidden/>
              </w:rPr>
              <w:fldChar w:fldCharType="begin"/>
            </w:r>
            <w:r w:rsidR="001822DD">
              <w:rPr>
                <w:webHidden/>
              </w:rPr>
              <w:instrText xml:space="preserve"> PAGEREF _Toc87954145 \h </w:instrText>
            </w:r>
            <w:r w:rsidR="001822DD">
              <w:rPr>
                <w:webHidden/>
              </w:rPr>
            </w:r>
            <w:r w:rsidR="001822DD">
              <w:rPr>
                <w:webHidden/>
              </w:rPr>
              <w:fldChar w:fldCharType="separate"/>
            </w:r>
            <w:r w:rsidR="001822DD">
              <w:rPr>
                <w:webHidden/>
              </w:rPr>
              <w:t>24</w:t>
            </w:r>
            <w:r w:rsidR="001822DD">
              <w:rPr>
                <w:webHidden/>
              </w:rPr>
              <w:fldChar w:fldCharType="end"/>
            </w:r>
          </w:hyperlink>
        </w:p>
        <w:p w14:paraId="335984D0" w14:textId="4C6ADC7A" w:rsidR="001822DD" w:rsidRDefault="00CA694C">
          <w:pPr>
            <w:pStyle w:val="TOC3"/>
            <w:rPr>
              <w:rFonts w:asciiTheme="minorHAnsi" w:eastAsiaTheme="minorEastAsia" w:hAnsiTheme="minorHAnsi" w:cstheme="minorBidi"/>
              <w:szCs w:val="22"/>
            </w:rPr>
          </w:pPr>
          <w:hyperlink w:anchor="_Toc87954146" w:history="1">
            <w:r w:rsidR="001822DD" w:rsidRPr="007D0B7F">
              <w:rPr>
                <w:rStyle w:val="Hyperlink"/>
              </w:rPr>
              <w:t>Monitoring and Review</w:t>
            </w:r>
            <w:r w:rsidR="001822DD">
              <w:rPr>
                <w:webHidden/>
              </w:rPr>
              <w:tab/>
            </w:r>
            <w:r w:rsidR="001822DD">
              <w:rPr>
                <w:webHidden/>
              </w:rPr>
              <w:fldChar w:fldCharType="begin"/>
            </w:r>
            <w:r w:rsidR="001822DD">
              <w:rPr>
                <w:webHidden/>
              </w:rPr>
              <w:instrText xml:space="preserve"> PAGEREF _Toc87954146 \h </w:instrText>
            </w:r>
            <w:r w:rsidR="001822DD">
              <w:rPr>
                <w:webHidden/>
              </w:rPr>
            </w:r>
            <w:r w:rsidR="001822DD">
              <w:rPr>
                <w:webHidden/>
              </w:rPr>
              <w:fldChar w:fldCharType="separate"/>
            </w:r>
            <w:r w:rsidR="001822DD">
              <w:rPr>
                <w:webHidden/>
              </w:rPr>
              <w:t>24</w:t>
            </w:r>
            <w:r w:rsidR="001822DD">
              <w:rPr>
                <w:webHidden/>
              </w:rPr>
              <w:fldChar w:fldCharType="end"/>
            </w:r>
          </w:hyperlink>
        </w:p>
        <w:p w14:paraId="0C48EFD0" w14:textId="24B73849" w:rsidR="001822DD" w:rsidRDefault="00CA694C">
          <w:pPr>
            <w:pStyle w:val="TOC1"/>
            <w:rPr>
              <w:rFonts w:asciiTheme="minorHAnsi" w:eastAsiaTheme="minorEastAsia" w:hAnsiTheme="minorHAnsi" w:cstheme="minorBidi"/>
              <w:b w:val="0"/>
              <w:szCs w:val="22"/>
            </w:rPr>
          </w:pPr>
          <w:hyperlink w:anchor="_Toc87954147" w:history="1">
            <w:r w:rsidR="001822DD" w:rsidRPr="007D0B7F">
              <w:rPr>
                <w:rStyle w:val="Hyperlink"/>
              </w:rPr>
              <w:t>Control Environment</w:t>
            </w:r>
            <w:r w:rsidR="001822DD">
              <w:rPr>
                <w:webHidden/>
              </w:rPr>
              <w:tab/>
            </w:r>
            <w:r w:rsidR="001822DD">
              <w:rPr>
                <w:webHidden/>
              </w:rPr>
              <w:fldChar w:fldCharType="begin"/>
            </w:r>
            <w:r w:rsidR="001822DD">
              <w:rPr>
                <w:webHidden/>
              </w:rPr>
              <w:instrText xml:space="preserve"> PAGEREF _Toc87954147 \h </w:instrText>
            </w:r>
            <w:r w:rsidR="001822DD">
              <w:rPr>
                <w:webHidden/>
              </w:rPr>
            </w:r>
            <w:r w:rsidR="001822DD">
              <w:rPr>
                <w:webHidden/>
              </w:rPr>
              <w:fldChar w:fldCharType="separate"/>
            </w:r>
            <w:r w:rsidR="001822DD">
              <w:rPr>
                <w:webHidden/>
              </w:rPr>
              <w:t>25</w:t>
            </w:r>
            <w:r w:rsidR="001822DD">
              <w:rPr>
                <w:webHidden/>
              </w:rPr>
              <w:fldChar w:fldCharType="end"/>
            </w:r>
          </w:hyperlink>
        </w:p>
        <w:p w14:paraId="6524C6A4" w14:textId="2E39E430" w:rsidR="001822DD" w:rsidRDefault="00CA694C">
          <w:pPr>
            <w:pStyle w:val="TOC2"/>
            <w:rPr>
              <w:rFonts w:asciiTheme="minorHAnsi" w:eastAsiaTheme="minorEastAsia" w:hAnsiTheme="minorHAnsi" w:cstheme="minorBidi"/>
            </w:rPr>
          </w:pPr>
          <w:hyperlink w:anchor="_Toc87954148" w:history="1">
            <w:r w:rsidR="001822DD" w:rsidRPr="007D0B7F">
              <w:rPr>
                <w:rStyle w:val="Hyperlink"/>
              </w:rPr>
              <w:t>Data and Information Sensitivity Policy</w:t>
            </w:r>
            <w:r w:rsidR="001822DD">
              <w:rPr>
                <w:webHidden/>
              </w:rPr>
              <w:tab/>
            </w:r>
            <w:r w:rsidR="001822DD">
              <w:rPr>
                <w:webHidden/>
              </w:rPr>
              <w:fldChar w:fldCharType="begin"/>
            </w:r>
            <w:r w:rsidR="001822DD">
              <w:rPr>
                <w:webHidden/>
              </w:rPr>
              <w:instrText xml:space="preserve"> PAGEREF _Toc87954148 \h </w:instrText>
            </w:r>
            <w:r w:rsidR="001822DD">
              <w:rPr>
                <w:webHidden/>
              </w:rPr>
            </w:r>
            <w:r w:rsidR="001822DD">
              <w:rPr>
                <w:webHidden/>
              </w:rPr>
              <w:fldChar w:fldCharType="separate"/>
            </w:r>
            <w:r w:rsidR="001822DD">
              <w:rPr>
                <w:webHidden/>
              </w:rPr>
              <w:t>26</w:t>
            </w:r>
            <w:r w:rsidR="001822DD">
              <w:rPr>
                <w:webHidden/>
              </w:rPr>
              <w:fldChar w:fldCharType="end"/>
            </w:r>
          </w:hyperlink>
        </w:p>
        <w:p w14:paraId="4EE577BD" w14:textId="495B4D42" w:rsidR="001822DD" w:rsidRDefault="00CA694C">
          <w:pPr>
            <w:pStyle w:val="TOC2"/>
            <w:rPr>
              <w:rFonts w:asciiTheme="minorHAnsi" w:eastAsiaTheme="minorEastAsia" w:hAnsiTheme="minorHAnsi" w:cstheme="minorBidi"/>
            </w:rPr>
          </w:pPr>
          <w:hyperlink w:anchor="_Toc87954149" w:history="1">
            <w:r w:rsidR="001822DD" w:rsidRPr="007D0B7F">
              <w:rPr>
                <w:rStyle w:val="Hyperlink"/>
              </w:rPr>
              <w:t>Physical Environment Control</w:t>
            </w:r>
            <w:r w:rsidR="001822DD">
              <w:rPr>
                <w:webHidden/>
              </w:rPr>
              <w:tab/>
            </w:r>
            <w:r w:rsidR="001822DD">
              <w:rPr>
                <w:webHidden/>
              </w:rPr>
              <w:fldChar w:fldCharType="begin"/>
            </w:r>
            <w:r w:rsidR="001822DD">
              <w:rPr>
                <w:webHidden/>
              </w:rPr>
              <w:instrText xml:space="preserve"> PAGEREF _Toc87954149 \h </w:instrText>
            </w:r>
            <w:r w:rsidR="001822DD">
              <w:rPr>
                <w:webHidden/>
              </w:rPr>
            </w:r>
            <w:r w:rsidR="001822DD">
              <w:rPr>
                <w:webHidden/>
              </w:rPr>
              <w:fldChar w:fldCharType="separate"/>
            </w:r>
            <w:r w:rsidR="001822DD">
              <w:rPr>
                <w:webHidden/>
              </w:rPr>
              <w:t>27</w:t>
            </w:r>
            <w:r w:rsidR="001822DD">
              <w:rPr>
                <w:webHidden/>
              </w:rPr>
              <w:fldChar w:fldCharType="end"/>
            </w:r>
          </w:hyperlink>
        </w:p>
        <w:p w14:paraId="542F78A8" w14:textId="7489187C" w:rsidR="001822DD" w:rsidRDefault="00CA694C">
          <w:pPr>
            <w:pStyle w:val="TOC3"/>
            <w:rPr>
              <w:rFonts w:asciiTheme="minorHAnsi" w:eastAsiaTheme="minorEastAsia" w:hAnsiTheme="minorHAnsi" w:cstheme="minorBidi"/>
              <w:szCs w:val="22"/>
            </w:rPr>
          </w:pPr>
          <w:hyperlink w:anchor="_Toc87954150" w:history="1">
            <w:r w:rsidR="001822DD" w:rsidRPr="007D0B7F">
              <w:rPr>
                <w:rStyle w:val="Hyperlink"/>
              </w:rPr>
              <w:t>Data Center Security</w:t>
            </w:r>
            <w:r w:rsidR="001822DD">
              <w:rPr>
                <w:webHidden/>
              </w:rPr>
              <w:tab/>
            </w:r>
            <w:r w:rsidR="001822DD">
              <w:rPr>
                <w:webHidden/>
              </w:rPr>
              <w:fldChar w:fldCharType="begin"/>
            </w:r>
            <w:r w:rsidR="001822DD">
              <w:rPr>
                <w:webHidden/>
              </w:rPr>
              <w:instrText xml:space="preserve"> PAGEREF _Toc87954150 \h </w:instrText>
            </w:r>
            <w:r w:rsidR="001822DD">
              <w:rPr>
                <w:webHidden/>
              </w:rPr>
            </w:r>
            <w:r w:rsidR="001822DD">
              <w:rPr>
                <w:webHidden/>
              </w:rPr>
              <w:fldChar w:fldCharType="separate"/>
            </w:r>
            <w:r w:rsidR="001822DD">
              <w:rPr>
                <w:webHidden/>
              </w:rPr>
              <w:t>27</w:t>
            </w:r>
            <w:r w:rsidR="001822DD">
              <w:rPr>
                <w:webHidden/>
              </w:rPr>
              <w:fldChar w:fldCharType="end"/>
            </w:r>
          </w:hyperlink>
        </w:p>
        <w:p w14:paraId="3C34AD8F" w14:textId="2955F752" w:rsidR="001822DD" w:rsidRDefault="00CA694C">
          <w:pPr>
            <w:pStyle w:val="TOC2"/>
            <w:rPr>
              <w:rFonts w:asciiTheme="minorHAnsi" w:eastAsiaTheme="minorEastAsia" w:hAnsiTheme="minorHAnsi" w:cstheme="minorBidi"/>
            </w:rPr>
          </w:pPr>
          <w:hyperlink w:anchor="_Toc87954151" w:history="1">
            <w:r w:rsidR="001822DD" w:rsidRPr="007D0B7F">
              <w:rPr>
                <w:rStyle w:val="Hyperlink"/>
              </w:rPr>
              <w:t>Network Security</w:t>
            </w:r>
            <w:r w:rsidR="001822DD">
              <w:rPr>
                <w:webHidden/>
              </w:rPr>
              <w:tab/>
            </w:r>
            <w:r w:rsidR="001822DD">
              <w:rPr>
                <w:webHidden/>
              </w:rPr>
              <w:fldChar w:fldCharType="begin"/>
            </w:r>
            <w:r w:rsidR="001822DD">
              <w:rPr>
                <w:webHidden/>
              </w:rPr>
              <w:instrText xml:space="preserve"> PAGEREF _Toc87954151 \h </w:instrText>
            </w:r>
            <w:r w:rsidR="001822DD">
              <w:rPr>
                <w:webHidden/>
              </w:rPr>
            </w:r>
            <w:r w:rsidR="001822DD">
              <w:rPr>
                <w:webHidden/>
              </w:rPr>
              <w:fldChar w:fldCharType="separate"/>
            </w:r>
            <w:r w:rsidR="001822DD">
              <w:rPr>
                <w:webHidden/>
              </w:rPr>
              <w:t>28</w:t>
            </w:r>
            <w:r w:rsidR="001822DD">
              <w:rPr>
                <w:webHidden/>
              </w:rPr>
              <w:fldChar w:fldCharType="end"/>
            </w:r>
          </w:hyperlink>
        </w:p>
        <w:p w14:paraId="4BF30956" w14:textId="18C6D967" w:rsidR="001822DD" w:rsidRDefault="00CA694C">
          <w:pPr>
            <w:pStyle w:val="TOC3"/>
            <w:rPr>
              <w:rFonts w:asciiTheme="minorHAnsi" w:eastAsiaTheme="minorEastAsia" w:hAnsiTheme="minorHAnsi" w:cstheme="minorBidi"/>
              <w:szCs w:val="22"/>
            </w:rPr>
          </w:pPr>
          <w:hyperlink w:anchor="_Toc87954152" w:history="1">
            <w:r w:rsidR="001822DD" w:rsidRPr="007D0B7F">
              <w:rPr>
                <w:rStyle w:val="Hyperlink"/>
              </w:rPr>
              <w:t>Encrypted Data In Transit</w:t>
            </w:r>
            <w:r w:rsidR="001822DD">
              <w:rPr>
                <w:webHidden/>
              </w:rPr>
              <w:tab/>
            </w:r>
            <w:r w:rsidR="001822DD">
              <w:rPr>
                <w:webHidden/>
              </w:rPr>
              <w:fldChar w:fldCharType="begin"/>
            </w:r>
            <w:r w:rsidR="001822DD">
              <w:rPr>
                <w:webHidden/>
              </w:rPr>
              <w:instrText xml:space="preserve"> PAGEREF _Toc87954152 \h </w:instrText>
            </w:r>
            <w:r w:rsidR="001822DD">
              <w:rPr>
                <w:webHidden/>
              </w:rPr>
            </w:r>
            <w:r w:rsidR="001822DD">
              <w:rPr>
                <w:webHidden/>
              </w:rPr>
              <w:fldChar w:fldCharType="separate"/>
            </w:r>
            <w:r w:rsidR="001822DD">
              <w:rPr>
                <w:webHidden/>
              </w:rPr>
              <w:t>28</w:t>
            </w:r>
            <w:r w:rsidR="001822DD">
              <w:rPr>
                <w:webHidden/>
              </w:rPr>
              <w:fldChar w:fldCharType="end"/>
            </w:r>
          </w:hyperlink>
        </w:p>
        <w:p w14:paraId="45B9FF89" w14:textId="36FB36AD" w:rsidR="001822DD" w:rsidRDefault="00CA694C">
          <w:pPr>
            <w:pStyle w:val="TOC3"/>
            <w:rPr>
              <w:rFonts w:asciiTheme="minorHAnsi" w:eastAsiaTheme="minorEastAsia" w:hAnsiTheme="minorHAnsi" w:cstheme="minorBidi"/>
              <w:szCs w:val="22"/>
            </w:rPr>
          </w:pPr>
          <w:hyperlink w:anchor="_Toc87954153" w:history="1">
            <w:r w:rsidR="001822DD" w:rsidRPr="007D0B7F">
              <w:rPr>
                <w:rStyle w:val="Hyperlink"/>
              </w:rPr>
              <w:t>Endpoint Security</w:t>
            </w:r>
            <w:r w:rsidR="001822DD">
              <w:rPr>
                <w:webHidden/>
              </w:rPr>
              <w:tab/>
            </w:r>
            <w:r w:rsidR="001822DD">
              <w:rPr>
                <w:webHidden/>
              </w:rPr>
              <w:fldChar w:fldCharType="begin"/>
            </w:r>
            <w:r w:rsidR="001822DD">
              <w:rPr>
                <w:webHidden/>
              </w:rPr>
              <w:instrText xml:space="preserve"> PAGEREF _Toc87954153 \h </w:instrText>
            </w:r>
            <w:r w:rsidR="001822DD">
              <w:rPr>
                <w:webHidden/>
              </w:rPr>
            </w:r>
            <w:r w:rsidR="001822DD">
              <w:rPr>
                <w:webHidden/>
              </w:rPr>
              <w:fldChar w:fldCharType="separate"/>
            </w:r>
            <w:r w:rsidR="001822DD">
              <w:rPr>
                <w:webHidden/>
              </w:rPr>
              <w:t>28</w:t>
            </w:r>
            <w:r w:rsidR="001822DD">
              <w:rPr>
                <w:webHidden/>
              </w:rPr>
              <w:fldChar w:fldCharType="end"/>
            </w:r>
          </w:hyperlink>
        </w:p>
        <w:p w14:paraId="0B8CF5B4" w14:textId="2AC58AF9" w:rsidR="001822DD" w:rsidRDefault="00CA694C">
          <w:pPr>
            <w:pStyle w:val="TOC3"/>
            <w:rPr>
              <w:rFonts w:asciiTheme="minorHAnsi" w:eastAsiaTheme="minorEastAsia" w:hAnsiTheme="minorHAnsi" w:cstheme="minorBidi"/>
              <w:szCs w:val="22"/>
            </w:rPr>
          </w:pPr>
          <w:hyperlink w:anchor="_Toc87954154" w:history="1">
            <w:r w:rsidR="001822DD" w:rsidRPr="007D0B7F">
              <w:rPr>
                <w:rStyle w:val="Hyperlink"/>
              </w:rPr>
              <w:t>Vulnerability Management</w:t>
            </w:r>
            <w:r w:rsidR="001822DD">
              <w:rPr>
                <w:webHidden/>
              </w:rPr>
              <w:tab/>
            </w:r>
            <w:r w:rsidR="001822DD">
              <w:rPr>
                <w:webHidden/>
              </w:rPr>
              <w:fldChar w:fldCharType="begin"/>
            </w:r>
            <w:r w:rsidR="001822DD">
              <w:rPr>
                <w:webHidden/>
              </w:rPr>
              <w:instrText xml:space="preserve"> PAGEREF _Toc87954154 \h </w:instrText>
            </w:r>
            <w:r w:rsidR="001822DD">
              <w:rPr>
                <w:webHidden/>
              </w:rPr>
            </w:r>
            <w:r w:rsidR="001822DD">
              <w:rPr>
                <w:webHidden/>
              </w:rPr>
              <w:fldChar w:fldCharType="separate"/>
            </w:r>
            <w:r w:rsidR="001822DD">
              <w:rPr>
                <w:webHidden/>
              </w:rPr>
              <w:t>28</w:t>
            </w:r>
            <w:r w:rsidR="001822DD">
              <w:rPr>
                <w:webHidden/>
              </w:rPr>
              <w:fldChar w:fldCharType="end"/>
            </w:r>
          </w:hyperlink>
        </w:p>
        <w:p w14:paraId="39BAA015" w14:textId="7BC47E01" w:rsidR="001822DD" w:rsidRDefault="00CA694C">
          <w:pPr>
            <w:pStyle w:val="TOC3"/>
            <w:rPr>
              <w:rFonts w:asciiTheme="minorHAnsi" w:eastAsiaTheme="minorEastAsia" w:hAnsiTheme="minorHAnsi" w:cstheme="minorBidi"/>
              <w:szCs w:val="22"/>
            </w:rPr>
          </w:pPr>
          <w:hyperlink w:anchor="_Toc87954155" w:history="1">
            <w:r w:rsidR="001822DD" w:rsidRPr="007D0B7F">
              <w:rPr>
                <w:rStyle w:val="Hyperlink"/>
              </w:rPr>
              <w:t>Remote Access Policy</w:t>
            </w:r>
            <w:r w:rsidR="001822DD">
              <w:rPr>
                <w:webHidden/>
              </w:rPr>
              <w:tab/>
            </w:r>
            <w:r w:rsidR="001822DD">
              <w:rPr>
                <w:webHidden/>
              </w:rPr>
              <w:fldChar w:fldCharType="begin"/>
            </w:r>
            <w:r w:rsidR="001822DD">
              <w:rPr>
                <w:webHidden/>
              </w:rPr>
              <w:instrText xml:space="preserve"> PAGEREF _Toc87954155 \h </w:instrText>
            </w:r>
            <w:r w:rsidR="001822DD">
              <w:rPr>
                <w:webHidden/>
              </w:rPr>
            </w:r>
            <w:r w:rsidR="001822DD">
              <w:rPr>
                <w:webHidden/>
              </w:rPr>
              <w:fldChar w:fldCharType="separate"/>
            </w:r>
            <w:r w:rsidR="001822DD">
              <w:rPr>
                <w:webHidden/>
              </w:rPr>
              <w:t>28</w:t>
            </w:r>
            <w:r w:rsidR="001822DD">
              <w:rPr>
                <w:webHidden/>
              </w:rPr>
              <w:fldChar w:fldCharType="end"/>
            </w:r>
          </w:hyperlink>
        </w:p>
        <w:p w14:paraId="479C071E" w14:textId="6A4A1CD5" w:rsidR="001822DD" w:rsidRDefault="00CA694C">
          <w:pPr>
            <w:pStyle w:val="TOC3"/>
            <w:rPr>
              <w:rFonts w:asciiTheme="minorHAnsi" w:eastAsiaTheme="minorEastAsia" w:hAnsiTheme="minorHAnsi" w:cstheme="minorBidi"/>
              <w:szCs w:val="22"/>
            </w:rPr>
          </w:pPr>
          <w:hyperlink w:anchor="_Toc87954156" w:history="1">
            <w:r w:rsidR="001822DD" w:rsidRPr="007D0B7F">
              <w:rPr>
                <w:rStyle w:val="Hyperlink"/>
              </w:rPr>
              <w:t>Remote Server Access</w:t>
            </w:r>
            <w:r w:rsidR="001822DD">
              <w:rPr>
                <w:webHidden/>
              </w:rPr>
              <w:tab/>
            </w:r>
            <w:r w:rsidR="001822DD">
              <w:rPr>
                <w:webHidden/>
              </w:rPr>
              <w:fldChar w:fldCharType="begin"/>
            </w:r>
            <w:r w:rsidR="001822DD">
              <w:rPr>
                <w:webHidden/>
              </w:rPr>
              <w:instrText xml:space="preserve"> PAGEREF _Toc87954156 \h </w:instrText>
            </w:r>
            <w:r w:rsidR="001822DD">
              <w:rPr>
                <w:webHidden/>
              </w:rPr>
            </w:r>
            <w:r w:rsidR="001822DD">
              <w:rPr>
                <w:webHidden/>
              </w:rPr>
              <w:fldChar w:fldCharType="separate"/>
            </w:r>
            <w:r w:rsidR="001822DD">
              <w:rPr>
                <w:webHidden/>
              </w:rPr>
              <w:t>28</w:t>
            </w:r>
            <w:r w:rsidR="001822DD">
              <w:rPr>
                <w:webHidden/>
              </w:rPr>
              <w:fldChar w:fldCharType="end"/>
            </w:r>
          </w:hyperlink>
        </w:p>
        <w:p w14:paraId="47C9DA4C" w14:textId="10668598" w:rsidR="001822DD" w:rsidRDefault="00CA694C">
          <w:pPr>
            <w:pStyle w:val="TOC3"/>
            <w:rPr>
              <w:rFonts w:asciiTheme="minorHAnsi" w:eastAsiaTheme="minorEastAsia" w:hAnsiTheme="minorHAnsi" w:cstheme="minorBidi"/>
              <w:szCs w:val="22"/>
            </w:rPr>
          </w:pPr>
          <w:hyperlink w:anchor="_Toc87954157" w:history="1">
            <w:r w:rsidR="001822DD" w:rsidRPr="007D0B7F">
              <w:rPr>
                <w:rStyle w:val="Hyperlink"/>
              </w:rPr>
              <w:t>Remote Database Servers</w:t>
            </w:r>
            <w:r w:rsidR="001822DD">
              <w:rPr>
                <w:webHidden/>
              </w:rPr>
              <w:tab/>
            </w:r>
            <w:r w:rsidR="001822DD">
              <w:rPr>
                <w:webHidden/>
              </w:rPr>
              <w:fldChar w:fldCharType="begin"/>
            </w:r>
            <w:r w:rsidR="001822DD">
              <w:rPr>
                <w:webHidden/>
              </w:rPr>
              <w:instrText xml:space="preserve"> PAGEREF _Toc87954157 \h </w:instrText>
            </w:r>
            <w:r w:rsidR="001822DD">
              <w:rPr>
                <w:webHidden/>
              </w:rPr>
            </w:r>
            <w:r w:rsidR="001822DD">
              <w:rPr>
                <w:webHidden/>
              </w:rPr>
              <w:fldChar w:fldCharType="separate"/>
            </w:r>
            <w:r w:rsidR="001822DD">
              <w:rPr>
                <w:webHidden/>
              </w:rPr>
              <w:t>29</w:t>
            </w:r>
            <w:r w:rsidR="001822DD">
              <w:rPr>
                <w:webHidden/>
              </w:rPr>
              <w:fldChar w:fldCharType="end"/>
            </w:r>
          </w:hyperlink>
        </w:p>
        <w:p w14:paraId="25C86BA1" w14:textId="09782D8C" w:rsidR="001822DD" w:rsidRDefault="00CA694C">
          <w:pPr>
            <w:pStyle w:val="TOC3"/>
            <w:rPr>
              <w:rFonts w:asciiTheme="minorHAnsi" w:eastAsiaTheme="minorEastAsia" w:hAnsiTheme="minorHAnsi" w:cstheme="minorBidi"/>
              <w:szCs w:val="22"/>
            </w:rPr>
          </w:pPr>
          <w:hyperlink w:anchor="_Toc87954158" w:history="1">
            <w:r w:rsidR="001822DD" w:rsidRPr="007D0B7F">
              <w:rPr>
                <w:rStyle w:val="Hyperlink"/>
              </w:rPr>
              <w:t>Office 365 Accounts</w:t>
            </w:r>
            <w:r w:rsidR="001822DD">
              <w:rPr>
                <w:webHidden/>
              </w:rPr>
              <w:tab/>
            </w:r>
            <w:r w:rsidR="001822DD">
              <w:rPr>
                <w:webHidden/>
              </w:rPr>
              <w:fldChar w:fldCharType="begin"/>
            </w:r>
            <w:r w:rsidR="001822DD">
              <w:rPr>
                <w:webHidden/>
              </w:rPr>
              <w:instrText xml:space="preserve"> PAGEREF _Toc87954158 \h </w:instrText>
            </w:r>
            <w:r w:rsidR="001822DD">
              <w:rPr>
                <w:webHidden/>
              </w:rPr>
            </w:r>
            <w:r w:rsidR="001822DD">
              <w:rPr>
                <w:webHidden/>
              </w:rPr>
              <w:fldChar w:fldCharType="separate"/>
            </w:r>
            <w:r w:rsidR="001822DD">
              <w:rPr>
                <w:webHidden/>
              </w:rPr>
              <w:t>29</w:t>
            </w:r>
            <w:r w:rsidR="001822DD">
              <w:rPr>
                <w:webHidden/>
              </w:rPr>
              <w:fldChar w:fldCharType="end"/>
            </w:r>
          </w:hyperlink>
        </w:p>
        <w:p w14:paraId="14D5C70C" w14:textId="10DBA598" w:rsidR="001822DD" w:rsidRDefault="00CA694C">
          <w:pPr>
            <w:pStyle w:val="TOC2"/>
            <w:rPr>
              <w:rFonts w:asciiTheme="minorHAnsi" w:eastAsiaTheme="minorEastAsia" w:hAnsiTheme="minorHAnsi" w:cstheme="minorBidi"/>
            </w:rPr>
          </w:pPr>
          <w:hyperlink w:anchor="_Toc87954159" w:history="1">
            <w:r w:rsidR="001822DD" w:rsidRPr="007D0B7F">
              <w:rPr>
                <w:rStyle w:val="Hyperlink"/>
              </w:rPr>
              <w:t>Data Backup Policy</w:t>
            </w:r>
            <w:r w:rsidR="001822DD">
              <w:rPr>
                <w:webHidden/>
              </w:rPr>
              <w:tab/>
            </w:r>
            <w:r w:rsidR="001822DD">
              <w:rPr>
                <w:webHidden/>
              </w:rPr>
              <w:fldChar w:fldCharType="begin"/>
            </w:r>
            <w:r w:rsidR="001822DD">
              <w:rPr>
                <w:webHidden/>
              </w:rPr>
              <w:instrText xml:space="preserve"> PAGEREF _Toc87954159 \h </w:instrText>
            </w:r>
            <w:r w:rsidR="001822DD">
              <w:rPr>
                <w:webHidden/>
              </w:rPr>
            </w:r>
            <w:r w:rsidR="001822DD">
              <w:rPr>
                <w:webHidden/>
              </w:rPr>
              <w:fldChar w:fldCharType="separate"/>
            </w:r>
            <w:r w:rsidR="001822DD">
              <w:rPr>
                <w:webHidden/>
              </w:rPr>
              <w:t>30</w:t>
            </w:r>
            <w:r w:rsidR="001822DD">
              <w:rPr>
                <w:webHidden/>
              </w:rPr>
              <w:fldChar w:fldCharType="end"/>
            </w:r>
          </w:hyperlink>
        </w:p>
        <w:p w14:paraId="6841DCBE" w14:textId="6D1B264A" w:rsidR="001822DD" w:rsidRDefault="00CA694C">
          <w:pPr>
            <w:pStyle w:val="TOC3"/>
            <w:rPr>
              <w:rFonts w:asciiTheme="minorHAnsi" w:eastAsiaTheme="minorEastAsia" w:hAnsiTheme="minorHAnsi" w:cstheme="minorBidi"/>
              <w:szCs w:val="22"/>
            </w:rPr>
          </w:pPr>
          <w:hyperlink w:anchor="_Toc87954160" w:history="1">
            <w:r w:rsidR="001822DD" w:rsidRPr="007D0B7F">
              <w:rPr>
                <w:rStyle w:val="Hyperlink"/>
              </w:rPr>
              <w:t>Backup Procedure</w:t>
            </w:r>
            <w:r w:rsidR="001822DD">
              <w:rPr>
                <w:webHidden/>
              </w:rPr>
              <w:tab/>
            </w:r>
            <w:r w:rsidR="001822DD">
              <w:rPr>
                <w:webHidden/>
              </w:rPr>
              <w:fldChar w:fldCharType="begin"/>
            </w:r>
            <w:r w:rsidR="001822DD">
              <w:rPr>
                <w:webHidden/>
              </w:rPr>
              <w:instrText xml:space="preserve"> PAGEREF _Toc87954160 \h </w:instrText>
            </w:r>
            <w:r w:rsidR="001822DD">
              <w:rPr>
                <w:webHidden/>
              </w:rPr>
            </w:r>
            <w:r w:rsidR="001822DD">
              <w:rPr>
                <w:webHidden/>
              </w:rPr>
              <w:fldChar w:fldCharType="separate"/>
            </w:r>
            <w:r w:rsidR="001822DD">
              <w:rPr>
                <w:webHidden/>
              </w:rPr>
              <w:t>30</w:t>
            </w:r>
            <w:r w:rsidR="001822DD">
              <w:rPr>
                <w:webHidden/>
              </w:rPr>
              <w:fldChar w:fldCharType="end"/>
            </w:r>
          </w:hyperlink>
        </w:p>
        <w:p w14:paraId="41BE4681" w14:textId="310B7EE0" w:rsidR="001822DD" w:rsidRDefault="00CA694C">
          <w:pPr>
            <w:pStyle w:val="TOC3"/>
            <w:rPr>
              <w:rFonts w:asciiTheme="minorHAnsi" w:eastAsiaTheme="minorEastAsia" w:hAnsiTheme="minorHAnsi" w:cstheme="minorBidi"/>
              <w:szCs w:val="22"/>
            </w:rPr>
          </w:pPr>
          <w:hyperlink w:anchor="_Toc87954161" w:history="1">
            <w:r w:rsidR="001822DD" w:rsidRPr="007D0B7F">
              <w:rPr>
                <w:rStyle w:val="Hyperlink"/>
              </w:rPr>
              <w:t>Data Backup &amp; Recovery Procedure</w:t>
            </w:r>
            <w:r w:rsidR="001822DD">
              <w:rPr>
                <w:webHidden/>
              </w:rPr>
              <w:tab/>
            </w:r>
            <w:r w:rsidR="001822DD">
              <w:rPr>
                <w:webHidden/>
              </w:rPr>
              <w:fldChar w:fldCharType="begin"/>
            </w:r>
            <w:r w:rsidR="001822DD">
              <w:rPr>
                <w:webHidden/>
              </w:rPr>
              <w:instrText xml:space="preserve"> PAGEREF _Toc87954161 \h </w:instrText>
            </w:r>
            <w:r w:rsidR="001822DD">
              <w:rPr>
                <w:webHidden/>
              </w:rPr>
            </w:r>
            <w:r w:rsidR="001822DD">
              <w:rPr>
                <w:webHidden/>
              </w:rPr>
              <w:fldChar w:fldCharType="separate"/>
            </w:r>
            <w:r w:rsidR="001822DD">
              <w:rPr>
                <w:webHidden/>
              </w:rPr>
              <w:t>30</w:t>
            </w:r>
            <w:r w:rsidR="001822DD">
              <w:rPr>
                <w:webHidden/>
              </w:rPr>
              <w:fldChar w:fldCharType="end"/>
            </w:r>
          </w:hyperlink>
        </w:p>
        <w:p w14:paraId="3BA3A8C4" w14:textId="4C3CDE69" w:rsidR="001822DD" w:rsidRDefault="00CA694C">
          <w:pPr>
            <w:pStyle w:val="TOC3"/>
            <w:rPr>
              <w:rFonts w:asciiTheme="minorHAnsi" w:eastAsiaTheme="minorEastAsia" w:hAnsiTheme="minorHAnsi" w:cstheme="minorBidi"/>
              <w:szCs w:val="22"/>
            </w:rPr>
          </w:pPr>
          <w:hyperlink w:anchor="_Toc87954162" w:history="1">
            <w:r w:rsidR="001822DD" w:rsidRPr="007D0B7F">
              <w:rPr>
                <w:rStyle w:val="Hyperlink"/>
              </w:rPr>
              <w:t>Project Content Backup</w:t>
            </w:r>
            <w:r w:rsidR="001822DD">
              <w:rPr>
                <w:webHidden/>
              </w:rPr>
              <w:tab/>
            </w:r>
            <w:r w:rsidR="001822DD">
              <w:rPr>
                <w:webHidden/>
              </w:rPr>
              <w:fldChar w:fldCharType="begin"/>
            </w:r>
            <w:r w:rsidR="001822DD">
              <w:rPr>
                <w:webHidden/>
              </w:rPr>
              <w:instrText xml:space="preserve"> PAGEREF _Toc87954162 \h </w:instrText>
            </w:r>
            <w:r w:rsidR="001822DD">
              <w:rPr>
                <w:webHidden/>
              </w:rPr>
            </w:r>
            <w:r w:rsidR="001822DD">
              <w:rPr>
                <w:webHidden/>
              </w:rPr>
              <w:fldChar w:fldCharType="separate"/>
            </w:r>
            <w:r w:rsidR="001822DD">
              <w:rPr>
                <w:webHidden/>
              </w:rPr>
              <w:t>30</w:t>
            </w:r>
            <w:r w:rsidR="001822DD">
              <w:rPr>
                <w:webHidden/>
              </w:rPr>
              <w:fldChar w:fldCharType="end"/>
            </w:r>
          </w:hyperlink>
        </w:p>
        <w:p w14:paraId="108E423F" w14:textId="54B97BE2" w:rsidR="001822DD" w:rsidRDefault="00CA694C">
          <w:pPr>
            <w:pStyle w:val="TOC3"/>
            <w:rPr>
              <w:rFonts w:asciiTheme="minorHAnsi" w:eastAsiaTheme="minorEastAsia" w:hAnsiTheme="minorHAnsi" w:cstheme="minorBidi"/>
              <w:szCs w:val="22"/>
            </w:rPr>
          </w:pPr>
          <w:hyperlink w:anchor="_Toc87954163" w:history="1">
            <w:r w:rsidR="001822DD" w:rsidRPr="007D0B7F">
              <w:rPr>
                <w:rStyle w:val="Hyperlink"/>
              </w:rPr>
              <w:t>E-Mail Backup of Leaving Employee</w:t>
            </w:r>
            <w:r w:rsidR="001822DD">
              <w:rPr>
                <w:webHidden/>
              </w:rPr>
              <w:tab/>
            </w:r>
            <w:r w:rsidR="001822DD">
              <w:rPr>
                <w:webHidden/>
              </w:rPr>
              <w:fldChar w:fldCharType="begin"/>
            </w:r>
            <w:r w:rsidR="001822DD">
              <w:rPr>
                <w:webHidden/>
              </w:rPr>
              <w:instrText xml:space="preserve"> PAGEREF _Toc87954163 \h </w:instrText>
            </w:r>
            <w:r w:rsidR="001822DD">
              <w:rPr>
                <w:webHidden/>
              </w:rPr>
            </w:r>
            <w:r w:rsidR="001822DD">
              <w:rPr>
                <w:webHidden/>
              </w:rPr>
              <w:fldChar w:fldCharType="separate"/>
            </w:r>
            <w:r w:rsidR="001822DD">
              <w:rPr>
                <w:webHidden/>
              </w:rPr>
              <w:t>30</w:t>
            </w:r>
            <w:r w:rsidR="001822DD">
              <w:rPr>
                <w:webHidden/>
              </w:rPr>
              <w:fldChar w:fldCharType="end"/>
            </w:r>
          </w:hyperlink>
        </w:p>
        <w:p w14:paraId="3C901299" w14:textId="442C59DD" w:rsidR="001822DD" w:rsidRDefault="00CA694C">
          <w:pPr>
            <w:pStyle w:val="TOC3"/>
            <w:rPr>
              <w:rFonts w:asciiTheme="minorHAnsi" w:eastAsiaTheme="minorEastAsia" w:hAnsiTheme="minorHAnsi" w:cstheme="minorBidi"/>
              <w:szCs w:val="22"/>
            </w:rPr>
          </w:pPr>
          <w:hyperlink w:anchor="_Toc87954164" w:history="1">
            <w:r w:rsidR="001822DD" w:rsidRPr="007D0B7F">
              <w:rPr>
                <w:rStyle w:val="Hyperlink"/>
              </w:rPr>
              <w:t>Project Content Restore</w:t>
            </w:r>
            <w:r w:rsidR="001822DD">
              <w:rPr>
                <w:webHidden/>
              </w:rPr>
              <w:tab/>
            </w:r>
            <w:r w:rsidR="001822DD">
              <w:rPr>
                <w:webHidden/>
              </w:rPr>
              <w:fldChar w:fldCharType="begin"/>
            </w:r>
            <w:r w:rsidR="001822DD">
              <w:rPr>
                <w:webHidden/>
              </w:rPr>
              <w:instrText xml:space="preserve"> PAGEREF _Toc87954164 \h </w:instrText>
            </w:r>
            <w:r w:rsidR="001822DD">
              <w:rPr>
                <w:webHidden/>
              </w:rPr>
            </w:r>
            <w:r w:rsidR="001822DD">
              <w:rPr>
                <w:webHidden/>
              </w:rPr>
              <w:fldChar w:fldCharType="separate"/>
            </w:r>
            <w:r w:rsidR="001822DD">
              <w:rPr>
                <w:webHidden/>
              </w:rPr>
              <w:t>31</w:t>
            </w:r>
            <w:r w:rsidR="001822DD">
              <w:rPr>
                <w:webHidden/>
              </w:rPr>
              <w:fldChar w:fldCharType="end"/>
            </w:r>
          </w:hyperlink>
        </w:p>
        <w:p w14:paraId="7E265BC2" w14:textId="2DABE9F9" w:rsidR="001822DD" w:rsidRDefault="00CA694C">
          <w:pPr>
            <w:pStyle w:val="TOC3"/>
            <w:rPr>
              <w:rFonts w:asciiTheme="minorHAnsi" w:eastAsiaTheme="minorEastAsia" w:hAnsiTheme="minorHAnsi" w:cstheme="minorBidi"/>
              <w:szCs w:val="22"/>
            </w:rPr>
          </w:pPr>
          <w:hyperlink w:anchor="_Toc87954165" w:history="1">
            <w:r w:rsidR="001822DD" w:rsidRPr="007D0B7F">
              <w:rPr>
                <w:rStyle w:val="Hyperlink"/>
              </w:rPr>
              <w:t>How to Restore Outlook Emails</w:t>
            </w:r>
            <w:r w:rsidR="001822DD">
              <w:rPr>
                <w:webHidden/>
              </w:rPr>
              <w:tab/>
            </w:r>
            <w:r w:rsidR="001822DD">
              <w:rPr>
                <w:webHidden/>
              </w:rPr>
              <w:fldChar w:fldCharType="begin"/>
            </w:r>
            <w:r w:rsidR="001822DD">
              <w:rPr>
                <w:webHidden/>
              </w:rPr>
              <w:instrText xml:space="preserve"> PAGEREF _Toc87954165 \h </w:instrText>
            </w:r>
            <w:r w:rsidR="001822DD">
              <w:rPr>
                <w:webHidden/>
              </w:rPr>
            </w:r>
            <w:r w:rsidR="001822DD">
              <w:rPr>
                <w:webHidden/>
              </w:rPr>
              <w:fldChar w:fldCharType="separate"/>
            </w:r>
            <w:r w:rsidR="001822DD">
              <w:rPr>
                <w:webHidden/>
              </w:rPr>
              <w:t>31</w:t>
            </w:r>
            <w:r w:rsidR="001822DD">
              <w:rPr>
                <w:webHidden/>
              </w:rPr>
              <w:fldChar w:fldCharType="end"/>
            </w:r>
          </w:hyperlink>
        </w:p>
        <w:p w14:paraId="209B1C10" w14:textId="07AEA8DC" w:rsidR="001822DD" w:rsidRDefault="00CA694C">
          <w:pPr>
            <w:pStyle w:val="TOC2"/>
            <w:rPr>
              <w:rFonts w:asciiTheme="minorHAnsi" w:eastAsiaTheme="minorEastAsia" w:hAnsiTheme="minorHAnsi" w:cstheme="minorBidi"/>
            </w:rPr>
          </w:pPr>
          <w:hyperlink w:anchor="_Toc87954166" w:history="1">
            <w:r w:rsidR="001822DD" w:rsidRPr="007D0B7F">
              <w:rPr>
                <w:rStyle w:val="Hyperlink"/>
              </w:rPr>
              <w:t>Legal Framework for Security Policy</w:t>
            </w:r>
            <w:r w:rsidR="001822DD">
              <w:rPr>
                <w:webHidden/>
              </w:rPr>
              <w:tab/>
            </w:r>
            <w:r w:rsidR="001822DD">
              <w:rPr>
                <w:webHidden/>
              </w:rPr>
              <w:fldChar w:fldCharType="begin"/>
            </w:r>
            <w:r w:rsidR="001822DD">
              <w:rPr>
                <w:webHidden/>
              </w:rPr>
              <w:instrText xml:space="preserve"> PAGEREF _Toc87954166 \h </w:instrText>
            </w:r>
            <w:r w:rsidR="001822DD">
              <w:rPr>
                <w:webHidden/>
              </w:rPr>
            </w:r>
            <w:r w:rsidR="001822DD">
              <w:rPr>
                <w:webHidden/>
              </w:rPr>
              <w:fldChar w:fldCharType="separate"/>
            </w:r>
            <w:r w:rsidR="001822DD">
              <w:rPr>
                <w:webHidden/>
              </w:rPr>
              <w:t>32</w:t>
            </w:r>
            <w:r w:rsidR="001822DD">
              <w:rPr>
                <w:webHidden/>
              </w:rPr>
              <w:fldChar w:fldCharType="end"/>
            </w:r>
          </w:hyperlink>
        </w:p>
        <w:p w14:paraId="79904B94" w14:textId="6C919D5F" w:rsidR="001822DD" w:rsidRDefault="00CA694C">
          <w:pPr>
            <w:pStyle w:val="TOC2"/>
            <w:rPr>
              <w:rFonts w:asciiTheme="minorHAnsi" w:eastAsiaTheme="minorEastAsia" w:hAnsiTheme="minorHAnsi" w:cstheme="minorBidi"/>
            </w:rPr>
          </w:pPr>
          <w:hyperlink w:anchor="_Toc87954167" w:history="1">
            <w:r w:rsidR="001822DD" w:rsidRPr="007D0B7F">
              <w:rPr>
                <w:rStyle w:val="Hyperlink"/>
              </w:rPr>
              <w:t>Data Retention Policy</w:t>
            </w:r>
            <w:r w:rsidR="001822DD">
              <w:rPr>
                <w:webHidden/>
              </w:rPr>
              <w:tab/>
            </w:r>
            <w:r w:rsidR="001822DD">
              <w:rPr>
                <w:webHidden/>
              </w:rPr>
              <w:fldChar w:fldCharType="begin"/>
            </w:r>
            <w:r w:rsidR="001822DD">
              <w:rPr>
                <w:webHidden/>
              </w:rPr>
              <w:instrText xml:space="preserve"> PAGEREF _Toc87954167 \h </w:instrText>
            </w:r>
            <w:r w:rsidR="001822DD">
              <w:rPr>
                <w:webHidden/>
              </w:rPr>
            </w:r>
            <w:r w:rsidR="001822DD">
              <w:rPr>
                <w:webHidden/>
              </w:rPr>
              <w:fldChar w:fldCharType="separate"/>
            </w:r>
            <w:r w:rsidR="001822DD">
              <w:rPr>
                <w:webHidden/>
              </w:rPr>
              <w:t>33</w:t>
            </w:r>
            <w:r w:rsidR="001822DD">
              <w:rPr>
                <w:webHidden/>
              </w:rPr>
              <w:fldChar w:fldCharType="end"/>
            </w:r>
          </w:hyperlink>
        </w:p>
        <w:p w14:paraId="2FB06EB1" w14:textId="0E97AC6D" w:rsidR="001822DD" w:rsidRDefault="00CA694C">
          <w:pPr>
            <w:pStyle w:val="TOC3"/>
            <w:rPr>
              <w:rFonts w:asciiTheme="minorHAnsi" w:eastAsiaTheme="minorEastAsia" w:hAnsiTheme="minorHAnsi" w:cstheme="minorBidi"/>
              <w:szCs w:val="22"/>
            </w:rPr>
          </w:pPr>
          <w:hyperlink w:anchor="_Toc87954168" w:history="1">
            <w:r w:rsidR="001822DD" w:rsidRPr="007D0B7F">
              <w:rPr>
                <w:rStyle w:val="Hyperlink"/>
              </w:rPr>
              <w:t>E-mail Data Retention</w:t>
            </w:r>
            <w:r w:rsidR="001822DD">
              <w:rPr>
                <w:webHidden/>
              </w:rPr>
              <w:tab/>
            </w:r>
            <w:r w:rsidR="001822DD">
              <w:rPr>
                <w:webHidden/>
              </w:rPr>
              <w:fldChar w:fldCharType="begin"/>
            </w:r>
            <w:r w:rsidR="001822DD">
              <w:rPr>
                <w:webHidden/>
              </w:rPr>
              <w:instrText xml:space="preserve"> PAGEREF _Toc87954168 \h </w:instrText>
            </w:r>
            <w:r w:rsidR="001822DD">
              <w:rPr>
                <w:webHidden/>
              </w:rPr>
            </w:r>
            <w:r w:rsidR="001822DD">
              <w:rPr>
                <w:webHidden/>
              </w:rPr>
              <w:fldChar w:fldCharType="separate"/>
            </w:r>
            <w:r w:rsidR="001822DD">
              <w:rPr>
                <w:webHidden/>
              </w:rPr>
              <w:t>33</w:t>
            </w:r>
            <w:r w:rsidR="001822DD">
              <w:rPr>
                <w:webHidden/>
              </w:rPr>
              <w:fldChar w:fldCharType="end"/>
            </w:r>
          </w:hyperlink>
        </w:p>
        <w:p w14:paraId="1E9354F1" w14:textId="1F957F4A" w:rsidR="001822DD" w:rsidRDefault="00CA694C">
          <w:pPr>
            <w:pStyle w:val="TOC3"/>
            <w:rPr>
              <w:rFonts w:asciiTheme="minorHAnsi" w:eastAsiaTheme="minorEastAsia" w:hAnsiTheme="minorHAnsi" w:cstheme="minorBidi"/>
              <w:szCs w:val="22"/>
            </w:rPr>
          </w:pPr>
          <w:hyperlink w:anchor="_Toc87954169" w:history="1">
            <w:r w:rsidR="001822DD" w:rsidRPr="007D0B7F">
              <w:rPr>
                <w:rStyle w:val="Hyperlink"/>
              </w:rPr>
              <w:t>Financial and HR Data Retention</w:t>
            </w:r>
            <w:r w:rsidR="001822DD">
              <w:rPr>
                <w:webHidden/>
              </w:rPr>
              <w:tab/>
            </w:r>
            <w:r w:rsidR="001822DD">
              <w:rPr>
                <w:webHidden/>
              </w:rPr>
              <w:fldChar w:fldCharType="begin"/>
            </w:r>
            <w:r w:rsidR="001822DD">
              <w:rPr>
                <w:webHidden/>
              </w:rPr>
              <w:instrText xml:space="preserve"> PAGEREF _Toc87954169 \h </w:instrText>
            </w:r>
            <w:r w:rsidR="001822DD">
              <w:rPr>
                <w:webHidden/>
              </w:rPr>
            </w:r>
            <w:r w:rsidR="001822DD">
              <w:rPr>
                <w:webHidden/>
              </w:rPr>
              <w:fldChar w:fldCharType="separate"/>
            </w:r>
            <w:r w:rsidR="001822DD">
              <w:rPr>
                <w:webHidden/>
              </w:rPr>
              <w:t>33</w:t>
            </w:r>
            <w:r w:rsidR="001822DD">
              <w:rPr>
                <w:webHidden/>
              </w:rPr>
              <w:fldChar w:fldCharType="end"/>
            </w:r>
          </w:hyperlink>
        </w:p>
        <w:p w14:paraId="152E76D2" w14:textId="55C31D16" w:rsidR="001822DD" w:rsidRDefault="00CA694C">
          <w:pPr>
            <w:pStyle w:val="TOC3"/>
            <w:rPr>
              <w:rFonts w:asciiTheme="minorHAnsi" w:eastAsiaTheme="minorEastAsia" w:hAnsiTheme="minorHAnsi" w:cstheme="minorBidi"/>
              <w:szCs w:val="22"/>
            </w:rPr>
          </w:pPr>
          <w:hyperlink w:anchor="_Toc87954170" w:history="1">
            <w:r w:rsidR="001822DD" w:rsidRPr="007D0B7F">
              <w:rPr>
                <w:rStyle w:val="Hyperlink"/>
              </w:rPr>
              <w:t>General Data Retention</w:t>
            </w:r>
            <w:r w:rsidR="001822DD">
              <w:rPr>
                <w:webHidden/>
              </w:rPr>
              <w:tab/>
            </w:r>
            <w:r w:rsidR="001822DD">
              <w:rPr>
                <w:webHidden/>
              </w:rPr>
              <w:fldChar w:fldCharType="begin"/>
            </w:r>
            <w:r w:rsidR="001822DD">
              <w:rPr>
                <w:webHidden/>
              </w:rPr>
              <w:instrText xml:space="preserve"> PAGEREF _Toc87954170 \h </w:instrText>
            </w:r>
            <w:r w:rsidR="001822DD">
              <w:rPr>
                <w:webHidden/>
              </w:rPr>
            </w:r>
            <w:r w:rsidR="001822DD">
              <w:rPr>
                <w:webHidden/>
              </w:rPr>
              <w:fldChar w:fldCharType="separate"/>
            </w:r>
            <w:r w:rsidR="001822DD">
              <w:rPr>
                <w:webHidden/>
              </w:rPr>
              <w:t>33</w:t>
            </w:r>
            <w:r w:rsidR="001822DD">
              <w:rPr>
                <w:webHidden/>
              </w:rPr>
              <w:fldChar w:fldCharType="end"/>
            </w:r>
          </w:hyperlink>
        </w:p>
        <w:p w14:paraId="329124E4" w14:textId="32DC0FD8" w:rsidR="001822DD" w:rsidRDefault="00CA694C">
          <w:pPr>
            <w:pStyle w:val="TOC3"/>
            <w:rPr>
              <w:rFonts w:asciiTheme="minorHAnsi" w:eastAsiaTheme="minorEastAsia" w:hAnsiTheme="minorHAnsi" w:cstheme="minorBidi"/>
              <w:szCs w:val="22"/>
            </w:rPr>
          </w:pPr>
          <w:hyperlink w:anchor="_Toc87954171" w:history="1">
            <w:r w:rsidR="001822DD" w:rsidRPr="007D0B7F">
              <w:rPr>
                <w:rStyle w:val="Hyperlink"/>
              </w:rPr>
              <w:t>TFS Data Retention</w:t>
            </w:r>
            <w:r w:rsidR="001822DD">
              <w:rPr>
                <w:webHidden/>
              </w:rPr>
              <w:tab/>
            </w:r>
            <w:r w:rsidR="001822DD">
              <w:rPr>
                <w:webHidden/>
              </w:rPr>
              <w:fldChar w:fldCharType="begin"/>
            </w:r>
            <w:r w:rsidR="001822DD">
              <w:rPr>
                <w:webHidden/>
              </w:rPr>
              <w:instrText xml:space="preserve"> PAGEREF _Toc87954171 \h </w:instrText>
            </w:r>
            <w:r w:rsidR="001822DD">
              <w:rPr>
                <w:webHidden/>
              </w:rPr>
            </w:r>
            <w:r w:rsidR="001822DD">
              <w:rPr>
                <w:webHidden/>
              </w:rPr>
              <w:fldChar w:fldCharType="separate"/>
            </w:r>
            <w:r w:rsidR="001822DD">
              <w:rPr>
                <w:webHidden/>
              </w:rPr>
              <w:t>33</w:t>
            </w:r>
            <w:r w:rsidR="001822DD">
              <w:rPr>
                <w:webHidden/>
              </w:rPr>
              <w:fldChar w:fldCharType="end"/>
            </w:r>
          </w:hyperlink>
        </w:p>
        <w:p w14:paraId="05410710" w14:textId="7B1607C7" w:rsidR="001822DD" w:rsidRDefault="00CA694C">
          <w:pPr>
            <w:pStyle w:val="TOC3"/>
            <w:rPr>
              <w:rFonts w:asciiTheme="minorHAnsi" w:eastAsiaTheme="minorEastAsia" w:hAnsiTheme="minorHAnsi" w:cstheme="minorBidi"/>
              <w:szCs w:val="22"/>
            </w:rPr>
          </w:pPr>
          <w:hyperlink w:anchor="_Toc87954172" w:history="1">
            <w:r w:rsidR="001822DD" w:rsidRPr="007D0B7F">
              <w:rPr>
                <w:rStyle w:val="Hyperlink"/>
              </w:rPr>
              <w:t>Source Code Retention</w:t>
            </w:r>
            <w:r w:rsidR="001822DD">
              <w:rPr>
                <w:webHidden/>
              </w:rPr>
              <w:tab/>
            </w:r>
            <w:r w:rsidR="001822DD">
              <w:rPr>
                <w:webHidden/>
              </w:rPr>
              <w:fldChar w:fldCharType="begin"/>
            </w:r>
            <w:r w:rsidR="001822DD">
              <w:rPr>
                <w:webHidden/>
              </w:rPr>
              <w:instrText xml:space="preserve"> PAGEREF _Toc87954172 \h </w:instrText>
            </w:r>
            <w:r w:rsidR="001822DD">
              <w:rPr>
                <w:webHidden/>
              </w:rPr>
            </w:r>
            <w:r w:rsidR="001822DD">
              <w:rPr>
                <w:webHidden/>
              </w:rPr>
              <w:fldChar w:fldCharType="separate"/>
            </w:r>
            <w:r w:rsidR="001822DD">
              <w:rPr>
                <w:webHidden/>
              </w:rPr>
              <w:t>33</w:t>
            </w:r>
            <w:r w:rsidR="001822DD">
              <w:rPr>
                <w:webHidden/>
              </w:rPr>
              <w:fldChar w:fldCharType="end"/>
            </w:r>
          </w:hyperlink>
        </w:p>
        <w:p w14:paraId="2AB8A830" w14:textId="2109A6F3" w:rsidR="001822DD" w:rsidRDefault="00CA694C">
          <w:pPr>
            <w:pStyle w:val="TOC1"/>
            <w:rPr>
              <w:rFonts w:asciiTheme="minorHAnsi" w:eastAsiaTheme="minorEastAsia" w:hAnsiTheme="minorHAnsi" w:cstheme="minorBidi"/>
              <w:b w:val="0"/>
              <w:szCs w:val="22"/>
            </w:rPr>
          </w:pPr>
          <w:hyperlink w:anchor="_Toc87954173" w:history="1">
            <w:r w:rsidR="001822DD" w:rsidRPr="007D0B7F">
              <w:rPr>
                <w:rStyle w:val="Hyperlink"/>
              </w:rPr>
              <w:t>Information and Communication</w:t>
            </w:r>
            <w:r w:rsidR="001822DD">
              <w:rPr>
                <w:webHidden/>
              </w:rPr>
              <w:tab/>
            </w:r>
            <w:r w:rsidR="001822DD">
              <w:rPr>
                <w:webHidden/>
              </w:rPr>
              <w:fldChar w:fldCharType="begin"/>
            </w:r>
            <w:r w:rsidR="001822DD">
              <w:rPr>
                <w:webHidden/>
              </w:rPr>
              <w:instrText xml:space="preserve"> PAGEREF _Toc87954173 \h </w:instrText>
            </w:r>
            <w:r w:rsidR="001822DD">
              <w:rPr>
                <w:webHidden/>
              </w:rPr>
            </w:r>
            <w:r w:rsidR="001822DD">
              <w:rPr>
                <w:webHidden/>
              </w:rPr>
              <w:fldChar w:fldCharType="separate"/>
            </w:r>
            <w:r w:rsidR="001822DD">
              <w:rPr>
                <w:webHidden/>
              </w:rPr>
              <w:t>34</w:t>
            </w:r>
            <w:r w:rsidR="001822DD">
              <w:rPr>
                <w:webHidden/>
              </w:rPr>
              <w:fldChar w:fldCharType="end"/>
            </w:r>
          </w:hyperlink>
        </w:p>
        <w:p w14:paraId="0918F5D5" w14:textId="28AA5437" w:rsidR="001822DD" w:rsidRDefault="00CA694C">
          <w:pPr>
            <w:pStyle w:val="TOC2"/>
            <w:rPr>
              <w:rFonts w:asciiTheme="minorHAnsi" w:eastAsiaTheme="minorEastAsia" w:hAnsiTheme="minorHAnsi" w:cstheme="minorBidi"/>
            </w:rPr>
          </w:pPr>
          <w:hyperlink w:anchor="_Toc87954174" w:history="1">
            <w:r w:rsidR="001822DD" w:rsidRPr="007D0B7F">
              <w:rPr>
                <w:rStyle w:val="Hyperlink"/>
              </w:rPr>
              <w:t>Marking/Classification of Sensitive Information</w:t>
            </w:r>
            <w:r w:rsidR="001822DD">
              <w:rPr>
                <w:webHidden/>
              </w:rPr>
              <w:tab/>
            </w:r>
            <w:r w:rsidR="001822DD">
              <w:rPr>
                <w:webHidden/>
              </w:rPr>
              <w:fldChar w:fldCharType="begin"/>
            </w:r>
            <w:r w:rsidR="001822DD">
              <w:rPr>
                <w:webHidden/>
              </w:rPr>
              <w:instrText xml:space="preserve"> PAGEREF _Toc87954174 \h </w:instrText>
            </w:r>
            <w:r w:rsidR="001822DD">
              <w:rPr>
                <w:webHidden/>
              </w:rPr>
            </w:r>
            <w:r w:rsidR="001822DD">
              <w:rPr>
                <w:webHidden/>
              </w:rPr>
              <w:fldChar w:fldCharType="separate"/>
            </w:r>
            <w:r w:rsidR="001822DD">
              <w:rPr>
                <w:webHidden/>
              </w:rPr>
              <w:t>35</w:t>
            </w:r>
            <w:r w:rsidR="001822DD">
              <w:rPr>
                <w:webHidden/>
              </w:rPr>
              <w:fldChar w:fldCharType="end"/>
            </w:r>
          </w:hyperlink>
        </w:p>
        <w:p w14:paraId="1D9BAF4B" w14:textId="585405A7" w:rsidR="001822DD" w:rsidRDefault="00CA694C">
          <w:pPr>
            <w:pStyle w:val="TOC3"/>
            <w:rPr>
              <w:rFonts w:asciiTheme="minorHAnsi" w:eastAsiaTheme="minorEastAsia" w:hAnsiTheme="minorHAnsi" w:cstheme="minorBidi"/>
              <w:szCs w:val="22"/>
            </w:rPr>
          </w:pPr>
          <w:hyperlink w:anchor="_Toc87954175" w:history="1">
            <w:r w:rsidR="001822DD" w:rsidRPr="007D0B7F">
              <w:rPr>
                <w:rStyle w:val="Hyperlink"/>
              </w:rPr>
              <w:t>Information Media</w:t>
            </w:r>
            <w:r w:rsidR="001822DD">
              <w:rPr>
                <w:webHidden/>
              </w:rPr>
              <w:tab/>
            </w:r>
            <w:r w:rsidR="001822DD">
              <w:rPr>
                <w:webHidden/>
              </w:rPr>
              <w:fldChar w:fldCharType="begin"/>
            </w:r>
            <w:r w:rsidR="001822DD">
              <w:rPr>
                <w:webHidden/>
              </w:rPr>
              <w:instrText xml:space="preserve"> PAGEREF _Toc87954175 \h </w:instrText>
            </w:r>
            <w:r w:rsidR="001822DD">
              <w:rPr>
                <w:webHidden/>
              </w:rPr>
            </w:r>
            <w:r w:rsidR="001822DD">
              <w:rPr>
                <w:webHidden/>
              </w:rPr>
              <w:fldChar w:fldCharType="separate"/>
            </w:r>
            <w:r w:rsidR="001822DD">
              <w:rPr>
                <w:webHidden/>
              </w:rPr>
              <w:t>35</w:t>
            </w:r>
            <w:r w:rsidR="001822DD">
              <w:rPr>
                <w:webHidden/>
              </w:rPr>
              <w:fldChar w:fldCharType="end"/>
            </w:r>
          </w:hyperlink>
        </w:p>
        <w:p w14:paraId="78A08B96" w14:textId="4013B037" w:rsidR="001822DD" w:rsidRDefault="00CA694C">
          <w:pPr>
            <w:pStyle w:val="TOC2"/>
            <w:rPr>
              <w:rFonts w:asciiTheme="minorHAnsi" w:eastAsiaTheme="minorEastAsia" w:hAnsiTheme="minorHAnsi" w:cstheme="minorBidi"/>
            </w:rPr>
          </w:pPr>
          <w:hyperlink w:anchor="_Toc87954176" w:history="1">
            <w:r w:rsidR="001822DD" w:rsidRPr="007D0B7F">
              <w:rPr>
                <w:rStyle w:val="Hyperlink"/>
              </w:rPr>
              <w:t>Information Access Policy</w:t>
            </w:r>
            <w:r w:rsidR="001822DD">
              <w:rPr>
                <w:webHidden/>
              </w:rPr>
              <w:tab/>
            </w:r>
            <w:r w:rsidR="001822DD">
              <w:rPr>
                <w:webHidden/>
              </w:rPr>
              <w:fldChar w:fldCharType="begin"/>
            </w:r>
            <w:r w:rsidR="001822DD">
              <w:rPr>
                <w:webHidden/>
              </w:rPr>
              <w:instrText xml:space="preserve"> PAGEREF _Toc87954176 \h </w:instrText>
            </w:r>
            <w:r w:rsidR="001822DD">
              <w:rPr>
                <w:webHidden/>
              </w:rPr>
            </w:r>
            <w:r w:rsidR="001822DD">
              <w:rPr>
                <w:webHidden/>
              </w:rPr>
              <w:fldChar w:fldCharType="separate"/>
            </w:r>
            <w:r w:rsidR="001822DD">
              <w:rPr>
                <w:webHidden/>
              </w:rPr>
              <w:t>36</w:t>
            </w:r>
            <w:r w:rsidR="001822DD">
              <w:rPr>
                <w:webHidden/>
              </w:rPr>
              <w:fldChar w:fldCharType="end"/>
            </w:r>
          </w:hyperlink>
        </w:p>
        <w:p w14:paraId="4217F44D" w14:textId="624212B9" w:rsidR="001822DD" w:rsidRDefault="00CA694C">
          <w:pPr>
            <w:pStyle w:val="TOC2"/>
            <w:rPr>
              <w:rFonts w:asciiTheme="minorHAnsi" w:eastAsiaTheme="minorEastAsia" w:hAnsiTheme="minorHAnsi" w:cstheme="minorBidi"/>
            </w:rPr>
          </w:pPr>
          <w:hyperlink w:anchor="_Toc87954177" w:history="1">
            <w:r w:rsidR="001822DD" w:rsidRPr="007D0B7F">
              <w:rPr>
                <w:rStyle w:val="Hyperlink"/>
              </w:rPr>
              <w:t>Data Handling Policy</w:t>
            </w:r>
            <w:r w:rsidR="001822DD">
              <w:rPr>
                <w:webHidden/>
              </w:rPr>
              <w:tab/>
            </w:r>
            <w:r w:rsidR="001822DD">
              <w:rPr>
                <w:webHidden/>
              </w:rPr>
              <w:fldChar w:fldCharType="begin"/>
            </w:r>
            <w:r w:rsidR="001822DD">
              <w:rPr>
                <w:webHidden/>
              </w:rPr>
              <w:instrText xml:space="preserve"> PAGEREF _Toc87954177 \h </w:instrText>
            </w:r>
            <w:r w:rsidR="001822DD">
              <w:rPr>
                <w:webHidden/>
              </w:rPr>
            </w:r>
            <w:r w:rsidR="001822DD">
              <w:rPr>
                <w:webHidden/>
              </w:rPr>
              <w:fldChar w:fldCharType="separate"/>
            </w:r>
            <w:r w:rsidR="001822DD">
              <w:rPr>
                <w:webHidden/>
              </w:rPr>
              <w:t>37</w:t>
            </w:r>
            <w:r w:rsidR="001822DD">
              <w:rPr>
                <w:webHidden/>
              </w:rPr>
              <w:fldChar w:fldCharType="end"/>
            </w:r>
          </w:hyperlink>
        </w:p>
        <w:p w14:paraId="2C03FCB9" w14:textId="063B6D8C" w:rsidR="001822DD" w:rsidRDefault="00CA694C">
          <w:pPr>
            <w:pStyle w:val="TOC3"/>
            <w:rPr>
              <w:rFonts w:asciiTheme="minorHAnsi" w:eastAsiaTheme="minorEastAsia" w:hAnsiTheme="minorHAnsi" w:cstheme="minorBidi"/>
              <w:szCs w:val="22"/>
            </w:rPr>
          </w:pPr>
          <w:hyperlink w:anchor="_Toc87954178" w:history="1">
            <w:r w:rsidR="001822DD" w:rsidRPr="007D0B7F">
              <w:rPr>
                <w:rStyle w:val="Hyperlink"/>
              </w:rPr>
              <w:t>Data Ownership</w:t>
            </w:r>
            <w:r w:rsidR="001822DD">
              <w:rPr>
                <w:webHidden/>
              </w:rPr>
              <w:tab/>
            </w:r>
            <w:r w:rsidR="001822DD">
              <w:rPr>
                <w:webHidden/>
              </w:rPr>
              <w:fldChar w:fldCharType="begin"/>
            </w:r>
            <w:r w:rsidR="001822DD">
              <w:rPr>
                <w:webHidden/>
              </w:rPr>
              <w:instrText xml:space="preserve"> PAGEREF _Toc87954178 \h </w:instrText>
            </w:r>
            <w:r w:rsidR="001822DD">
              <w:rPr>
                <w:webHidden/>
              </w:rPr>
            </w:r>
            <w:r w:rsidR="001822DD">
              <w:rPr>
                <w:webHidden/>
              </w:rPr>
              <w:fldChar w:fldCharType="separate"/>
            </w:r>
            <w:r w:rsidR="001822DD">
              <w:rPr>
                <w:webHidden/>
              </w:rPr>
              <w:t>37</w:t>
            </w:r>
            <w:r w:rsidR="001822DD">
              <w:rPr>
                <w:webHidden/>
              </w:rPr>
              <w:fldChar w:fldCharType="end"/>
            </w:r>
          </w:hyperlink>
        </w:p>
        <w:p w14:paraId="30031B60" w14:textId="0B4E1179" w:rsidR="001822DD" w:rsidRDefault="00CA694C">
          <w:pPr>
            <w:pStyle w:val="TOC3"/>
            <w:rPr>
              <w:rFonts w:asciiTheme="minorHAnsi" w:eastAsiaTheme="minorEastAsia" w:hAnsiTheme="minorHAnsi" w:cstheme="minorBidi"/>
              <w:szCs w:val="22"/>
            </w:rPr>
          </w:pPr>
          <w:hyperlink w:anchor="_Toc87954179" w:history="1">
            <w:r w:rsidR="001822DD" w:rsidRPr="007D0B7F">
              <w:rPr>
                <w:rStyle w:val="Hyperlink"/>
              </w:rPr>
              <w:t>Categories</w:t>
            </w:r>
            <w:r w:rsidR="001822DD">
              <w:rPr>
                <w:webHidden/>
              </w:rPr>
              <w:tab/>
            </w:r>
            <w:r w:rsidR="001822DD">
              <w:rPr>
                <w:webHidden/>
              </w:rPr>
              <w:fldChar w:fldCharType="begin"/>
            </w:r>
            <w:r w:rsidR="001822DD">
              <w:rPr>
                <w:webHidden/>
              </w:rPr>
              <w:instrText xml:space="preserve"> PAGEREF _Toc87954179 \h </w:instrText>
            </w:r>
            <w:r w:rsidR="001822DD">
              <w:rPr>
                <w:webHidden/>
              </w:rPr>
            </w:r>
            <w:r w:rsidR="001822DD">
              <w:rPr>
                <w:webHidden/>
              </w:rPr>
              <w:fldChar w:fldCharType="separate"/>
            </w:r>
            <w:r w:rsidR="001822DD">
              <w:rPr>
                <w:webHidden/>
              </w:rPr>
              <w:t>37</w:t>
            </w:r>
            <w:r w:rsidR="001822DD">
              <w:rPr>
                <w:webHidden/>
              </w:rPr>
              <w:fldChar w:fldCharType="end"/>
            </w:r>
          </w:hyperlink>
        </w:p>
        <w:p w14:paraId="023E075F" w14:textId="287E76EF" w:rsidR="001822DD" w:rsidRDefault="00CA694C">
          <w:pPr>
            <w:pStyle w:val="TOC3"/>
            <w:rPr>
              <w:rFonts w:asciiTheme="minorHAnsi" w:eastAsiaTheme="minorEastAsia" w:hAnsiTheme="minorHAnsi" w:cstheme="minorBidi"/>
              <w:szCs w:val="22"/>
            </w:rPr>
          </w:pPr>
          <w:hyperlink w:anchor="_Toc87954180" w:history="1">
            <w:r w:rsidR="001822DD" w:rsidRPr="007D0B7F">
              <w:rPr>
                <w:rStyle w:val="Hyperlink"/>
              </w:rPr>
              <w:t>Owner Responsibilities</w:t>
            </w:r>
            <w:r w:rsidR="001822DD">
              <w:rPr>
                <w:webHidden/>
              </w:rPr>
              <w:tab/>
            </w:r>
            <w:r w:rsidR="001822DD">
              <w:rPr>
                <w:webHidden/>
              </w:rPr>
              <w:fldChar w:fldCharType="begin"/>
            </w:r>
            <w:r w:rsidR="001822DD">
              <w:rPr>
                <w:webHidden/>
              </w:rPr>
              <w:instrText xml:space="preserve"> PAGEREF _Toc87954180 \h </w:instrText>
            </w:r>
            <w:r w:rsidR="001822DD">
              <w:rPr>
                <w:webHidden/>
              </w:rPr>
            </w:r>
            <w:r w:rsidR="001822DD">
              <w:rPr>
                <w:webHidden/>
              </w:rPr>
              <w:fldChar w:fldCharType="separate"/>
            </w:r>
            <w:r w:rsidR="001822DD">
              <w:rPr>
                <w:webHidden/>
              </w:rPr>
              <w:t>37</w:t>
            </w:r>
            <w:r w:rsidR="001822DD">
              <w:rPr>
                <w:webHidden/>
              </w:rPr>
              <w:fldChar w:fldCharType="end"/>
            </w:r>
          </w:hyperlink>
        </w:p>
        <w:p w14:paraId="20AD84A8" w14:textId="4125A33C" w:rsidR="001822DD" w:rsidRDefault="00CA694C">
          <w:pPr>
            <w:pStyle w:val="TOC3"/>
            <w:rPr>
              <w:rFonts w:asciiTheme="minorHAnsi" w:eastAsiaTheme="minorEastAsia" w:hAnsiTheme="minorHAnsi" w:cstheme="minorBidi"/>
              <w:szCs w:val="22"/>
            </w:rPr>
          </w:pPr>
          <w:hyperlink w:anchor="_Toc87954181" w:history="1">
            <w:r w:rsidR="001822DD" w:rsidRPr="007D0B7F">
              <w:rPr>
                <w:rStyle w:val="Hyperlink"/>
              </w:rPr>
              <w:t>Custodian Responsibilities</w:t>
            </w:r>
            <w:r w:rsidR="001822DD">
              <w:rPr>
                <w:webHidden/>
              </w:rPr>
              <w:tab/>
            </w:r>
            <w:r w:rsidR="001822DD">
              <w:rPr>
                <w:webHidden/>
              </w:rPr>
              <w:fldChar w:fldCharType="begin"/>
            </w:r>
            <w:r w:rsidR="001822DD">
              <w:rPr>
                <w:webHidden/>
              </w:rPr>
              <w:instrText xml:space="preserve"> PAGEREF _Toc87954181 \h </w:instrText>
            </w:r>
            <w:r w:rsidR="001822DD">
              <w:rPr>
                <w:webHidden/>
              </w:rPr>
            </w:r>
            <w:r w:rsidR="001822DD">
              <w:rPr>
                <w:webHidden/>
              </w:rPr>
              <w:fldChar w:fldCharType="separate"/>
            </w:r>
            <w:r w:rsidR="001822DD">
              <w:rPr>
                <w:webHidden/>
              </w:rPr>
              <w:t>37</w:t>
            </w:r>
            <w:r w:rsidR="001822DD">
              <w:rPr>
                <w:webHidden/>
              </w:rPr>
              <w:fldChar w:fldCharType="end"/>
            </w:r>
          </w:hyperlink>
        </w:p>
        <w:p w14:paraId="3BC6DCE7" w14:textId="08B0F3EF" w:rsidR="001822DD" w:rsidRDefault="00CA694C">
          <w:pPr>
            <w:pStyle w:val="TOC3"/>
            <w:rPr>
              <w:rFonts w:asciiTheme="minorHAnsi" w:eastAsiaTheme="minorEastAsia" w:hAnsiTheme="minorHAnsi" w:cstheme="minorBidi"/>
              <w:szCs w:val="22"/>
            </w:rPr>
          </w:pPr>
          <w:hyperlink w:anchor="_Toc87954182" w:history="1">
            <w:r w:rsidR="001822DD" w:rsidRPr="007D0B7F">
              <w:rPr>
                <w:rStyle w:val="Hyperlink"/>
              </w:rPr>
              <w:t>User Responsibilities</w:t>
            </w:r>
            <w:r w:rsidR="001822DD">
              <w:rPr>
                <w:webHidden/>
              </w:rPr>
              <w:tab/>
            </w:r>
            <w:r w:rsidR="001822DD">
              <w:rPr>
                <w:webHidden/>
              </w:rPr>
              <w:fldChar w:fldCharType="begin"/>
            </w:r>
            <w:r w:rsidR="001822DD">
              <w:rPr>
                <w:webHidden/>
              </w:rPr>
              <w:instrText xml:space="preserve"> PAGEREF _Toc87954182 \h </w:instrText>
            </w:r>
            <w:r w:rsidR="001822DD">
              <w:rPr>
                <w:webHidden/>
              </w:rPr>
            </w:r>
            <w:r w:rsidR="001822DD">
              <w:rPr>
                <w:webHidden/>
              </w:rPr>
              <w:fldChar w:fldCharType="separate"/>
            </w:r>
            <w:r w:rsidR="001822DD">
              <w:rPr>
                <w:webHidden/>
              </w:rPr>
              <w:t>37</w:t>
            </w:r>
            <w:r w:rsidR="001822DD">
              <w:rPr>
                <w:webHidden/>
              </w:rPr>
              <w:fldChar w:fldCharType="end"/>
            </w:r>
          </w:hyperlink>
        </w:p>
        <w:p w14:paraId="5715596A" w14:textId="6184609B" w:rsidR="001822DD" w:rsidRDefault="00CA694C">
          <w:pPr>
            <w:pStyle w:val="TOC2"/>
            <w:rPr>
              <w:rFonts w:asciiTheme="minorHAnsi" w:eastAsiaTheme="minorEastAsia" w:hAnsiTheme="minorHAnsi" w:cstheme="minorBidi"/>
            </w:rPr>
          </w:pPr>
          <w:hyperlink w:anchor="_Toc87954183" w:history="1">
            <w:r w:rsidR="001822DD" w:rsidRPr="007D0B7F">
              <w:rPr>
                <w:rStyle w:val="Hyperlink"/>
              </w:rPr>
              <w:t>Disposal/Destruction Policy</w:t>
            </w:r>
            <w:r w:rsidR="001822DD">
              <w:rPr>
                <w:webHidden/>
              </w:rPr>
              <w:tab/>
            </w:r>
            <w:r w:rsidR="001822DD">
              <w:rPr>
                <w:webHidden/>
              </w:rPr>
              <w:fldChar w:fldCharType="begin"/>
            </w:r>
            <w:r w:rsidR="001822DD">
              <w:rPr>
                <w:webHidden/>
              </w:rPr>
              <w:instrText xml:space="preserve"> PAGEREF _Toc87954183 \h </w:instrText>
            </w:r>
            <w:r w:rsidR="001822DD">
              <w:rPr>
                <w:webHidden/>
              </w:rPr>
            </w:r>
            <w:r w:rsidR="001822DD">
              <w:rPr>
                <w:webHidden/>
              </w:rPr>
              <w:fldChar w:fldCharType="separate"/>
            </w:r>
            <w:r w:rsidR="001822DD">
              <w:rPr>
                <w:webHidden/>
              </w:rPr>
              <w:t>39</w:t>
            </w:r>
            <w:r w:rsidR="001822DD">
              <w:rPr>
                <w:webHidden/>
              </w:rPr>
              <w:fldChar w:fldCharType="end"/>
            </w:r>
          </w:hyperlink>
        </w:p>
        <w:p w14:paraId="69142CFE" w14:textId="1B8FF471" w:rsidR="001822DD" w:rsidRDefault="00CA694C">
          <w:pPr>
            <w:pStyle w:val="TOC2"/>
            <w:rPr>
              <w:rFonts w:asciiTheme="minorHAnsi" w:eastAsiaTheme="minorEastAsia" w:hAnsiTheme="minorHAnsi" w:cstheme="minorBidi"/>
            </w:rPr>
          </w:pPr>
          <w:hyperlink w:anchor="_Toc87954184" w:history="1">
            <w:r w:rsidR="001822DD" w:rsidRPr="007D0B7F">
              <w:rPr>
                <w:rStyle w:val="Hyperlink"/>
              </w:rPr>
              <w:t>Data Access Policy</w:t>
            </w:r>
            <w:r w:rsidR="001822DD">
              <w:rPr>
                <w:webHidden/>
              </w:rPr>
              <w:tab/>
            </w:r>
            <w:r w:rsidR="001822DD">
              <w:rPr>
                <w:webHidden/>
              </w:rPr>
              <w:fldChar w:fldCharType="begin"/>
            </w:r>
            <w:r w:rsidR="001822DD">
              <w:rPr>
                <w:webHidden/>
              </w:rPr>
              <w:instrText xml:space="preserve"> PAGEREF _Toc87954184 \h </w:instrText>
            </w:r>
            <w:r w:rsidR="001822DD">
              <w:rPr>
                <w:webHidden/>
              </w:rPr>
            </w:r>
            <w:r w:rsidR="001822DD">
              <w:rPr>
                <w:webHidden/>
              </w:rPr>
              <w:fldChar w:fldCharType="separate"/>
            </w:r>
            <w:r w:rsidR="001822DD">
              <w:rPr>
                <w:webHidden/>
              </w:rPr>
              <w:t>40</w:t>
            </w:r>
            <w:r w:rsidR="001822DD">
              <w:rPr>
                <w:webHidden/>
              </w:rPr>
              <w:fldChar w:fldCharType="end"/>
            </w:r>
          </w:hyperlink>
        </w:p>
        <w:p w14:paraId="460F0548" w14:textId="17E5B705" w:rsidR="001822DD" w:rsidRDefault="00CA694C">
          <w:pPr>
            <w:pStyle w:val="TOC1"/>
            <w:rPr>
              <w:rFonts w:asciiTheme="minorHAnsi" w:eastAsiaTheme="minorEastAsia" w:hAnsiTheme="minorHAnsi" w:cstheme="minorBidi"/>
              <w:b w:val="0"/>
              <w:szCs w:val="22"/>
            </w:rPr>
          </w:pPr>
          <w:hyperlink w:anchor="_Toc87954185" w:history="1">
            <w:r w:rsidR="001822DD" w:rsidRPr="007D0B7F">
              <w:rPr>
                <w:rStyle w:val="Hyperlink"/>
              </w:rPr>
              <w:t>Training Policies</w:t>
            </w:r>
            <w:r w:rsidR="001822DD">
              <w:rPr>
                <w:webHidden/>
              </w:rPr>
              <w:tab/>
            </w:r>
            <w:r w:rsidR="001822DD">
              <w:rPr>
                <w:webHidden/>
              </w:rPr>
              <w:fldChar w:fldCharType="begin"/>
            </w:r>
            <w:r w:rsidR="001822DD">
              <w:rPr>
                <w:webHidden/>
              </w:rPr>
              <w:instrText xml:space="preserve"> PAGEREF _Toc87954185 \h </w:instrText>
            </w:r>
            <w:r w:rsidR="001822DD">
              <w:rPr>
                <w:webHidden/>
              </w:rPr>
            </w:r>
            <w:r w:rsidR="001822DD">
              <w:rPr>
                <w:webHidden/>
              </w:rPr>
              <w:fldChar w:fldCharType="separate"/>
            </w:r>
            <w:r w:rsidR="001822DD">
              <w:rPr>
                <w:webHidden/>
              </w:rPr>
              <w:t>41</w:t>
            </w:r>
            <w:r w:rsidR="001822DD">
              <w:rPr>
                <w:webHidden/>
              </w:rPr>
              <w:fldChar w:fldCharType="end"/>
            </w:r>
          </w:hyperlink>
        </w:p>
        <w:p w14:paraId="494A8268" w14:textId="280BC6DC" w:rsidR="001822DD" w:rsidRDefault="00CA694C">
          <w:pPr>
            <w:pStyle w:val="TOC2"/>
            <w:rPr>
              <w:rFonts w:asciiTheme="minorHAnsi" w:eastAsiaTheme="minorEastAsia" w:hAnsiTheme="minorHAnsi" w:cstheme="minorBidi"/>
            </w:rPr>
          </w:pPr>
          <w:hyperlink w:anchor="_Toc87954186" w:history="1">
            <w:r w:rsidR="001822DD" w:rsidRPr="007D0B7F">
              <w:rPr>
                <w:rStyle w:val="Hyperlink"/>
              </w:rPr>
              <w:t>Onboarding of New Employees</w:t>
            </w:r>
            <w:r w:rsidR="001822DD">
              <w:rPr>
                <w:webHidden/>
              </w:rPr>
              <w:tab/>
            </w:r>
            <w:r w:rsidR="001822DD">
              <w:rPr>
                <w:webHidden/>
              </w:rPr>
              <w:fldChar w:fldCharType="begin"/>
            </w:r>
            <w:r w:rsidR="001822DD">
              <w:rPr>
                <w:webHidden/>
              </w:rPr>
              <w:instrText xml:space="preserve"> PAGEREF _Toc87954186 \h </w:instrText>
            </w:r>
            <w:r w:rsidR="001822DD">
              <w:rPr>
                <w:webHidden/>
              </w:rPr>
            </w:r>
            <w:r w:rsidR="001822DD">
              <w:rPr>
                <w:webHidden/>
              </w:rPr>
              <w:fldChar w:fldCharType="separate"/>
            </w:r>
            <w:r w:rsidR="001822DD">
              <w:rPr>
                <w:webHidden/>
              </w:rPr>
              <w:t>42</w:t>
            </w:r>
            <w:r w:rsidR="001822DD">
              <w:rPr>
                <w:webHidden/>
              </w:rPr>
              <w:fldChar w:fldCharType="end"/>
            </w:r>
          </w:hyperlink>
        </w:p>
        <w:p w14:paraId="4A79B529" w14:textId="4375B5DF" w:rsidR="001822DD" w:rsidRDefault="00CA694C">
          <w:pPr>
            <w:pStyle w:val="TOC2"/>
            <w:rPr>
              <w:rFonts w:asciiTheme="minorHAnsi" w:eastAsiaTheme="minorEastAsia" w:hAnsiTheme="minorHAnsi" w:cstheme="minorBidi"/>
            </w:rPr>
          </w:pPr>
          <w:hyperlink w:anchor="_Toc87954187" w:history="1">
            <w:r w:rsidR="001822DD" w:rsidRPr="007D0B7F">
              <w:rPr>
                <w:rStyle w:val="Hyperlink"/>
              </w:rPr>
              <w:t>Security and Awareness Training Policy</w:t>
            </w:r>
            <w:r w:rsidR="001822DD">
              <w:rPr>
                <w:webHidden/>
              </w:rPr>
              <w:tab/>
            </w:r>
            <w:r w:rsidR="001822DD">
              <w:rPr>
                <w:webHidden/>
              </w:rPr>
              <w:fldChar w:fldCharType="begin"/>
            </w:r>
            <w:r w:rsidR="001822DD">
              <w:rPr>
                <w:webHidden/>
              </w:rPr>
              <w:instrText xml:space="preserve"> PAGEREF _Toc87954187 \h </w:instrText>
            </w:r>
            <w:r w:rsidR="001822DD">
              <w:rPr>
                <w:webHidden/>
              </w:rPr>
            </w:r>
            <w:r w:rsidR="001822DD">
              <w:rPr>
                <w:webHidden/>
              </w:rPr>
              <w:fldChar w:fldCharType="separate"/>
            </w:r>
            <w:r w:rsidR="001822DD">
              <w:rPr>
                <w:webHidden/>
              </w:rPr>
              <w:t>43</w:t>
            </w:r>
            <w:r w:rsidR="001822DD">
              <w:rPr>
                <w:webHidden/>
              </w:rPr>
              <w:fldChar w:fldCharType="end"/>
            </w:r>
          </w:hyperlink>
        </w:p>
        <w:p w14:paraId="3A27B685" w14:textId="5CB3AB18" w:rsidR="001822DD" w:rsidRDefault="00CA694C">
          <w:pPr>
            <w:pStyle w:val="TOC1"/>
            <w:rPr>
              <w:rFonts w:asciiTheme="minorHAnsi" w:eastAsiaTheme="minorEastAsia" w:hAnsiTheme="minorHAnsi" w:cstheme="minorBidi"/>
              <w:b w:val="0"/>
              <w:szCs w:val="22"/>
            </w:rPr>
          </w:pPr>
          <w:hyperlink w:anchor="_Toc87954188" w:history="1">
            <w:r w:rsidR="001822DD" w:rsidRPr="007D0B7F">
              <w:rPr>
                <w:rStyle w:val="Hyperlink"/>
              </w:rPr>
              <w:t>Business Continuity and Disaster Recovery</w:t>
            </w:r>
            <w:r w:rsidR="001822DD">
              <w:rPr>
                <w:webHidden/>
              </w:rPr>
              <w:tab/>
            </w:r>
            <w:r w:rsidR="001822DD">
              <w:rPr>
                <w:webHidden/>
              </w:rPr>
              <w:fldChar w:fldCharType="begin"/>
            </w:r>
            <w:r w:rsidR="001822DD">
              <w:rPr>
                <w:webHidden/>
              </w:rPr>
              <w:instrText xml:space="preserve"> PAGEREF _Toc87954188 \h </w:instrText>
            </w:r>
            <w:r w:rsidR="001822DD">
              <w:rPr>
                <w:webHidden/>
              </w:rPr>
            </w:r>
            <w:r w:rsidR="001822DD">
              <w:rPr>
                <w:webHidden/>
              </w:rPr>
              <w:fldChar w:fldCharType="separate"/>
            </w:r>
            <w:r w:rsidR="001822DD">
              <w:rPr>
                <w:webHidden/>
              </w:rPr>
              <w:t>44</w:t>
            </w:r>
            <w:r w:rsidR="001822DD">
              <w:rPr>
                <w:webHidden/>
              </w:rPr>
              <w:fldChar w:fldCharType="end"/>
            </w:r>
          </w:hyperlink>
        </w:p>
        <w:p w14:paraId="2091D0E1" w14:textId="7573BF53" w:rsidR="001822DD" w:rsidRDefault="00CA694C">
          <w:pPr>
            <w:pStyle w:val="TOC2"/>
            <w:rPr>
              <w:rFonts w:asciiTheme="minorHAnsi" w:eastAsiaTheme="minorEastAsia" w:hAnsiTheme="minorHAnsi" w:cstheme="minorBidi"/>
            </w:rPr>
          </w:pPr>
          <w:hyperlink w:anchor="_Toc87954189" w:history="1">
            <w:r w:rsidR="001822DD" w:rsidRPr="007D0B7F">
              <w:rPr>
                <w:rStyle w:val="Hyperlink"/>
              </w:rPr>
              <w:t>Business Continuity Plan</w:t>
            </w:r>
            <w:r w:rsidR="001822DD">
              <w:rPr>
                <w:webHidden/>
              </w:rPr>
              <w:tab/>
            </w:r>
            <w:r w:rsidR="001822DD">
              <w:rPr>
                <w:webHidden/>
              </w:rPr>
              <w:fldChar w:fldCharType="begin"/>
            </w:r>
            <w:r w:rsidR="001822DD">
              <w:rPr>
                <w:webHidden/>
              </w:rPr>
              <w:instrText xml:space="preserve"> PAGEREF _Toc87954189 \h </w:instrText>
            </w:r>
            <w:r w:rsidR="001822DD">
              <w:rPr>
                <w:webHidden/>
              </w:rPr>
            </w:r>
            <w:r w:rsidR="001822DD">
              <w:rPr>
                <w:webHidden/>
              </w:rPr>
              <w:fldChar w:fldCharType="separate"/>
            </w:r>
            <w:r w:rsidR="001822DD">
              <w:rPr>
                <w:webHidden/>
              </w:rPr>
              <w:t>45</w:t>
            </w:r>
            <w:r w:rsidR="001822DD">
              <w:rPr>
                <w:webHidden/>
              </w:rPr>
              <w:fldChar w:fldCharType="end"/>
            </w:r>
          </w:hyperlink>
        </w:p>
        <w:p w14:paraId="150702EF" w14:textId="6A4D937D" w:rsidR="001822DD" w:rsidRDefault="00CA694C">
          <w:pPr>
            <w:pStyle w:val="TOC3"/>
            <w:rPr>
              <w:rFonts w:asciiTheme="minorHAnsi" w:eastAsiaTheme="minorEastAsia" w:hAnsiTheme="minorHAnsi" w:cstheme="minorBidi"/>
              <w:szCs w:val="22"/>
            </w:rPr>
          </w:pPr>
          <w:hyperlink w:anchor="_Toc87954190" w:history="1">
            <w:r w:rsidR="001822DD" w:rsidRPr="007D0B7F">
              <w:rPr>
                <w:rStyle w:val="Hyperlink"/>
              </w:rPr>
              <w:t>Significant Business Disruptions (SBD)</w:t>
            </w:r>
            <w:r w:rsidR="001822DD">
              <w:rPr>
                <w:webHidden/>
              </w:rPr>
              <w:tab/>
            </w:r>
            <w:r w:rsidR="001822DD">
              <w:rPr>
                <w:webHidden/>
              </w:rPr>
              <w:fldChar w:fldCharType="begin"/>
            </w:r>
            <w:r w:rsidR="001822DD">
              <w:rPr>
                <w:webHidden/>
              </w:rPr>
              <w:instrText xml:space="preserve"> PAGEREF _Toc87954190 \h </w:instrText>
            </w:r>
            <w:r w:rsidR="001822DD">
              <w:rPr>
                <w:webHidden/>
              </w:rPr>
            </w:r>
            <w:r w:rsidR="001822DD">
              <w:rPr>
                <w:webHidden/>
              </w:rPr>
              <w:fldChar w:fldCharType="separate"/>
            </w:r>
            <w:r w:rsidR="001822DD">
              <w:rPr>
                <w:webHidden/>
              </w:rPr>
              <w:t>45</w:t>
            </w:r>
            <w:r w:rsidR="001822DD">
              <w:rPr>
                <w:webHidden/>
              </w:rPr>
              <w:fldChar w:fldCharType="end"/>
            </w:r>
          </w:hyperlink>
        </w:p>
        <w:p w14:paraId="49085155" w14:textId="7BCFA672" w:rsidR="001822DD" w:rsidRDefault="00CA694C">
          <w:pPr>
            <w:pStyle w:val="TOC3"/>
            <w:rPr>
              <w:rFonts w:asciiTheme="minorHAnsi" w:eastAsiaTheme="minorEastAsia" w:hAnsiTheme="minorHAnsi" w:cstheme="minorBidi"/>
              <w:szCs w:val="22"/>
            </w:rPr>
          </w:pPr>
          <w:hyperlink w:anchor="_Toc87954191" w:history="1">
            <w:r w:rsidR="001822DD" w:rsidRPr="007D0B7F">
              <w:rPr>
                <w:rStyle w:val="Hyperlink"/>
              </w:rPr>
              <w:t>Assumptions</w:t>
            </w:r>
            <w:r w:rsidR="001822DD">
              <w:rPr>
                <w:webHidden/>
              </w:rPr>
              <w:tab/>
            </w:r>
            <w:r w:rsidR="001822DD">
              <w:rPr>
                <w:webHidden/>
              </w:rPr>
              <w:fldChar w:fldCharType="begin"/>
            </w:r>
            <w:r w:rsidR="001822DD">
              <w:rPr>
                <w:webHidden/>
              </w:rPr>
              <w:instrText xml:space="preserve"> PAGEREF _Toc87954191 \h </w:instrText>
            </w:r>
            <w:r w:rsidR="001822DD">
              <w:rPr>
                <w:webHidden/>
              </w:rPr>
            </w:r>
            <w:r w:rsidR="001822DD">
              <w:rPr>
                <w:webHidden/>
              </w:rPr>
              <w:fldChar w:fldCharType="separate"/>
            </w:r>
            <w:r w:rsidR="001822DD">
              <w:rPr>
                <w:webHidden/>
              </w:rPr>
              <w:t>45</w:t>
            </w:r>
            <w:r w:rsidR="001822DD">
              <w:rPr>
                <w:webHidden/>
              </w:rPr>
              <w:fldChar w:fldCharType="end"/>
            </w:r>
          </w:hyperlink>
        </w:p>
        <w:p w14:paraId="5F2500CB" w14:textId="622CB8FF" w:rsidR="001822DD" w:rsidRDefault="00CA694C">
          <w:pPr>
            <w:pStyle w:val="TOC3"/>
            <w:rPr>
              <w:rFonts w:asciiTheme="minorHAnsi" w:eastAsiaTheme="minorEastAsia" w:hAnsiTheme="minorHAnsi" w:cstheme="minorBidi"/>
              <w:szCs w:val="22"/>
            </w:rPr>
          </w:pPr>
          <w:hyperlink w:anchor="_Toc87954192" w:history="1">
            <w:r w:rsidR="001822DD" w:rsidRPr="007D0B7F">
              <w:rPr>
                <w:rStyle w:val="Hyperlink"/>
              </w:rPr>
              <w:t>Business Impact Analysis</w:t>
            </w:r>
            <w:r w:rsidR="001822DD">
              <w:rPr>
                <w:webHidden/>
              </w:rPr>
              <w:tab/>
            </w:r>
            <w:r w:rsidR="001822DD">
              <w:rPr>
                <w:webHidden/>
              </w:rPr>
              <w:fldChar w:fldCharType="begin"/>
            </w:r>
            <w:r w:rsidR="001822DD">
              <w:rPr>
                <w:webHidden/>
              </w:rPr>
              <w:instrText xml:space="preserve"> PAGEREF _Toc87954192 \h </w:instrText>
            </w:r>
            <w:r w:rsidR="001822DD">
              <w:rPr>
                <w:webHidden/>
              </w:rPr>
            </w:r>
            <w:r w:rsidR="001822DD">
              <w:rPr>
                <w:webHidden/>
              </w:rPr>
              <w:fldChar w:fldCharType="separate"/>
            </w:r>
            <w:r w:rsidR="001822DD">
              <w:rPr>
                <w:webHidden/>
              </w:rPr>
              <w:t>46</w:t>
            </w:r>
            <w:r w:rsidR="001822DD">
              <w:rPr>
                <w:webHidden/>
              </w:rPr>
              <w:fldChar w:fldCharType="end"/>
            </w:r>
          </w:hyperlink>
        </w:p>
        <w:p w14:paraId="299C6090" w14:textId="60109704" w:rsidR="001822DD" w:rsidRDefault="00CA694C">
          <w:pPr>
            <w:pStyle w:val="TOC2"/>
            <w:rPr>
              <w:rFonts w:asciiTheme="minorHAnsi" w:eastAsiaTheme="minorEastAsia" w:hAnsiTheme="minorHAnsi" w:cstheme="minorBidi"/>
            </w:rPr>
          </w:pPr>
          <w:hyperlink w:anchor="_Toc87954193" w:history="1">
            <w:r w:rsidR="001822DD" w:rsidRPr="007D0B7F">
              <w:rPr>
                <w:rStyle w:val="Hyperlink"/>
              </w:rPr>
              <w:t>Disaster Recovery Plan</w:t>
            </w:r>
            <w:r w:rsidR="001822DD">
              <w:rPr>
                <w:webHidden/>
              </w:rPr>
              <w:tab/>
            </w:r>
            <w:r w:rsidR="001822DD">
              <w:rPr>
                <w:webHidden/>
              </w:rPr>
              <w:fldChar w:fldCharType="begin"/>
            </w:r>
            <w:r w:rsidR="001822DD">
              <w:rPr>
                <w:webHidden/>
              </w:rPr>
              <w:instrText xml:space="preserve"> PAGEREF _Toc87954193 \h </w:instrText>
            </w:r>
            <w:r w:rsidR="001822DD">
              <w:rPr>
                <w:webHidden/>
              </w:rPr>
            </w:r>
            <w:r w:rsidR="001822DD">
              <w:rPr>
                <w:webHidden/>
              </w:rPr>
              <w:fldChar w:fldCharType="separate"/>
            </w:r>
            <w:r w:rsidR="001822DD">
              <w:rPr>
                <w:webHidden/>
              </w:rPr>
              <w:t>47</w:t>
            </w:r>
            <w:r w:rsidR="001822DD">
              <w:rPr>
                <w:webHidden/>
              </w:rPr>
              <w:fldChar w:fldCharType="end"/>
            </w:r>
          </w:hyperlink>
        </w:p>
        <w:p w14:paraId="6F312E9B" w14:textId="360E3776" w:rsidR="001822DD" w:rsidRDefault="00CA694C">
          <w:pPr>
            <w:pStyle w:val="TOC3"/>
            <w:rPr>
              <w:rFonts w:asciiTheme="minorHAnsi" w:eastAsiaTheme="minorEastAsia" w:hAnsiTheme="minorHAnsi" w:cstheme="minorBidi"/>
              <w:szCs w:val="22"/>
            </w:rPr>
          </w:pPr>
          <w:hyperlink w:anchor="_Toc87954194" w:history="1">
            <w:r w:rsidR="001822DD" w:rsidRPr="007D0B7F">
              <w:rPr>
                <w:rStyle w:val="Hyperlink"/>
              </w:rPr>
              <w:t>Nexelus Office</w:t>
            </w:r>
            <w:r w:rsidR="001822DD">
              <w:rPr>
                <w:webHidden/>
              </w:rPr>
              <w:tab/>
            </w:r>
            <w:r w:rsidR="001822DD">
              <w:rPr>
                <w:webHidden/>
              </w:rPr>
              <w:fldChar w:fldCharType="begin"/>
            </w:r>
            <w:r w:rsidR="001822DD">
              <w:rPr>
                <w:webHidden/>
              </w:rPr>
              <w:instrText xml:space="preserve"> PAGEREF _Toc87954194 \h </w:instrText>
            </w:r>
            <w:r w:rsidR="001822DD">
              <w:rPr>
                <w:webHidden/>
              </w:rPr>
            </w:r>
            <w:r w:rsidR="001822DD">
              <w:rPr>
                <w:webHidden/>
              </w:rPr>
              <w:fldChar w:fldCharType="separate"/>
            </w:r>
            <w:r w:rsidR="001822DD">
              <w:rPr>
                <w:webHidden/>
              </w:rPr>
              <w:t>47</w:t>
            </w:r>
            <w:r w:rsidR="001822DD">
              <w:rPr>
                <w:webHidden/>
              </w:rPr>
              <w:fldChar w:fldCharType="end"/>
            </w:r>
          </w:hyperlink>
        </w:p>
        <w:p w14:paraId="4CD5D649" w14:textId="067B53C6" w:rsidR="001822DD" w:rsidRDefault="00CA694C">
          <w:pPr>
            <w:pStyle w:val="TOC3"/>
            <w:rPr>
              <w:rFonts w:asciiTheme="minorHAnsi" w:eastAsiaTheme="minorEastAsia" w:hAnsiTheme="minorHAnsi" w:cstheme="minorBidi"/>
              <w:szCs w:val="22"/>
            </w:rPr>
          </w:pPr>
          <w:hyperlink w:anchor="_Toc87954195" w:history="1">
            <w:r w:rsidR="001822DD" w:rsidRPr="007D0B7F">
              <w:rPr>
                <w:rStyle w:val="Hyperlink"/>
              </w:rPr>
              <w:t>Key Staff</w:t>
            </w:r>
            <w:r w:rsidR="001822DD">
              <w:rPr>
                <w:webHidden/>
              </w:rPr>
              <w:tab/>
            </w:r>
            <w:r w:rsidR="001822DD">
              <w:rPr>
                <w:webHidden/>
              </w:rPr>
              <w:fldChar w:fldCharType="begin"/>
            </w:r>
            <w:r w:rsidR="001822DD">
              <w:rPr>
                <w:webHidden/>
              </w:rPr>
              <w:instrText xml:space="preserve"> PAGEREF _Toc87954195 \h </w:instrText>
            </w:r>
            <w:r w:rsidR="001822DD">
              <w:rPr>
                <w:webHidden/>
              </w:rPr>
            </w:r>
            <w:r w:rsidR="001822DD">
              <w:rPr>
                <w:webHidden/>
              </w:rPr>
              <w:fldChar w:fldCharType="separate"/>
            </w:r>
            <w:r w:rsidR="001822DD">
              <w:rPr>
                <w:webHidden/>
              </w:rPr>
              <w:t>47</w:t>
            </w:r>
            <w:r w:rsidR="001822DD">
              <w:rPr>
                <w:webHidden/>
              </w:rPr>
              <w:fldChar w:fldCharType="end"/>
            </w:r>
          </w:hyperlink>
        </w:p>
        <w:p w14:paraId="428A909A" w14:textId="324ED9A1" w:rsidR="001822DD" w:rsidRDefault="00CA694C">
          <w:pPr>
            <w:pStyle w:val="TOC3"/>
            <w:rPr>
              <w:rFonts w:asciiTheme="minorHAnsi" w:eastAsiaTheme="minorEastAsia" w:hAnsiTheme="minorHAnsi" w:cstheme="minorBidi"/>
              <w:szCs w:val="22"/>
            </w:rPr>
          </w:pPr>
          <w:hyperlink w:anchor="_Toc87954196" w:history="1">
            <w:r w:rsidR="001822DD" w:rsidRPr="007D0B7F">
              <w:rPr>
                <w:rStyle w:val="Hyperlink"/>
              </w:rPr>
              <w:t>Recovery Time Objective (RTO)</w:t>
            </w:r>
            <w:r w:rsidR="001822DD">
              <w:rPr>
                <w:webHidden/>
              </w:rPr>
              <w:tab/>
            </w:r>
            <w:r w:rsidR="001822DD">
              <w:rPr>
                <w:webHidden/>
              </w:rPr>
              <w:fldChar w:fldCharType="begin"/>
            </w:r>
            <w:r w:rsidR="001822DD">
              <w:rPr>
                <w:webHidden/>
              </w:rPr>
              <w:instrText xml:space="preserve"> PAGEREF _Toc87954196 \h </w:instrText>
            </w:r>
            <w:r w:rsidR="001822DD">
              <w:rPr>
                <w:webHidden/>
              </w:rPr>
            </w:r>
            <w:r w:rsidR="001822DD">
              <w:rPr>
                <w:webHidden/>
              </w:rPr>
              <w:fldChar w:fldCharType="separate"/>
            </w:r>
            <w:r w:rsidR="001822DD">
              <w:rPr>
                <w:webHidden/>
              </w:rPr>
              <w:t>47</w:t>
            </w:r>
            <w:r w:rsidR="001822DD">
              <w:rPr>
                <w:webHidden/>
              </w:rPr>
              <w:fldChar w:fldCharType="end"/>
            </w:r>
          </w:hyperlink>
        </w:p>
        <w:p w14:paraId="58DA34DE" w14:textId="3CEB0F86" w:rsidR="001822DD" w:rsidRDefault="00CA694C">
          <w:pPr>
            <w:pStyle w:val="TOC3"/>
            <w:rPr>
              <w:rFonts w:asciiTheme="minorHAnsi" w:eastAsiaTheme="minorEastAsia" w:hAnsiTheme="minorHAnsi" w:cstheme="minorBidi"/>
              <w:szCs w:val="22"/>
            </w:rPr>
          </w:pPr>
          <w:hyperlink w:anchor="_Toc87954197" w:history="1">
            <w:r w:rsidR="001822DD" w:rsidRPr="007D0B7F">
              <w:rPr>
                <w:rStyle w:val="Hyperlink"/>
              </w:rPr>
              <w:t>Recovery Point Objective (RPO)</w:t>
            </w:r>
            <w:r w:rsidR="001822DD">
              <w:rPr>
                <w:webHidden/>
              </w:rPr>
              <w:tab/>
            </w:r>
            <w:r w:rsidR="001822DD">
              <w:rPr>
                <w:webHidden/>
              </w:rPr>
              <w:fldChar w:fldCharType="begin"/>
            </w:r>
            <w:r w:rsidR="001822DD">
              <w:rPr>
                <w:webHidden/>
              </w:rPr>
              <w:instrText xml:space="preserve"> PAGEREF _Toc87954197 \h </w:instrText>
            </w:r>
            <w:r w:rsidR="001822DD">
              <w:rPr>
                <w:webHidden/>
              </w:rPr>
            </w:r>
            <w:r w:rsidR="001822DD">
              <w:rPr>
                <w:webHidden/>
              </w:rPr>
              <w:fldChar w:fldCharType="separate"/>
            </w:r>
            <w:r w:rsidR="001822DD">
              <w:rPr>
                <w:webHidden/>
              </w:rPr>
              <w:t>47</w:t>
            </w:r>
            <w:r w:rsidR="001822DD">
              <w:rPr>
                <w:webHidden/>
              </w:rPr>
              <w:fldChar w:fldCharType="end"/>
            </w:r>
          </w:hyperlink>
        </w:p>
        <w:p w14:paraId="462B0915" w14:textId="1697F0E8" w:rsidR="001822DD" w:rsidRDefault="00CA694C">
          <w:pPr>
            <w:pStyle w:val="TOC3"/>
            <w:rPr>
              <w:rFonts w:asciiTheme="minorHAnsi" w:eastAsiaTheme="minorEastAsia" w:hAnsiTheme="minorHAnsi" w:cstheme="minorBidi"/>
              <w:szCs w:val="22"/>
            </w:rPr>
          </w:pPr>
          <w:hyperlink w:anchor="_Toc87954198" w:history="1">
            <w:r w:rsidR="001822DD" w:rsidRPr="007D0B7F">
              <w:rPr>
                <w:rStyle w:val="Hyperlink"/>
              </w:rPr>
              <w:t>Maximum Tolerable Outage (MTO)</w:t>
            </w:r>
            <w:r w:rsidR="001822DD">
              <w:rPr>
                <w:webHidden/>
              </w:rPr>
              <w:tab/>
            </w:r>
            <w:r w:rsidR="001822DD">
              <w:rPr>
                <w:webHidden/>
              </w:rPr>
              <w:fldChar w:fldCharType="begin"/>
            </w:r>
            <w:r w:rsidR="001822DD">
              <w:rPr>
                <w:webHidden/>
              </w:rPr>
              <w:instrText xml:space="preserve"> PAGEREF _Toc87954198 \h </w:instrText>
            </w:r>
            <w:r w:rsidR="001822DD">
              <w:rPr>
                <w:webHidden/>
              </w:rPr>
            </w:r>
            <w:r w:rsidR="001822DD">
              <w:rPr>
                <w:webHidden/>
              </w:rPr>
              <w:fldChar w:fldCharType="separate"/>
            </w:r>
            <w:r w:rsidR="001822DD">
              <w:rPr>
                <w:webHidden/>
              </w:rPr>
              <w:t>47</w:t>
            </w:r>
            <w:r w:rsidR="001822DD">
              <w:rPr>
                <w:webHidden/>
              </w:rPr>
              <w:fldChar w:fldCharType="end"/>
            </w:r>
          </w:hyperlink>
        </w:p>
        <w:p w14:paraId="7C083BB3" w14:textId="2DA3D92D" w:rsidR="001822DD" w:rsidRDefault="00CA694C">
          <w:pPr>
            <w:pStyle w:val="TOC3"/>
            <w:rPr>
              <w:rFonts w:asciiTheme="minorHAnsi" w:eastAsiaTheme="minorEastAsia" w:hAnsiTheme="minorHAnsi" w:cstheme="minorBidi"/>
              <w:szCs w:val="22"/>
            </w:rPr>
          </w:pPr>
          <w:hyperlink w:anchor="_Toc87954199" w:history="1">
            <w:r w:rsidR="001822DD" w:rsidRPr="007D0B7F">
              <w:rPr>
                <w:rStyle w:val="Hyperlink"/>
              </w:rPr>
              <w:t>Critical Business Services</w:t>
            </w:r>
            <w:r w:rsidR="001822DD">
              <w:rPr>
                <w:webHidden/>
              </w:rPr>
              <w:tab/>
            </w:r>
            <w:r w:rsidR="001822DD">
              <w:rPr>
                <w:webHidden/>
              </w:rPr>
              <w:fldChar w:fldCharType="begin"/>
            </w:r>
            <w:r w:rsidR="001822DD">
              <w:rPr>
                <w:webHidden/>
              </w:rPr>
              <w:instrText xml:space="preserve"> PAGEREF _Toc87954199 \h </w:instrText>
            </w:r>
            <w:r w:rsidR="001822DD">
              <w:rPr>
                <w:webHidden/>
              </w:rPr>
            </w:r>
            <w:r w:rsidR="001822DD">
              <w:rPr>
                <w:webHidden/>
              </w:rPr>
              <w:fldChar w:fldCharType="separate"/>
            </w:r>
            <w:r w:rsidR="001822DD">
              <w:rPr>
                <w:webHidden/>
              </w:rPr>
              <w:t>48</w:t>
            </w:r>
            <w:r w:rsidR="001822DD">
              <w:rPr>
                <w:webHidden/>
              </w:rPr>
              <w:fldChar w:fldCharType="end"/>
            </w:r>
          </w:hyperlink>
        </w:p>
        <w:p w14:paraId="62E73065" w14:textId="04C137EC" w:rsidR="001822DD" w:rsidRDefault="00CA694C">
          <w:pPr>
            <w:pStyle w:val="TOC3"/>
            <w:rPr>
              <w:rFonts w:asciiTheme="minorHAnsi" w:eastAsiaTheme="minorEastAsia" w:hAnsiTheme="minorHAnsi" w:cstheme="minorBidi"/>
              <w:szCs w:val="22"/>
            </w:rPr>
          </w:pPr>
          <w:hyperlink w:anchor="_Toc87954200" w:history="1">
            <w:r w:rsidR="001822DD" w:rsidRPr="007D0B7F">
              <w:rPr>
                <w:rStyle w:val="Hyperlink"/>
              </w:rPr>
              <w:t>Business Continuity and Disaster Recovery Management Team</w:t>
            </w:r>
            <w:r w:rsidR="001822DD">
              <w:rPr>
                <w:webHidden/>
              </w:rPr>
              <w:tab/>
            </w:r>
            <w:r w:rsidR="001822DD">
              <w:rPr>
                <w:webHidden/>
              </w:rPr>
              <w:fldChar w:fldCharType="begin"/>
            </w:r>
            <w:r w:rsidR="001822DD">
              <w:rPr>
                <w:webHidden/>
              </w:rPr>
              <w:instrText xml:space="preserve"> PAGEREF _Toc87954200 \h </w:instrText>
            </w:r>
            <w:r w:rsidR="001822DD">
              <w:rPr>
                <w:webHidden/>
              </w:rPr>
            </w:r>
            <w:r w:rsidR="001822DD">
              <w:rPr>
                <w:webHidden/>
              </w:rPr>
              <w:fldChar w:fldCharType="separate"/>
            </w:r>
            <w:r w:rsidR="001822DD">
              <w:rPr>
                <w:webHidden/>
              </w:rPr>
              <w:t>48</w:t>
            </w:r>
            <w:r w:rsidR="001822DD">
              <w:rPr>
                <w:webHidden/>
              </w:rPr>
              <w:fldChar w:fldCharType="end"/>
            </w:r>
          </w:hyperlink>
        </w:p>
        <w:p w14:paraId="5A3881F5" w14:textId="0D1E0C82" w:rsidR="001822DD" w:rsidRDefault="00CA694C">
          <w:pPr>
            <w:pStyle w:val="TOC3"/>
            <w:rPr>
              <w:rFonts w:asciiTheme="minorHAnsi" w:eastAsiaTheme="minorEastAsia" w:hAnsiTheme="minorHAnsi" w:cstheme="minorBidi"/>
              <w:szCs w:val="22"/>
            </w:rPr>
          </w:pPr>
          <w:hyperlink w:anchor="_Toc87954201" w:history="1">
            <w:r w:rsidR="001822DD" w:rsidRPr="007D0B7F">
              <w:rPr>
                <w:rStyle w:val="Hyperlink"/>
              </w:rPr>
              <w:t>Plan Maintenance Procedure</w:t>
            </w:r>
            <w:r w:rsidR="001822DD">
              <w:rPr>
                <w:webHidden/>
              </w:rPr>
              <w:tab/>
            </w:r>
            <w:r w:rsidR="001822DD">
              <w:rPr>
                <w:webHidden/>
              </w:rPr>
              <w:fldChar w:fldCharType="begin"/>
            </w:r>
            <w:r w:rsidR="001822DD">
              <w:rPr>
                <w:webHidden/>
              </w:rPr>
              <w:instrText xml:space="preserve"> PAGEREF _Toc87954201 \h </w:instrText>
            </w:r>
            <w:r w:rsidR="001822DD">
              <w:rPr>
                <w:webHidden/>
              </w:rPr>
            </w:r>
            <w:r w:rsidR="001822DD">
              <w:rPr>
                <w:webHidden/>
              </w:rPr>
              <w:fldChar w:fldCharType="separate"/>
            </w:r>
            <w:r w:rsidR="001822DD">
              <w:rPr>
                <w:webHidden/>
              </w:rPr>
              <w:t>48</w:t>
            </w:r>
            <w:r w:rsidR="001822DD">
              <w:rPr>
                <w:webHidden/>
              </w:rPr>
              <w:fldChar w:fldCharType="end"/>
            </w:r>
          </w:hyperlink>
        </w:p>
        <w:p w14:paraId="44DE8A17" w14:textId="5E0D81FE" w:rsidR="001822DD" w:rsidRDefault="00CA694C">
          <w:pPr>
            <w:pStyle w:val="TOC3"/>
            <w:rPr>
              <w:rFonts w:asciiTheme="minorHAnsi" w:eastAsiaTheme="minorEastAsia" w:hAnsiTheme="minorHAnsi" w:cstheme="minorBidi"/>
              <w:szCs w:val="22"/>
            </w:rPr>
          </w:pPr>
          <w:hyperlink w:anchor="_Toc87954202" w:history="1">
            <w:r w:rsidR="001822DD" w:rsidRPr="007D0B7F">
              <w:rPr>
                <w:rStyle w:val="Hyperlink"/>
              </w:rPr>
              <w:t>Disaster Recovery Steps</w:t>
            </w:r>
            <w:r w:rsidR="001822DD">
              <w:rPr>
                <w:webHidden/>
              </w:rPr>
              <w:tab/>
            </w:r>
            <w:r w:rsidR="001822DD">
              <w:rPr>
                <w:webHidden/>
              </w:rPr>
              <w:fldChar w:fldCharType="begin"/>
            </w:r>
            <w:r w:rsidR="001822DD">
              <w:rPr>
                <w:webHidden/>
              </w:rPr>
              <w:instrText xml:space="preserve"> PAGEREF _Toc87954202 \h </w:instrText>
            </w:r>
            <w:r w:rsidR="001822DD">
              <w:rPr>
                <w:webHidden/>
              </w:rPr>
            </w:r>
            <w:r w:rsidR="001822DD">
              <w:rPr>
                <w:webHidden/>
              </w:rPr>
              <w:fldChar w:fldCharType="separate"/>
            </w:r>
            <w:r w:rsidR="001822DD">
              <w:rPr>
                <w:webHidden/>
              </w:rPr>
              <w:t>48</w:t>
            </w:r>
            <w:r w:rsidR="001822DD">
              <w:rPr>
                <w:webHidden/>
              </w:rPr>
              <w:fldChar w:fldCharType="end"/>
            </w:r>
          </w:hyperlink>
        </w:p>
        <w:p w14:paraId="28647863" w14:textId="415D78E9" w:rsidR="001822DD" w:rsidRDefault="00CA694C">
          <w:pPr>
            <w:pStyle w:val="TOC2"/>
            <w:rPr>
              <w:rFonts w:asciiTheme="minorHAnsi" w:eastAsiaTheme="minorEastAsia" w:hAnsiTheme="minorHAnsi" w:cstheme="minorBidi"/>
            </w:rPr>
          </w:pPr>
          <w:hyperlink w:anchor="_Toc87954203" w:history="1">
            <w:r w:rsidR="001822DD" w:rsidRPr="007D0B7F">
              <w:rPr>
                <w:rStyle w:val="Hyperlink"/>
              </w:rPr>
              <w:t>Restore Servers in Azure</w:t>
            </w:r>
            <w:r w:rsidR="001822DD">
              <w:rPr>
                <w:webHidden/>
              </w:rPr>
              <w:tab/>
            </w:r>
            <w:r w:rsidR="001822DD">
              <w:rPr>
                <w:webHidden/>
              </w:rPr>
              <w:fldChar w:fldCharType="begin"/>
            </w:r>
            <w:r w:rsidR="001822DD">
              <w:rPr>
                <w:webHidden/>
              </w:rPr>
              <w:instrText xml:space="preserve"> PAGEREF _Toc87954203 \h </w:instrText>
            </w:r>
            <w:r w:rsidR="001822DD">
              <w:rPr>
                <w:webHidden/>
              </w:rPr>
            </w:r>
            <w:r w:rsidR="001822DD">
              <w:rPr>
                <w:webHidden/>
              </w:rPr>
              <w:fldChar w:fldCharType="separate"/>
            </w:r>
            <w:r w:rsidR="001822DD">
              <w:rPr>
                <w:webHidden/>
              </w:rPr>
              <w:t>50</w:t>
            </w:r>
            <w:r w:rsidR="001822DD">
              <w:rPr>
                <w:webHidden/>
              </w:rPr>
              <w:fldChar w:fldCharType="end"/>
            </w:r>
          </w:hyperlink>
        </w:p>
        <w:p w14:paraId="316B3440" w14:textId="136CDD9D" w:rsidR="001822DD" w:rsidRDefault="00CA694C">
          <w:pPr>
            <w:pStyle w:val="TOC3"/>
            <w:rPr>
              <w:rFonts w:asciiTheme="minorHAnsi" w:eastAsiaTheme="minorEastAsia" w:hAnsiTheme="minorHAnsi" w:cstheme="minorBidi"/>
              <w:szCs w:val="22"/>
            </w:rPr>
          </w:pPr>
          <w:hyperlink w:anchor="_Toc87954204" w:history="1">
            <w:r w:rsidR="001822DD" w:rsidRPr="007D0B7F">
              <w:rPr>
                <w:rStyle w:val="Hyperlink"/>
              </w:rPr>
              <w:t>A. Create new Servers</w:t>
            </w:r>
            <w:r w:rsidR="001822DD">
              <w:rPr>
                <w:webHidden/>
              </w:rPr>
              <w:tab/>
            </w:r>
            <w:r w:rsidR="001822DD">
              <w:rPr>
                <w:webHidden/>
              </w:rPr>
              <w:fldChar w:fldCharType="begin"/>
            </w:r>
            <w:r w:rsidR="001822DD">
              <w:rPr>
                <w:webHidden/>
              </w:rPr>
              <w:instrText xml:space="preserve"> PAGEREF _Toc87954204 \h </w:instrText>
            </w:r>
            <w:r w:rsidR="001822DD">
              <w:rPr>
                <w:webHidden/>
              </w:rPr>
            </w:r>
            <w:r w:rsidR="001822DD">
              <w:rPr>
                <w:webHidden/>
              </w:rPr>
              <w:fldChar w:fldCharType="separate"/>
            </w:r>
            <w:r w:rsidR="001822DD">
              <w:rPr>
                <w:webHidden/>
              </w:rPr>
              <w:t>50</w:t>
            </w:r>
            <w:r w:rsidR="001822DD">
              <w:rPr>
                <w:webHidden/>
              </w:rPr>
              <w:fldChar w:fldCharType="end"/>
            </w:r>
          </w:hyperlink>
        </w:p>
        <w:p w14:paraId="78C03D42" w14:textId="3383EC3D" w:rsidR="001822DD" w:rsidRDefault="00CA694C">
          <w:pPr>
            <w:pStyle w:val="TOC3"/>
            <w:rPr>
              <w:rFonts w:asciiTheme="minorHAnsi" w:eastAsiaTheme="minorEastAsia" w:hAnsiTheme="minorHAnsi" w:cstheme="minorBidi"/>
              <w:szCs w:val="22"/>
            </w:rPr>
          </w:pPr>
          <w:hyperlink w:anchor="_Toc87954205" w:history="1">
            <w:r w:rsidR="001822DD" w:rsidRPr="007D0B7F">
              <w:rPr>
                <w:rStyle w:val="Hyperlink"/>
              </w:rPr>
              <w:t>B. Recover Databases</w:t>
            </w:r>
            <w:r w:rsidR="001822DD">
              <w:rPr>
                <w:webHidden/>
              </w:rPr>
              <w:tab/>
            </w:r>
            <w:r w:rsidR="001822DD">
              <w:rPr>
                <w:webHidden/>
              </w:rPr>
              <w:fldChar w:fldCharType="begin"/>
            </w:r>
            <w:r w:rsidR="001822DD">
              <w:rPr>
                <w:webHidden/>
              </w:rPr>
              <w:instrText xml:space="preserve"> PAGEREF _Toc87954205 \h </w:instrText>
            </w:r>
            <w:r w:rsidR="001822DD">
              <w:rPr>
                <w:webHidden/>
              </w:rPr>
            </w:r>
            <w:r w:rsidR="001822DD">
              <w:rPr>
                <w:webHidden/>
              </w:rPr>
              <w:fldChar w:fldCharType="separate"/>
            </w:r>
            <w:r w:rsidR="001822DD">
              <w:rPr>
                <w:webHidden/>
              </w:rPr>
              <w:t>50</w:t>
            </w:r>
            <w:r w:rsidR="001822DD">
              <w:rPr>
                <w:webHidden/>
              </w:rPr>
              <w:fldChar w:fldCharType="end"/>
            </w:r>
          </w:hyperlink>
        </w:p>
        <w:p w14:paraId="01FB0E28" w14:textId="704D2FEF" w:rsidR="001822DD" w:rsidRDefault="00CA694C">
          <w:pPr>
            <w:pStyle w:val="TOC3"/>
            <w:rPr>
              <w:rFonts w:asciiTheme="minorHAnsi" w:eastAsiaTheme="minorEastAsia" w:hAnsiTheme="minorHAnsi" w:cstheme="minorBidi"/>
              <w:szCs w:val="22"/>
            </w:rPr>
          </w:pPr>
          <w:hyperlink w:anchor="_Toc87954206" w:history="1">
            <w:r w:rsidR="001822DD" w:rsidRPr="007D0B7F">
              <w:rPr>
                <w:rStyle w:val="Hyperlink"/>
              </w:rPr>
              <w:t>C. Recover Web Application (Web Server):</w:t>
            </w:r>
            <w:r w:rsidR="001822DD">
              <w:rPr>
                <w:webHidden/>
              </w:rPr>
              <w:tab/>
            </w:r>
            <w:r w:rsidR="001822DD">
              <w:rPr>
                <w:webHidden/>
              </w:rPr>
              <w:fldChar w:fldCharType="begin"/>
            </w:r>
            <w:r w:rsidR="001822DD">
              <w:rPr>
                <w:webHidden/>
              </w:rPr>
              <w:instrText xml:space="preserve"> PAGEREF _Toc87954206 \h </w:instrText>
            </w:r>
            <w:r w:rsidR="001822DD">
              <w:rPr>
                <w:webHidden/>
              </w:rPr>
            </w:r>
            <w:r w:rsidR="001822DD">
              <w:rPr>
                <w:webHidden/>
              </w:rPr>
              <w:fldChar w:fldCharType="separate"/>
            </w:r>
            <w:r w:rsidR="001822DD">
              <w:rPr>
                <w:webHidden/>
              </w:rPr>
              <w:t>51</w:t>
            </w:r>
            <w:r w:rsidR="001822DD">
              <w:rPr>
                <w:webHidden/>
              </w:rPr>
              <w:fldChar w:fldCharType="end"/>
            </w:r>
          </w:hyperlink>
        </w:p>
        <w:p w14:paraId="175ACDB4" w14:textId="1236E6B4" w:rsidR="001822DD" w:rsidRDefault="00CA694C">
          <w:pPr>
            <w:pStyle w:val="TOC1"/>
            <w:rPr>
              <w:rFonts w:asciiTheme="minorHAnsi" w:eastAsiaTheme="minorEastAsia" w:hAnsiTheme="minorHAnsi" w:cstheme="minorBidi"/>
              <w:b w:val="0"/>
              <w:szCs w:val="22"/>
            </w:rPr>
          </w:pPr>
          <w:hyperlink w:anchor="_Toc87954207" w:history="1">
            <w:r w:rsidR="001822DD" w:rsidRPr="007D0B7F">
              <w:rPr>
                <w:rStyle w:val="Hyperlink"/>
              </w:rPr>
              <w:t>Monitoring</w:t>
            </w:r>
            <w:r w:rsidR="001822DD">
              <w:rPr>
                <w:webHidden/>
              </w:rPr>
              <w:tab/>
            </w:r>
            <w:r w:rsidR="001822DD">
              <w:rPr>
                <w:webHidden/>
              </w:rPr>
              <w:fldChar w:fldCharType="begin"/>
            </w:r>
            <w:r w:rsidR="001822DD">
              <w:rPr>
                <w:webHidden/>
              </w:rPr>
              <w:instrText xml:space="preserve"> PAGEREF _Toc87954207 \h </w:instrText>
            </w:r>
            <w:r w:rsidR="001822DD">
              <w:rPr>
                <w:webHidden/>
              </w:rPr>
            </w:r>
            <w:r w:rsidR="001822DD">
              <w:rPr>
                <w:webHidden/>
              </w:rPr>
              <w:fldChar w:fldCharType="separate"/>
            </w:r>
            <w:r w:rsidR="001822DD">
              <w:rPr>
                <w:webHidden/>
              </w:rPr>
              <w:t>56</w:t>
            </w:r>
            <w:r w:rsidR="001822DD">
              <w:rPr>
                <w:webHidden/>
              </w:rPr>
              <w:fldChar w:fldCharType="end"/>
            </w:r>
          </w:hyperlink>
        </w:p>
        <w:p w14:paraId="11923C93" w14:textId="2A164FB6" w:rsidR="001822DD" w:rsidRDefault="00CA694C">
          <w:pPr>
            <w:pStyle w:val="TOC2"/>
            <w:rPr>
              <w:rFonts w:asciiTheme="minorHAnsi" w:eastAsiaTheme="minorEastAsia" w:hAnsiTheme="minorHAnsi" w:cstheme="minorBidi"/>
            </w:rPr>
          </w:pPr>
          <w:hyperlink w:anchor="_Toc87954208" w:history="1">
            <w:r w:rsidR="001822DD" w:rsidRPr="007D0B7F">
              <w:rPr>
                <w:rStyle w:val="Hyperlink"/>
              </w:rPr>
              <w:t>Procedure for Control of Nonconforming Products</w:t>
            </w:r>
            <w:r w:rsidR="001822DD">
              <w:rPr>
                <w:webHidden/>
              </w:rPr>
              <w:tab/>
            </w:r>
            <w:r w:rsidR="001822DD">
              <w:rPr>
                <w:webHidden/>
              </w:rPr>
              <w:fldChar w:fldCharType="begin"/>
            </w:r>
            <w:r w:rsidR="001822DD">
              <w:rPr>
                <w:webHidden/>
              </w:rPr>
              <w:instrText xml:space="preserve"> PAGEREF _Toc87954208 \h </w:instrText>
            </w:r>
            <w:r w:rsidR="001822DD">
              <w:rPr>
                <w:webHidden/>
              </w:rPr>
            </w:r>
            <w:r w:rsidR="001822DD">
              <w:rPr>
                <w:webHidden/>
              </w:rPr>
              <w:fldChar w:fldCharType="separate"/>
            </w:r>
            <w:r w:rsidR="001822DD">
              <w:rPr>
                <w:webHidden/>
              </w:rPr>
              <w:t>57</w:t>
            </w:r>
            <w:r w:rsidR="001822DD">
              <w:rPr>
                <w:webHidden/>
              </w:rPr>
              <w:fldChar w:fldCharType="end"/>
            </w:r>
          </w:hyperlink>
        </w:p>
        <w:p w14:paraId="322A9724" w14:textId="5F5777F5" w:rsidR="001822DD" w:rsidRDefault="00CA694C">
          <w:pPr>
            <w:pStyle w:val="TOC3"/>
            <w:rPr>
              <w:rFonts w:asciiTheme="minorHAnsi" w:eastAsiaTheme="minorEastAsia" w:hAnsiTheme="minorHAnsi" w:cstheme="minorBidi"/>
              <w:szCs w:val="22"/>
            </w:rPr>
          </w:pPr>
          <w:hyperlink w:anchor="_Toc87954209" w:history="1">
            <w:r w:rsidR="001822DD" w:rsidRPr="007D0B7F">
              <w:rPr>
                <w:rStyle w:val="Hyperlink"/>
              </w:rPr>
              <w:t>Scope</w:t>
            </w:r>
            <w:r w:rsidR="001822DD">
              <w:rPr>
                <w:webHidden/>
              </w:rPr>
              <w:tab/>
            </w:r>
            <w:r w:rsidR="001822DD">
              <w:rPr>
                <w:webHidden/>
              </w:rPr>
              <w:fldChar w:fldCharType="begin"/>
            </w:r>
            <w:r w:rsidR="001822DD">
              <w:rPr>
                <w:webHidden/>
              </w:rPr>
              <w:instrText xml:space="preserve"> PAGEREF _Toc87954209 \h </w:instrText>
            </w:r>
            <w:r w:rsidR="001822DD">
              <w:rPr>
                <w:webHidden/>
              </w:rPr>
            </w:r>
            <w:r w:rsidR="001822DD">
              <w:rPr>
                <w:webHidden/>
              </w:rPr>
              <w:fldChar w:fldCharType="separate"/>
            </w:r>
            <w:r w:rsidR="001822DD">
              <w:rPr>
                <w:webHidden/>
              </w:rPr>
              <w:t>57</w:t>
            </w:r>
            <w:r w:rsidR="001822DD">
              <w:rPr>
                <w:webHidden/>
              </w:rPr>
              <w:fldChar w:fldCharType="end"/>
            </w:r>
          </w:hyperlink>
        </w:p>
        <w:p w14:paraId="26F4FB59" w14:textId="70146673" w:rsidR="001822DD" w:rsidRDefault="00CA694C">
          <w:pPr>
            <w:pStyle w:val="TOC2"/>
            <w:rPr>
              <w:rFonts w:asciiTheme="minorHAnsi" w:eastAsiaTheme="minorEastAsia" w:hAnsiTheme="minorHAnsi" w:cstheme="minorBidi"/>
            </w:rPr>
          </w:pPr>
          <w:hyperlink w:anchor="_Toc87954210" w:history="1">
            <w:r w:rsidR="001822DD" w:rsidRPr="007D0B7F">
              <w:rPr>
                <w:rStyle w:val="Hyperlink"/>
              </w:rPr>
              <w:t>Incident Reporting Policy</w:t>
            </w:r>
            <w:r w:rsidR="001822DD">
              <w:rPr>
                <w:webHidden/>
              </w:rPr>
              <w:tab/>
            </w:r>
            <w:r w:rsidR="001822DD">
              <w:rPr>
                <w:webHidden/>
              </w:rPr>
              <w:fldChar w:fldCharType="begin"/>
            </w:r>
            <w:r w:rsidR="001822DD">
              <w:rPr>
                <w:webHidden/>
              </w:rPr>
              <w:instrText xml:space="preserve"> PAGEREF _Toc87954210 \h </w:instrText>
            </w:r>
            <w:r w:rsidR="001822DD">
              <w:rPr>
                <w:webHidden/>
              </w:rPr>
            </w:r>
            <w:r w:rsidR="001822DD">
              <w:rPr>
                <w:webHidden/>
              </w:rPr>
              <w:fldChar w:fldCharType="separate"/>
            </w:r>
            <w:r w:rsidR="001822DD">
              <w:rPr>
                <w:webHidden/>
              </w:rPr>
              <w:t>58</w:t>
            </w:r>
            <w:r w:rsidR="001822DD">
              <w:rPr>
                <w:webHidden/>
              </w:rPr>
              <w:fldChar w:fldCharType="end"/>
            </w:r>
          </w:hyperlink>
        </w:p>
        <w:p w14:paraId="1F5B52CF" w14:textId="68263A3B" w:rsidR="001822DD" w:rsidRDefault="00CA694C">
          <w:pPr>
            <w:pStyle w:val="TOC3"/>
            <w:rPr>
              <w:rFonts w:asciiTheme="minorHAnsi" w:eastAsiaTheme="minorEastAsia" w:hAnsiTheme="minorHAnsi" w:cstheme="minorBidi"/>
              <w:szCs w:val="22"/>
            </w:rPr>
          </w:pPr>
          <w:hyperlink w:anchor="_Toc87954211" w:history="1">
            <w:r w:rsidR="001822DD" w:rsidRPr="007D0B7F">
              <w:rPr>
                <w:rStyle w:val="Hyperlink"/>
              </w:rPr>
              <w:t>Types of Incidents</w:t>
            </w:r>
            <w:r w:rsidR="001822DD">
              <w:rPr>
                <w:webHidden/>
              </w:rPr>
              <w:tab/>
            </w:r>
            <w:r w:rsidR="001822DD">
              <w:rPr>
                <w:webHidden/>
              </w:rPr>
              <w:fldChar w:fldCharType="begin"/>
            </w:r>
            <w:r w:rsidR="001822DD">
              <w:rPr>
                <w:webHidden/>
              </w:rPr>
              <w:instrText xml:space="preserve"> PAGEREF _Toc87954211 \h </w:instrText>
            </w:r>
            <w:r w:rsidR="001822DD">
              <w:rPr>
                <w:webHidden/>
              </w:rPr>
            </w:r>
            <w:r w:rsidR="001822DD">
              <w:rPr>
                <w:webHidden/>
              </w:rPr>
              <w:fldChar w:fldCharType="separate"/>
            </w:r>
            <w:r w:rsidR="001822DD">
              <w:rPr>
                <w:webHidden/>
              </w:rPr>
              <w:t>58</w:t>
            </w:r>
            <w:r w:rsidR="001822DD">
              <w:rPr>
                <w:webHidden/>
              </w:rPr>
              <w:fldChar w:fldCharType="end"/>
            </w:r>
          </w:hyperlink>
        </w:p>
        <w:p w14:paraId="0D84A200" w14:textId="7C4C921F" w:rsidR="001822DD" w:rsidRDefault="00CA694C">
          <w:pPr>
            <w:pStyle w:val="TOC3"/>
            <w:rPr>
              <w:rFonts w:asciiTheme="minorHAnsi" w:eastAsiaTheme="minorEastAsia" w:hAnsiTheme="minorHAnsi" w:cstheme="minorBidi"/>
              <w:szCs w:val="22"/>
            </w:rPr>
          </w:pPr>
          <w:hyperlink w:anchor="_Toc87954212" w:history="1">
            <w:r w:rsidR="001822DD" w:rsidRPr="007D0B7F">
              <w:rPr>
                <w:rStyle w:val="Hyperlink"/>
              </w:rPr>
              <w:t>Critical Incidents</w:t>
            </w:r>
            <w:r w:rsidR="001822DD">
              <w:rPr>
                <w:webHidden/>
              </w:rPr>
              <w:tab/>
            </w:r>
            <w:r w:rsidR="001822DD">
              <w:rPr>
                <w:webHidden/>
              </w:rPr>
              <w:fldChar w:fldCharType="begin"/>
            </w:r>
            <w:r w:rsidR="001822DD">
              <w:rPr>
                <w:webHidden/>
              </w:rPr>
              <w:instrText xml:space="preserve"> PAGEREF _Toc87954212 \h </w:instrText>
            </w:r>
            <w:r w:rsidR="001822DD">
              <w:rPr>
                <w:webHidden/>
              </w:rPr>
            </w:r>
            <w:r w:rsidR="001822DD">
              <w:rPr>
                <w:webHidden/>
              </w:rPr>
              <w:fldChar w:fldCharType="separate"/>
            </w:r>
            <w:r w:rsidR="001822DD">
              <w:rPr>
                <w:webHidden/>
              </w:rPr>
              <w:t>58</w:t>
            </w:r>
            <w:r w:rsidR="001822DD">
              <w:rPr>
                <w:webHidden/>
              </w:rPr>
              <w:fldChar w:fldCharType="end"/>
            </w:r>
          </w:hyperlink>
        </w:p>
        <w:p w14:paraId="34478276" w14:textId="2A0989FA" w:rsidR="001822DD" w:rsidRDefault="00CA694C">
          <w:pPr>
            <w:pStyle w:val="TOC3"/>
            <w:rPr>
              <w:rFonts w:asciiTheme="minorHAnsi" w:eastAsiaTheme="minorEastAsia" w:hAnsiTheme="minorHAnsi" w:cstheme="minorBidi"/>
              <w:szCs w:val="22"/>
            </w:rPr>
          </w:pPr>
          <w:hyperlink w:anchor="_Toc87954213" w:history="1">
            <w:r w:rsidR="001822DD" w:rsidRPr="007D0B7F">
              <w:rPr>
                <w:rStyle w:val="Hyperlink"/>
              </w:rPr>
              <w:t>Internal Reporting</w:t>
            </w:r>
            <w:r w:rsidR="001822DD">
              <w:rPr>
                <w:webHidden/>
              </w:rPr>
              <w:tab/>
            </w:r>
            <w:r w:rsidR="001822DD">
              <w:rPr>
                <w:webHidden/>
              </w:rPr>
              <w:fldChar w:fldCharType="begin"/>
            </w:r>
            <w:r w:rsidR="001822DD">
              <w:rPr>
                <w:webHidden/>
              </w:rPr>
              <w:instrText xml:space="preserve"> PAGEREF _Toc87954213 \h </w:instrText>
            </w:r>
            <w:r w:rsidR="001822DD">
              <w:rPr>
                <w:webHidden/>
              </w:rPr>
            </w:r>
            <w:r w:rsidR="001822DD">
              <w:rPr>
                <w:webHidden/>
              </w:rPr>
              <w:fldChar w:fldCharType="separate"/>
            </w:r>
            <w:r w:rsidR="001822DD">
              <w:rPr>
                <w:webHidden/>
              </w:rPr>
              <w:t>59</w:t>
            </w:r>
            <w:r w:rsidR="001822DD">
              <w:rPr>
                <w:webHidden/>
              </w:rPr>
              <w:fldChar w:fldCharType="end"/>
            </w:r>
          </w:hyperlink>
        </w:p>
        <w:p w14:paraId="3664C601" w14:textId="33F2F773" w:rsidR="001822DD" w:rsidRDefault="00CA694C">
          <w:pPr>
            <w:pStyle w:val="TOC3"/>
            <w:rPr>
              <w:rFonts w:asciiTheme="minorHAnsi" w:eastAsiaTheme="minorEastAsia" w:hAnsiTheme="minorHAnsi" w:cstheme="minorBidi"/>
              <w:szCs w:val="22"/>
            </w:rPr>
          </w:pPr>
          <w:hyperlink w:anchor="_Toc87954214" w:history="1">
            <w:r w:rsidR="001822DD" w:rsidRPr="007D0B7F">
              <w:rPr>
                <w:rStyle w:val="Hyperlink"/>
              </w:rPr>
              <w:t>External/Client Reporting</w:t>
            </w:r>
            <w:r w:rsidR="001822DD">
              <w:rPr>
                <w:webHidden/>
              </w:rPr>
              <w:tab/>
            </w:r>
            <w:r w:rsidR="001822DD">
              <w:rPr>
                <w:webHidden/>
              </w:rPr>
              <w:fldChar w:fldCharType="begin"/>
            </w:r>
            <w:r w:rsidR="001822DD">
              <w:rPr>
                <w:webHidden/>
              </w:rPr>
              <w:instrText xml:space="preserve"> PAGEREF _Toc87954214 \h </w:instrText>
            </w:r>
            <w:r w:rsidR="001822DD">
              <w:rPr>
                <w:webHidden/>
              </w:rPr>
            </w:r>
            <w:r w:rsidR="001822DD">
              <w:rPr>
                <w:webHidden/>
              </w:rPr>
              <w:fldChar w:fldCharType="separate"/>
            </w:r>
            <w:r w:rsidR="001822DD">
              <w:rPr>
                <w:webHidden/>
              </w:rPr>
              <w:t>59</w:t>
            </w:r>
            <w:r w:rsidR="001822DD">
              <w:rPr>
                <w:webHidden/>
              </w:rPr>
              <w:fldChar w:fldCharType="end"/>
            </w:r>
          </w:hyperlink>
        </w:p>
        <w:p w14:paraId="530CE5BC" w14:textId="1966D37A" w:rsidR="001822DD" w:rsidRDefault="00CA694C">
          <w:pPr>
            <w:pStyle w:val="TOC3"/>
            <w:rPr>
              <w:rFonts w:asciiTheme="minorHAnsi" w:eastAsiaTheme="minorEastAsia" w:hAnsiTheme="minorHAnsi" w:cstheme="minorBidi"/>
              <w:szCs w:val="22"/>
            </w:rPr>
          </w:pPr>
          <w:hyperlink w:anchor="_Toc87954215" w:history="1">
            <w:r w:rsidR="001822DD" w:rsidRPr="007D0B7F">
              <w:rPr>
                <w:rStyle w:val="Hyperlink"/>
              </w:rPr>
              <w:t>Collection of Evidence</w:t>
            </w:r>
            <w:r w:rsidR="001822DD">
              <w:rPr>
                <w:webHidden/>
              </w:rPr>
              <w:tab/>
            </w:r>
            <w:r w:rsidR="001822DD">
              <w:rPr>
                <w:webHidden/>
              </w:rPr>
              <w:fldChar w:fldCharType="begin"/>
            </w:r>
            <w:r w:rsidR="001822DD">
              <w:rPr>
                <w:webHidden/>
              </w:rPr>
              <w:instrText xml:space="preserve"> PAGEREF _Toc87954215 \h </w:instrText>
            </w:r>
            <w:r w:rsidR="001822DD">
              <w:rPr>
                <w:webHidden/>
              </w:rPr>
            </w:r>
            <w:r w:rsidR="001822DD">
              <w:rPr>
                <w:webHidden/>
              </w:rPr>
              <w:fldChar w:fldCharType="separate"/>
            </w:r>
            <w:r w:rsidR="001822DD">
              <w:rPr>
                <w:webHidden/>
              </w:rPr>
              <w:t>59</w:t>
            </w:r>
            <w:r w:rsidR="001822DD">
              <w:rPr>
                <w:webHidden/>
              </w:rPr>
              <w:fldChar w:fldCharType="end"/>
            </w:r>
          </w:hyperlink>
        </w:p>
        <w:p w14:paraId="30D6412D" w14:textId="2955DA39" w:rsidR="001822DD" w:rsidRDefault="00CA694C">
          <w:pPr>
            <w:pStyle w:val="TOC3"/>
            <w:rPr>
              <w:rFonts w:asciiTheme="minorHAnsi" w:eastAsiaTheme="minorEastAsia" w:hAnsiTheme="minorHAnsi" w:cstheme="minorBidi"/>
              <w:szCs w:val="22"/>
            </w:rPr>
          </w:pPr>
          <w:hyperlink w:anchor="_Toc87954216" w:history="1">
            <w:r w:rsidR="001822DD" w:rsidRPr="007D0B7F">
              <w:rPr>
                <w:rStyle w:val="Hyperlink"/>
              </w:rPr>
              <w:t>Problem Management</w:t>
            </w:r>
            <w:r w:rsidR="001822DD">
              <w:rPr>
                <w:webHidden/>
              </w:rPr>
              <w:tab/>
            </w:r>
            <w:r w:rsidR="001822DD">
              <w:rPr>
                <w:webHidden/>
              </w:rPr>
              <w:fldChar w:fldCharType="begin"/>
            </w:r>
            <w:r w:rsidR="001822DD">
              <w:rPr>
                <w:webHidden/>
              </w:rPr>
              <w:instrText xml:space="preserve"> PAGEREF _Toc87954216 \h </w:instrText>
            </w:r>
            <w:r w:rsidR="001822DD">
              <w:rPr>
                <w:webHidden/>
              </w:rPr>
            </w:r>
            <w:r w:rsidR="001822DD">
              <w:rPr>
                <w:webHidden/>
              </w:rPr>
              <w:fldChar w:fldCharType="separate"/>
            </w:r>
            <w:r w:rsidR="001822DD">
              <w:rPr>
                <w:webHidden/>
              </w:rPr>
              <w:t>60</w:t>
            </w:r>
            <w:r w:rsidR="001822DD">
              <w:rPr>
                <w:webHidden/>
              </w:rPr>
              <w:fldChar w:fldCharType="end"/>
            </w:r>
          </w:hyperlink>
        </w:p>
        <w:p w14:paraId="268F3A0F" w14:textId="58FF7963" w:rsidR="001822DD" w:rsidRDefault="00CA694C">
          <w:pPr>
            <w:pStyle w:val="TOC3"/>
            <w:rPr>
              <w:rFonts w:asciiTheme="minorHAnsi" w:eastAsiaTheme="minorEastAsia" w:hAnsiTheme="minorHAnsi" w:cstheme="minorBidi"/>
              <w:szCs w:val="22"/>
            </w:rPr>
          </w:pPr>
          <w:hyperlink w:anchor="_Toc87954217" w:history="1">
            <w:r w:rsidR="001822DD" w:rsidRPr="007D0B7F">
              <w:rPr>
                <w:rStyle w:val="Hyperlink"/>
              </w:rPr>
              <w:t>Root Cause Analysis</w:t>
            </w:r>
            <w:r w:rsidR="001822DD">
              <w:rPr>
                <w:webHidden/>
              </w:rPr>
              <w:tab/>
            </w:r>
            <w:r w:rsidR="001822DD">
              <w:rPr>
                <w:webHidden/>
              </w:rPr>
              <w:fldChar w:fldCharType="begin"/>
            </w:r>
            <w:r w:rsidR="001822DD">
              <w:rPr>
                <w:webHidden/>
              </w:rPr>
              <w:instrText xml:space="preserve"> PAGEREF _Toc87954217 \h </w:instrText>
            </w:r>
            <w:r w:rsidR="001822DD">
              <w:rPr>
                <w:webHidden/>
              </w:rPr>
            </w:r>
            <w:r w:rsidR="001822DD">
              <w:rPr>
                <w:webHidden/>
              </w:rPr>
              <w:fldChar w:fldCharType="separate"/>
            </w:r>
            <w:r w:rsidR="001822DD">
              <w:rPr>
                <w:webHidden/>
              </w:rPr>
              <w:t>60</w:t>
            </w:r>
            <w:r w:rsidR="001822DD">
              <w:rPr>
                <w:webHidden/>
              </w:rPr>
              <w:fldChar w:fldCharType="end"/>
            </w:r>
          </w:hyperlink>
        </w:p>
        <w:p w14:paraId="5FB31BB4" w14:textId="0C6FB06C" w:rsidR="001822DD" w:rsidRDefault="00CA694C">
          <w:pPr>
            <w:pStyle w:val="TOC3"/>
            <w:rPr>
              <w:rFonts w:asciiTheme="minorHAnsi" w:eastAsiaTheme="minorEastAsia" w:hAnsiTheme="minorHAnsi" w:cstheme="minorBidi"/>
              <w:szCs w:val="22"/>
            </w:rPr>
          </w:pPr>
          <w:hyperlink w:anchor="_Toc87954218" w:history="1">
            <w:r w:rsidR="001822DD" w:rsidRPr="007D0B7F">
              <w:rPr>
                <w:rStyle w:val="Hyperlink"/>
              </w:rPr>
              <w:t>Knowledge Base</w:t>
            </w:r>
            <w:r w:rsidR="001822DD">
              <w:rPr>
                <w:webHidden/>
              </w:rPr>
              <w:tab/>
            </w:r>
            <w:r w:rsidR="001822DD">
              <w:rPr>
                <w:webHidden/>
              </w:rPr>
              <w:fldChar w:fldCharType="begin"/>
            </w:r>
            <w:r w:rsidR="001822DD">
              <w:rPr>
                <w:webHidden/>
              </w:rPr>
              <w:instrText xml:space="preserve"> PAGEREF _Toc87954218 \h </w:instrText>
            </w:r>
            <w:r w:rsidR="001822DD">
              <w:rPr>
                <w:webHidden/>
              </w:rPr>
            </w:r>
            <w:r w:rsidR="001822DD">
              <w:rPr>
                <w:webHidden/>
              </w:rPr>
              <w:fldChar w:fldCharType="separate"/>
            </w:r>
            <w:r w:rsidR="001822DD">
              <w:rPr>
                <w:webHidden/>
              </w:rPr>
              <w:t>60</w:t>
            </w:r>
            <w:r w:rsidR="001822DD">
              <w:rPr>
                <w:webHidden/>
              </w:rPr>
              <w:fldChar w:fldCharType="end"/>
            </w:r>
          </w:hyperlink>
        </w:p>
        <w:p w14:paraId="753AA274" w14:textId="4FC50075" w:rsidR="001822DD" w:rsidRDefault="00CA694C">
          <w:pPr>
            <w:pStyle w:val="TOC3"/>
            <w:rPr>
              <w:rFonts w:asciiTheme="minorHAnsi" w:eastAsiaTheme="minorEastAsia" w:hAnsiTheme="minorHAnsi" w:cstheme="minorBidi"/>
              <w:szCs w:val="22"/>
            </w:rPr>
          </w:pPr>
          <w:hyperlink w:anchor="_Toc87954219" w:history="1">
            <w:r w:rsidR="001822DD" w:rsidRPr="007D0B7F">
              <w:rPr>
                <w:rStyle w:val="Hyperlink"/>
              </w:rPr>
              <w:t>Communication</w:t>
            </w:r>
            <w:r w:rsidR="001822DD">
              <w:rPr>
                <w:webHidden/>
              </w:rPr>
              <w:tab/>
            </w:r>
            <w:r w:rsidR="001822DD">
              <w:rPr>
                <w:webHidden/>
              </w:rPr>
              <w:fldChar w:fldCharType="begin"/>
            </w:r>
            <w:r w:rsidR="001822DD">
              <w:rPr>
                <w:webHidden/>
              </w:rPr>
              <w:instrText xml:space="preserve"> PAGEREF _Toc87954219 \h </w:instrText>
            </w:r>
            <w:r w:rsidR="001822DD">
              <w:rPr>
                <w:webHidden/>
              </w:rPr>
            </w:r>
            <w:r w:rsidR="001822DD">
              <w:rPr>
                <w:webHidden/>
              </w:rPr>
              <w:fldChar w:fldCharType="separate"/>
            </w:r>
            <w:r w:rsidR="001822DD">
              <w:rPr>
                <w:webHidden/>
              </w:rPr>
              <w:t>60</w:t>
            </w:r>
            <w:r w:rsidR="001822DD">
              <w:rPr>
                <w:webHidden/>
              </w:rPr>
              <w:fldChar w:fldCharType="end"/>
            </w:r>
          </w:hyperlink>
        </w:p>
        <w:p w14:paraId="657722B7" w14:textId="706E1DB2" w:rsidR="001822DD" w:rsidRDefault="00CA694C">
          <w:pPr>
            <w:pStyle w:val="TOC3"/>
            <w:rPr>
              <w:rFonts w:asciiTheme="minorHAnsi" w:eastAsiaTheme="minorEastAsia" w:hAnsiTheme="minorHAnsi" w:cstheme="minorBidi"/>
              <w:szCs w:val="22"/>
            </w:rPr>
          </w:pPr>
          <w:hyperlink w:anchor="_Toc87954220" w:history="1">
            <w:r w:rsidR="001822DD" w:rsidRPr="007D0B7F">
              <w:rPr>
                <w:rStyle w:val="Hyperlink"/>
              </w:rPr>
              <w:t>Enforcement</w:t>
            </w:r>
            <w:r w:rsidR="001822DD">
              <w:rPr>
                <w:webHidden/>
              </w:rPr>
              <w:tab/>
            </w:r>
            <w:r w:rsidR="001822DD">
              <w:rPr>
                <w:webHidden/>
              </w:rPr>
              <w:fldChar w:fldCharType="begin"/>
            </w:r>
            <w:r w:rsidR="001822DD">
              <w:rPr>
                <w:webHidden/>
              </w:rPr>
              <w:instrText xml:space="preserve"> PAGEREF _Toc87954220 \h </w:instrText>
            </w:r>
            <w:r w:rsidR="001822DD">
              <w:rPr>
                <w:webHidden/>
              </w:rPr>
            </w:r>
            <w:r w:rsidR="001822DD">
              <w:rPr>
                <w:webHidden/>
              </w:rPr>
              <w:fldChar w:fldCharType="separate"/>
            </w:r>
            <w:r w:rsidR="001822DD">
              <w:rPr>
                <w:webHidden/>
              </w:rPr>
              <w:t>60</w:t>
            </w:r>
            <w:r w:rsidR="001822DD">
              <w:rPr>
                <w:webHidden/>
              </w:rPr>
              <w:fldChar w:fldCharType="end"/>
            </w:r>
          </w:hyperlink>
        </w:p>
        <w:p w14:paraId="267BB9F2" w14:textId="3F30F83F" w:rsidR="001822DD" w:rsidRDefault="00CA694C">
          <w:pPr>
            <w:pStyle w:val="TOC2"/>
            <w:rPr>
              <w:rFonts w:asciiTheme="minorHAnsi" w:eastAsiaTheme="minorEastAsia" w:hAnsiTheme="minorHAnsi" w:cstheme="minorBidi"/>
            </w:rPr>
          </w:pPr>
          <w:hyperlink w:anchor="_Toc87954221" w:history="1">
            <w:r w:rsidR="001822DD" w:rsidRPr="007D0B7F">
              <w:rPr>
                <w:rStyle w:val="Hyperlink"/>
              </w:rPr>
              <w:t>Internal Audit</w:t>
            </w:r>
            <w:r w:rsidR="001822DD">
              <w:rPr>
                <w:webHidden/>
              </w:rPr>
              <w:tab/>
            </w:r>
            <w:r w:rsidR="001822DD">
              <w:rPr>
                <w:webHidden/>
              </w:rPr>
              <w:fldChar w:fldCharType="begin"/>
            </w:r>
            <w:r w:rsidR="001822DD">
              <w:rPr>
                <w:webHidden/>
              </w:rPr>
              <w:instrText xml:space="preserve"> PAGEREF _Toc87954221 \h </w:instrText>
            </w:r>
            <w:r w:rsidR="001822DD">
              <w:rPr>
                <w:webHidden/>
              </w:rPr>
            </w:r>
            <w:r w:rsidR="001822DD">
              <w:rPr>
                <w:webHidden/>
              </w:rPr>
              <w:fldChar w:fldCharType="separate"/>
            </w:r>
            <w:r w:rsidR="001822DD">
              <w:rPr>
                <w:webHidden/>
              </w:rPr>
              <w:t>61</w:t>
            </w:r>
            <w:r w:rsidR="001822DD">
              <w:rPr>
                <w:webHidden/>
              </w:rPr>
              <w:fldChar w:fldCharType="end"/>
            </w:r>
          </w:hyperlink>
        </w:p>
        <w:p w14:paraId="73994F3B" w14:textId="609A94EE" w:rsidR="001822DD" w:rsidRDefault="00CA694C">
          <w:pPr>
            <w:pStyle w:val="TOC3"/>
            <w:rPr>
              <w:rFonts w:asciiTheme="minorHAnsi" w:eastAsiaTheme="minorEastAsia" w:hAnsiTheme="minorHAnsi" w:cstheme="minorBidi"/>
              <w:szCs w:val="22"/>
            </w:rPr>
          </w:pPr>
          <w:hyperlink w:anchor="_Toc87954222" w:history="1">
            <w:r w:rsidR="001822DD" w:rsidRPr="007D0B7F">
              <w:rPr>
                <w:rStyle w:val="Hyperlink"/>
              </w:rPr>
              <w:t>Audit Planning</w:t>
            </w:r>
            <w:r w:rsidR="001822DD">
              <w:rPr>
                <w:webHidden/>
              </w:rPr>
              <w:tab/>
            </w:r>
            <w:r w:rsidR="001822DD">
              <w:rPr>
                <w:webHidden/>
              </w:rPr>
              <w:fldChar w:fldCharType="begin"/>
            </w:r>
            <w:r w:rsidR="001822DD">
              <w:rPr>
                <w:webHidden/>
              </w:rPr>
              <w:instrText xml:space="preserve"> PAGEREF _Toc87954222 \h </w:instrText>
            </w:r>
            <w:r w:rsidR="001822DD">
              <w:rPr>
                <w:webHidden/>
              </w:rPr>
            </w:r>
            <w:r w:rsidR="001822DD">
              <w:rPr>
                <w:webHidden/>
              </w:rPr>
              <w:fldChar w:fldCharType="separate"/>
            </w:r>
            <w:r w:rsidR="001822DD">
              <w:rPr>
                <w:webHidden/>
              </w:rPr>
              <w:t>61</w:t>
            </w:r>
            <w:r w:rsidR="001822DD">
              <w:rPr>
                <w:webHidden/>
              </w:rPr>
              <w:fldChar w:fldCharType="end"/>
            </w:r>
          </w:hyperlink>
        </w:p>
        <w:p w14:paraId="5B816DDD" w14:textId="4DD97E2B" w:rsidR="001822DD" w:rsidRDefault="00CA694C">
          <w:pPr>
            <w:pStyle w:val="TOC3"/>
            <w:rPr>
              <w:rFonts w:asciiTheme="minorHAnsi" w:eastAsiaTheme="minorEastAsia" w:hAnsiTheme="minorHAnsi" w:cstheme="minorBidi"/>
              <w:szCs w:val="22"/>
            </w:rPr>
          </w:pPr>
          <w:hyperlink w:anchor="_Toc87954223" w:history="1">
            <w:r w:rsidR="001822DD" w:rsidRPr="007D0B7F">
              <w:rPr>
                <w:rStyle w:val="Hyperlink"/>
              </w:rPr>
              <w:t>Audit Execution</w:t>
            </w:r>
            <w:r w:rsidR="001822DD">
              <w:rPr>
                <w:webHidden/>
              </w:rPr>
              <w:tab/>
            </w:r>
            <w:r w:rsidR="001822DD">
              <w:rPr>
                <w:webHidden/>
              </w:rPr>
              <w:fldChar w:fldCharType="begin"/>
            </w:r>
            <w:r w:rsidR="001822DD">
              <w:rPr>
                <w:webHidden/>
              </w:rPr>
              <w:instrText xml:space="preserve"> PAGEREF _Toc87954223 \h </w:instrText>
            </w:r>
            <w:r w:rsidR="001822DD">
              <w:rPr>
                <w:webHidden/>
              </w:rPr>
            </w:r>
            <w:r w:rsidR="001822DD">
              <w:rPr>
                <w:webHidden/>
              </w:rPr>
              <w:fldChar w:fldCharType="separate"/>
            </w:r>
            <w:r w:rsidR="001822DD">
              <w:rPr>
                <w:webHidden/>
              </w:rPr>
              <w:t>61</w:t>
            </w:r>
            <w:r w:rsidR="001822DD">
              <w:rPr>
                <w:webHidden/>
              </w:rPr>
              <w:fldChar w:fldCharType="end"/>
            </w:r>
          </w:hyperlink>
        </w:p>
        <w:p w14:paraId="0F6092A0" w14:textId="112096F2" w:rsidR="001822DD" w:rsidRDefault="00CA694C">
          <w:pPr>
            <w:pStyle w:val="TOC3"/>
            <w:rPr>
              <w:rFonts w:asciiTheme="minorHAnsi" w:eastAsiaTheme="minorEastAsia" w:hAnsiTheme="minorHAnsi" w:cstheme="minorBidi"/>
              <w:szCs w:val="22"/>
            </w:rPr>
          </w:pPr>
          <w:hyperlink w:anchor="_Toc87954224" w:history="1">
            <w:r w:rsidR="001822DD" w:rsidRPr="007D0B7F">
              <w:rPr>
                <w:rStyle w:val="Hyperlink"/>
              </w:rPr>
              <w:t>Audit Reporting</w:t>
            </w:r>
            <w:r w:rsidR="001822DD">
              <w:rPr>
                <w:webHidden/>
              </w:rPr>
              <w:tab/>
            </w:r>
            <w:r w:rsidR="001822DD">
              <w:rPr>
                <w:webHidden/>
              </w:rPr>
              <w:fldChar w:fldCharType="begin"/>
            </w:r>
            <w:r w:rsidR="001822DD">
              <w:rPr>
                <w:webHidden/>
              </w:rPr>
              <w:instrText xml:space="preserve"> PAGEREF _Toc87954224 \h </w:instrText>
            </w:r>
            <w:r w:rsidR="001822DD">
              <w:rPr>
                <w:webHidden/>
              </w:rPr>
            </w:r>
            <w:r w:rsidR="001822DD">
              <w:rPr>
                <w:webHidden/>
              </w:rPr>
              <w:fldChar w:fldCharType="separate"/>
            </w:r>
            <w:r w:rsidR="001822DD">
              <w:rPr>
                <w:webHidden/>
              </w:rPr>
              <w:t>62</w:t>
            </w:r>
            <w:r w:rsidR="001822DD">
              <w:rPr>
                <w:webHidden/>
              </w:rPr>
              <w:fldChar w:fldCharType="end"/>
            </w:r>
          </w:hyperlink>
        </w:p>
        <w:p w14:paraId="06E5C7B7" w14:textId="3917EF2D" w:rsidR="001822DD" w:rsidRDefault="00CA694C">
          <w:pPr>
            <w:pStyle w:val="TOC3"/>
            <w:rPr>
              <w:rFonts w:asciiTheme="minorHAnsi" w:eastAsiaTheme="minorEastAsia" w:hAnsiTheme="minorHAnsi" w:cstheme="minorBidi"/>
              <w:szCs w:val="22"/>
            </w:rPr>
          </w:pPr>
          <w:hyperlink w:anchor="_Toc87954225" w:history="1">
            <w:r w:rsidR="001822DD" w:rsidRPr="007D0B7F">
              <w:rPr>
                <w:rStyle w:val="Hyperlink"/>
              </w:rPr>
              <w:t>Follow-up Audit</w:t>
            </w:r>
            <w:r w:rsidR="001822DD">
              <w:rPr>
                <w:webHidden/>
              </w:rPr>
              <w:tab/>
            </w:r>
            <w:r w:rsidR="001822DD">
              <w:rPr>
                <w:webHidden/>
              </w:rPr>
              <w:fldChar w:fldCharType="begin"/>
            </w:r>
            <w:r w:rsidR="001822DD">
              <w:rPr>
                <w:webHidden/>
              </w:rPr>
              <w:instrText xml:space="preserve"> PAGEREF _Toc87954225 \h </w:instrText>
            </w:r>
            <w:r w:rsidR="001822DD">
              <w:rPr>
                <w:webHidden/>
              </w:rPr>
            </w:r>
            <w:r w:rsidR="001822DD">
              <w:rPr>
                <w:webHidden/>
              </w:rPr>
              <w:fldChar w:fldCharType="separate"/>
            </w:r>
            <w:r w:rsidR="001822DD">
              <w:rPr>
                <w:webHidden/>
              </w:rPr>
              <w:t>62</w:t>
            </w:r>
            <w:r w:rsidR="001822DD">
              <w:rPr>
                <w:webHidden/>
              </w:rPr>
              <w:fldChar w:fldCharType="end"/>
            </w:r>
          </w:hyperlink>
        </w:p>
        <w:p w14:paraId="382B64D0" w14:textId="42D1BFEA" w:rsidR="001822DD" w:rsidRDefault="00CA694C">
          <w:pPr>
            <w:pStyle w:val="TOC3"/>
            <w:rPr>
              <w:rFonts w:asciiTheme="minorHAnsi" w:eastAsiaTheme="minorEastAsia" w:hAnsiTheme="minorHAnsi" w:cstheme="minorBidi"/>
              <w:szCs w:val="22"/>
            </w:rPr>
          </w:pPr>
          <w:hyperlink w:anchor="_Toc87954226" w:history="1">
            <w:r w:rsidR="001822DD" w:rsidRPr="007D0B7F">
              <w:rPr>
                <w:rStyle w:val="Hyperlink"/>
              </w:rPr>
              <w:t>Independent Review of SOC Compliance</w:t>
            </w:r>
            <w:r w:rsidR="001822DD">
              <w:rPr>
                <w:webHidden/>
              </w:rPr>
              <w:tab/>
            </w:r>
            <w:r w:rsidR="001822DD">
              <w:rPr>
                <w:webHidden/>
              </w:rPr>
              <w:fldChar w:fldCharType="begin"/>
            </w:r>
            <w:r w:rsidR="001822DD">
              <w:rPr>
                <w:webHidden/>
              </w:rPr>
              <w:instrText xml:space="preserve"> PAGEREF _Toc87954226 \h </w:instrText>
            </w:r>
            <w:r w:rsidR="001822DD">
              <w:rPr>
                <w:webHidden/>
              </w:rPr>
            </w:r>
            <w:r w:rsidR="001822DD">
              <w:rPr>
                <w:webHidden/>
              </w:rPr>
              <w:fldChar w:fldCharType="separate"/>
            </w:r>
            <w:r w:rsidR="001822DD">
              <w:rPr>
                <w:webHidden/>
              </w:rPr>
              <w:t>62</w:t>
            </w:r>
            <w:r w:rsidR="001822DD">
              <w:rPr>
                <w:webHidden/>
              </w:rPr>
              <w:fldChar w:fldCharType="end"/>
            </w:r>
          </w:hyperlink>
        </w:p>
        <w:p w14:paraId="73C75547" w14:textId="31D9CA26" w:rsidR="001822DD" w:rsidRDefault="00CA694C">
          <w:pPr>
            <w:pStyle w:val="TOC3"/>
            <w:rPr>
              <w:rFonts w:asciiTheme="minorHAnsi" w:eastAsiaTheme="minorEastAsia" w:hAnsiTheme="minorHAnsi" w:cstheme="minorBidi"/>
              <w:szCs w:val="22"/>
            </w:rPr>
          </w:pPr>
          <w:hyperlink w:anchor="_Toc87954227" w:history="1">
            <w:r w:rsidR="001822DD" w:rsidRPr="007D0B7F">
              <w:rPr>
                <w:rStyle w:val="Hyperlink"/>
              </w:rPr>
              <w:t>Roles and Responsibilities</w:t>
            </w:r>
            <w:r w:rsidR="001822DD">
              <w:rPr>
                <w:webHidden/>
              </w:rPr>
              <w:tab/>
            </w:r>
            <w:r w:rsidR="001822DD">
              <w:rPr>
                <w:webHidden/>
              </w:rPr>
              <w:fldChar w:fldCharType="begin"/>
            </w:r>
            <w:r w:rsidR="001822DD">
              <w:rPr>
                <w:webHidden/>
              </w:rPr>
              <w:instrText xml:space="preserve"> PAGEREF _Toc87954227 \h </w:instrText>
            </w:r>
            <w:r w:rsidR="001822DD">
              <w:rPr>
                <w:webHidden/>
              </w:rPr>
            </w:r>
            <w:r w:rsidR="001822DD">
              <w:rPr>
                <w:webHidden/>
              </w:rPr>
              <w:fldChar w:fldCharType="separate"/>
            </w:r>
            <w:r w:rsidR="001822DD">
              <w:rPr>
                <w:webHidden/>
              </w:rPr>
              <w:t>62</w:t>
            </w:r>
            <w:r w:rsidR="001822DD">
              <w:rPr>
                <w:webHidden/>
              </w:rPr>
              <w:fldChar w:fldCharType="end"/>
            </w:r>
          </w:hyperlink>
        </w:p>
        <w:p w14:paraId="411F7D34" w14:textId="2225D8D1" w:rsidR="001822DD" w:rsidRDefault="00CA694C">
          <w:pPr>
            <w:pStyle w:val="TOC3"/>
            <w:rPr>
              <w:rFonts w:asciiTheme="minorHAnsi" w:eastAsiaTheme="minorEastAsia" w:hAnsiTheme="minorHAnsi" w:cstheme="minorBidi"/>
              <w:szCs w:val="22"/>
            </w:rPr>
          </w:pPr>
          <w:hyperlink w:anchor="_Toc87954228" w:history="1">
            <w:r w:rsidR="001822DD" w:rsidRPr="007D0B7F">
              <w:rPr>
                <w:rStyle w:val="Hyperlink"/>
              </w:rPr>
              <w:t>General Manager and QA Lead</w:t>
            </w:r>
            <w:r w:rsidR="001822DD">
              <w:rPr>
                <w:webHidden/>
              </w:rPr>
              <w:tab/>
            </w:r>
            <w:r w:rsidR="001822DD">
              <w:rPr>
                <w:webHidden/>
              </w:rPr>
              <w:fldChar w:fldCharType="begin"/>
            </w:r>
            <w:r w:rsidR="001822DD">
              <w:rPr>
                <w:webHidden/>
              </w:rPr>
              <w:instrText xml:space="preserve"> PAGEREF _Toc87954228 \h </w:instrText>
            </w:r>
            <w:r w:rsidR="001822DD">
              <w:rPr>
                <w:webHidden/>
              </w:rPr>
            </w:r>
            <w:r w:rsidR="001822DD">
              <w:rPr>
                <w:webHidden/>
              </w:rPr>
              <w:fldChar w:fldCharType="separate"/>
            </w:r>
            <w:r w:rsidR="001822DD">
              <w:rPr>
                <w:webHidden/>
              </w:rPr>
              <w:t>62</w:t>
            </w:r>
            <w:r w:rsidR="001822DD">
              <w:rPr>
                <w:webHidden/>
              </w:rPr>
              <w:fldChar w:fldCharType="end"/>
            </w:r>
          </w:hyperlink>
        </w:p>
        <w:p w14:paraId="701309D5" w14:textId="7243ABA7" w:rsidR="001822DD" w:rsidRDefault="00CA694C">
          <w:pPr>
            <w:pStyle w:val="TOC3"/>
            <w:rPr>
              <w:rFonts w:asciiTheme="minorHAnsi" w:eastAsiaTheme="minorEastAsia" w:hAnsiTheme="minorHAnsi" w:cstheme="minorBidi"/>
              <w:szCs w:val="22"/>
            </w:rPr>
          </w:pPr>
          <w:hyperlink w:anchor="_Toc87954229" w:history="1">
            <w:r w:rsidR="001822DD" w:rsidRPr="007D0B7F">
              <w:rPr>
                <w:rStyle w:val="Hyperlink"/>
              </w:rPr>
              <w:t>Network and Security Manager</w:t>
            </w:r>
            <w:r w:rsidR="001822DD">
              <w:rPr>
                <w:webHidden/>
              </w:rPr>
              <w:tab/>
            </w:r>
            <w:r w:rsidR="001822DD">
              <w:rPr>
                <w:webHidden/>
              </w:rPr>
              <w:fldChar w:fldCharType="begin"/>
            </w:r>
            <w:r w:rsidR="001822DD">
              <w:rPr>
                <w:webHidden/>
              </w:rPr>
              <w:instrText xml:space="preserve"> PAGEREF _Toc87954229 \h </w:instrText>
            </w:r>
            <w:r w:rsidR="001822DD">
              <w:rPr>
                <w:webHidden/>
              </w:rPr>
            </w:r>
            <w:r w:rsidR="001822DD">
              <w:rPr>
                <w:webHidden/>
              </w:rPr>
              <w:fldChar w:fldCharType="separate"/>
            </w:r>
            <w:r w:rsidR="001822DD">
              <w:rPr>
                <w:webHidden/>
              </w:rPr>
              <w:t>63</w:t>
            </w:r>
            <w:r w:rsidR="001822DD">
              <w:rPr>
                <w:webHidden/>
              </w:rPr>
              <w:fldChar w:fldCharType="end"/>
            </w:r>
          </w:hyperlink>
        </w:p>
        <w:p w14:paraId="256D1755" w14:textId="3D8CE043" w:rsidR="001822DD" w:rsidRDefault="00CA694C">
          <w:pPr>
            <w:pStyle w:val="TOC3"/>
            <w:rPr>
              <w:rFonts w:asciiTheme="minorHAnsi" w:eastAsiaTheme="minorEastAsia" w:hAnsiTheme="minorHAnsi" w:cstheme="minorBidi"/>
              <w:szCs w:val="22"/>
            </w:rPr>
          </w:pPr>
          <w:hyperlink w:anchor="_Toc87954230" w:history="1">
            <w:r w:rsidR="001822DD" w:rsidRPr="007D0B7F">
              <w:rPr>
                <w:rStyle w:val="Hyperlink"/>
              </w:rPr>
              <w:t>Principal Internal Auditor</w:t>
            </w:r>
            <w:r w:rsidR="001822DD">
              <w:rPr>
                <w:webHidden/>
              </w:rPr>
              <w:tab/>
            </w:r>
            <w:r w:rsidR="001822DD">
              <w:rPr>
                <w:webHidden/>
              </w:rPr>
              <w:fldChar w:fldCharType="begin"/>
            </w:r>
            <w:r w:rsidR="001822DD">
              <w:rPr>
                <w:webHidden/>
              </w:rPr>
              <w:instrText xml:space="preserve"> PAGEREF _Toc87954230 \h </w:instrText>
            </w:r>
            <w:r w:rsidR="001822DD">
              <w:rPr>
                <w:webHidden/>
              </w:rPr>
            </w:r>
            <w:r w:rsidR="001822DD">
              <w:rPr>
                <w:webHidden/>
              </w:rPr>
              <w:fldChar w:fldCharType="separate"/>
            </w:r>
            <w:r w:rsidR="001822DD">
              <w:rPr>
                <w:webHidden/>
              </w:rPr>
              <w:t>63</w:t>
            </w:r>
            <w:r w:rsidR="001822DD">
              <w:rPr>
                <w:webHidden/>
              </w:rPr>
              <w:fldChar w:fldCharType="end"/>
            </w:r>
          </w:hyperlink>
        </w:p>
        <w:p w14:paraId="6524E188" w14:textId="517481BD" w:rsidR="001822DD" w:rsidRDefault="00CA694C">
          <w:pPr>
            <w:pStyle w:val="TOC3"/>
            <w:rPr>
              <w:rFonts w:asciiTheme="minorHAnsi" w:eastAsiaTheme="minorEastAsia" w:hAnsiTheme="minorHAnsi" w:cstheme="minorBidi"/>
              <w:szCs w:val="22"/>
            </w:rPr>
          </w:pPr>
          <w:hyperlink w:anchor="_Toc87954231" w:history="1">
            <w:r w:rsidR="001822DD" w:rsidRPr="007D0B7F">
              <w:rPr>
                <w:rStyle w:val="Hyperlink"/>
              </w:rPr>
              <w:t>Nexelus Employees</w:t>
            </w:r>
            <w:r w:rsidR="001822DD">
              <w:rPr>
                <w:webHidden/>
              </w:rPr>
              <w:tab/>
            </w:r>
            <w:r w:rsidR="001822DD">
              <w:rPr>
                <w:webHidden/>
              </w:rPr>
              <w:fldChar w:fldCharType="begin"/>
            </w:r>
            <w:r w:rsidR="001822DD">
              <w:rPr>
                <w:webHidden/>
              </w:rPr>
              <w:instrText xml:space="preserve"> PAGEREF _Toc87954231 \h </w:instrText>
            </w:r>
            <w:r w:rsidR="001822DD">
              <w:rPr>
                <w:webHidden/>
              </w:rPr>
            </w:r>
            <w:r w:rsidR="001822DD">
              <w:rPr>
                <w:webHidden/>
              </w:rPr>
              <w:fldChar w:fldCharType="separate"/>
            </w:r>
            <w:r w:rsidR="001822DD">
              <w:rPr>
                <w:webHidden/>
              </w:rPr>
              <w:t>63</w:t>
            </w:r>
            <w:r w:rsidR="001822DD">
              <w:rPr>
                <w:webHidden/>
              </w:rPr>
              <w:fldChar w:fldCharType="end"/>
            </w:r>
          </w:hyperlink>
        </w:p>
        <w:p w14:paraId="52ED0D73" w14:textId="1B205B10" w:rsidR="001822DD" w:rsidRDefault="00CA694C">
          <w:pPr>
            <w:pStyle w:val="TOC3"/>
            <w:rPr>
              <w:rFonts w:asciiTheme="minorHAnsi" w:eastAsiaTheme="minorEastAsia" w:hAnsiTheme="minorHAnsi" w:cstheme="minorBidi"/>
              <w:szCs w:val="22"/>
            </w:rPr>
          </w:pPr>
          <w:hyperlink w:anchor="_Toc87954232" w:history="1">
            <w:r w:rsidR="001822DD" w:rsidRPr="007D0B7F">
              <w:rPr>
                <w:rStyle w:val="Hyperlink"/>
              </w:rPr>
              <w:t>Classification of Observations and Non-Conformity</w:t>
            </w:r>
            <w:r w:rsidR="001822DD">
              <w:rPr>
                <w:webHidden/>
              </w:rPr>
              <w:tab/>
            </w:r>
            <w:r w:rsidR="001822DD">
              <w:rPr>
                <w:webHidden/>
              </w:rPr>
              <w:fldChar w:fldCharType="begin"/>
            </w:r>
            <w:r w:rsidR="001822DD">
              <w:rPr>
                <w:webHidden/>
              </w:rPr>
              <w:instrText xml:space="preserve"> PAGEREF _Toc87954232 \h </w:instrText>
            </w:r>
            <w:r w:rsidR="001822DD">
              <w:rPr>
                <w:webHidden/>
              </w:rPr>
            </w:r>
            <w:r w:rsidR="001822DD">
              <w:rPr>
                <w:webHidden/>
              </w:rPr>
              <w:fldChar w:fldCharType="separate"/>
            </w:r>
            <w:r w:rsidR="001822DD">
              <w:rPr>
                <w:webHidden/>
              </w:rPr>
              <w:t>63</w:t>
            </w:r>
            <w:r w:rsidR="001822DD">
              <w:rPr>
                <w:webHidden/>
              </w:rPr>
              <w:fldChar w:fldCharType="end"/>
            </w:r>
          </w:hyperlink>
        </w:p>
        <w:p w14:paraId="6B29D5F5" w14:textId="4F610611" w:rsidR="001822DD" w:rsidRDefault="00CA694C">
          <w:pPr>
            <w:pStyle w:val="TOC3"/>
            <w:rPr>
              <w:rFonts w:asciiTheme="minorHAnsi" w:eastAsiaTheme="minorEastAsia" w:hAnsiTheme="minorHAnsi" w:cstheme="minorBidi"/>
              <w:szCs w:val="22"/>
            </w:rPr>
          </w:pPr>
          <w:hyperlink w:anchor="_Toc87954233" w:history="1">
            <w:r w:rsidR="001822DD" w:rsidRPr="007D0B7F">
              <w:rPr>
                <w:rStyle w:val="Hyperlink"/>
              </w:rPr>
              <w:t>Internal Audit Procedure</w:t>
            </w:r>
            <w:r w:rsidR="001822DD">
              <w:rPr>
                <w:webHidden/>
              </w:rPr>
              <w:tab/>
            </w:r>
            <w:r w:rsidR="001822DD">
              <w:rPr>
                <w:webHidden/>
              </w:rPr>
              <w:fldChar w:fldCharType="begin"/>
            </w:r>
            <w:r w:rsidR="001822DD">
              <w:rPr>
                <w:webHidden/>
              </w:rPr>
              <w:instrText xml:space="preserve"> PAGEREF _Toc87954233 \h </w:instrText>
            </w:r>
            <w:r w:rsidR="001822DD">
              <w:rPr>
                <w:webHidden/>
              </w:rPr>
            </w:r>
            <w:r w:rsidR="001822DD">
              <w:rPr>
                <w:webHidden/>
              </w:rPr>
              <w:fldChar w:fldCharType="separate"/>
            </w:r>
            <w:r w:rsidR="001822DD">
              <w:rPr>
                <w:webHidden/>
              </w:rPr>
              <w:t>63</w:t>
            </w:r>
            <w:r w:rsidR="001822DD">
              <w:rPr>
                <w:webHidden/>
              </w:rPr>
              <w:fldChar w:fldCharType="end"/>
            </w:r>
          </w:hyperlink>
        </w:p>
        <w:p w14:paraId="3F020866" w14:textId="1242B184" w:rsidR="001822DD" w:rsidRDefault="00CA694C">
          <w:pPr>
            <w:pStyle w:val="TOC3"/>
            <w:rPr>
              <w:rFonts w:asciiTheme="minorHAnsi" w:eastAsiaTheme="minorEastAsia" w:hAnsiTheme="minorHAnsi" w:cstheme="minorBidi"/>
              <w:szCs w:val="22"/>
            </w:rPr>
          </w:pPr>
          <w:hyperlink w:anchor="_Toc87954234" w:history="1">
            <w:r w:rsidR="001822DD" w:rsidRPr="007D0B7F">
              <w:rPr>
                <w:rStyle w:val="Hyperlink"/>
              </w:rPr>
              <w:t>Identification of Nonconformities</w:t>
            </w:r>
            <w:r w:rsidR="001822DD">
              <w:rPr>
                <w:webHidden/>
              </w:rPr>
              <w:tab/>
            </w:r>
            <w:r w:rsidR="001822DD">
              <w:rPr>
                <w:webHidden/>
              </w:rPr>
              <w:fldChar w:fldCharType="begin"/>
            </w:r>
            <w:r w:rsidR="001822DD">
              <w:rPr>
                <w:webHidden/>
              </w:rPr>
              <w:instrText xml:space="preserve"> PAGEREF _Toc87954234 \h </w:instrText>
            </w:r>
            <w:r w:rsidR="001822DD">
              <w:rPr>
                <w:webHidden/>
              </w:rPr>
            </w:r>
            <w:r w:rsidR="001822DD">
              <w:rPr>
                <w:webHidden/>
              </w:rPr>
              <w:fldChar w:fldCharType="separate"/>
            </w:r>
            <w:r w:rsidR="001822DD">
              <w:rPr>
                <w:webHidden/>
              </w:rPr>
              <w:t>63</w:t>
            </w:r>
            <w:r w:rsidR="001822DD">
              <w:rPr>
                <w:webHidden/>
              </w:rPr>
              <w:fldChar w:fldCharType="end"/>
            </w:r>
          </w:hyperlink>
        </w:p>
        <w:p w14:paraId="4C08F637" w14:textId="08F6CA9A" w:rsidR="001822DD" w:rsidRDefault="00CA694C">
          <w:pPr>
            <w:pStyle w:val="TOC3"/>
            <w:rPr>
              <w:rFonts w:asciiTheme="minorHAnsi" w:eastAsiaTheme="minorEastAsia" w:hAnsiTheme="minorHAnsi" w:cstheme="minorBidi"/>
              <w:szCs w:val="22"/>
            </w:rPr>
          </w:pPr>
          <w:hyperlink w:anchor="_Toc87954235" w:history="1">
            <w:r w:rsidR="001822DD" w:rsidRPr="007D0B7F">
              <w:rPr>
                <w:rStyle w:val="Hyperlink"/>
              </w:rPr>
              <w:t>Authorization for NCRs Closing</w:t>
            </w:r>
            <w:r w:rsidR="001822DD">
              <w:rPr>
                <w:webHidden/>
              </w:rPr>
              <w:tab/>
            </w:r>
            <w:r w:rsidR="001822DD">
              <w:rPr>
                <w:webHidden/>
              </w:rPr>
              <w:fldChar w:fldCharType="begin"/>
            </w:r>
            <w:r w:rsidR="001822DD">
              <w:rPr>
                <w:webHidden/>
              </w:rPr>
              <w:instrText xml:space="preserve"> PAGEREF _Toc87954235 \h </w:instrText>
            </w:r>
            <w:r w:rsidR="001822DD">
              <w:rPr>
                <w:webHidden/>
              </w:rPr>
            </w:r>
            <w:r w:rsidR="001822DD">
              <w:rPr>
                <w:webHidden/>
              </w:rPr>
              <w:fldChar w:fldCharType="separate"/>
            </w:r>
            <w:r w:rsidR="001822DD">
              <w:rPr>
                <w:webHidden/>
              </w:rPr>
              <w:t>65</w:t>
            </w:r>
            <w:r w:rsidR="001822DD">
              <w:rPr>
                <w:webHidden/>
              </w:rPr>
              <w:fldChar w:fldCharType="end"/>
            </w:r>
          </w:hyperlink>
        </w:p>
        <w:p w14:paraId="0EDA688F" w14:textId="5E3E171F" w:rsidR="001822DD" w:rsidRDefault="00CA694C">
          <w:pPr>
            <w:pStyle w:val="TOC3"/>
            <w:rPr>
              <w:rFonts w:asciiTheme="minorHAnsi" w:eastAsiaTheme="minorEastAsia" w:hAnsiTheme="minorHAnsi" w:cstheme="minorBidi"/>
              <w:szCs w:val="22"/>
            </w:rPr>
          </w:pPr>
          <w:hyperlink w:anchor="_Toc87954236" w:history="1">
            <w:r w:rsidR="001822DD" w:rsidRPr="007D0B7F">
              <w:rPr>
                <w:rStyle w:val="Hyperlink"/>
              </w:rPr>
              <w:t>Maintenance of Records</w:t>
            </w:r>
            <w:r w:rsidR="001822DD">
              <w:rPr>
                <w:webHidden/>
              </w:rPr>
              <w:tab/>
            </w:r>
            <w:r w:rsidR="001822DD">
              <w:rPr>
                <w:webHidden/>
              </w:rPr>
              <w:fldChar w:fldCharType="begin"/>
            </w:r>
            <w:r w:rsidR="001822DD">
              <w:rPr>
                <w:webHidden/>
              </w:rPr>
              <w:instrText xml:space="preserve"> PAGEREF _Toc87954236 \h </w:instrText>
            </w:r>
            <w:r w:rsidR="001822DD">
              <w:rPr>
                <w:webHidden/>
              </w:rPr>
            </w:r>
            <w:r w:rsidR="001822DD">
              <w:rPr>
                <w:webHidden/>
              </w:rPr>
              <w:fldChar w:fldCharType="separate"/>
            </w:r>
            <w:r w:rsidR="001822DD">
              <w:rPr>
                <w:webHidden/>
              </w:rPr>
              <w:t>65</w:t>
            </w:r>
            <w:r w:rsidR="001822DD">
              <w:rPr>
                <w:webHidden/>
              </w:rPr>
              <w:fldChar w:fldCharType="end"/>
            </w:r>
          </w:hyperlink>
        </w:p>
        <w:p w14:paraId="6BEA01D9" w14:textId="2CA70E7D" w:rsidR="001822DD" w:rsidRDefault="00CA694C">
          <w:pPr>
            <w:pStyle w:val="TOC2"/>
            <w:rPr>
              <w:rFonts w:asciiTheme="minorHAnsi" w:eastAsiaTheme="minorEastAsia" w:hAnsiTheme="minorHAnsi" w:cstheme="minorBidi"/>
            </w:rPr>
          </w:pPr>
          <w:hyperlink w:anchor="_Toc87954237" w:history="1">
            <w:r w:rsidR="001822DD" w:rsidRPr="007D0B7F">
              <w:rPr>
                <w:rStyle w:val="Hyperlink"/>
              </w:rPr>
              <w:t>Procedure for Corrective and Preventive Actions</w:t>
            </w:r>
            <w:r w:rsidR="001822DD">
              <w:rPr>
                <w:webHidden/>
              </w:rPr>
              <w:tab/>
            </w:r>
            <w:r w:rsidR="001822DD">
              <w:rPr>
                <w:webHidden/>
              </w:rPr>
              <w:fldChar w:fldCharType="begin"/>
            </w:r>
            <w:r w:rsidR="001822DD">
              <w:rPr>
                <w:webHidden/>
              </w:rPr>
              <w:instrText xml:space="preserve"> PAGEREF _Toc87954237 \h </w:instrText>
            </w:r>
            <w:r w:rsidR="001822DD">
              <w:rPr>
                <w:webHidden/>
              </w:rPr>
            </w:r>
            <w:r w:rsidR="001822DD">
              <w:rPr>
                <w:webHidden/>
              </w:rPr>
              <w:fldChar w:fldCharType="separate"/>
            </w:r>
            <w:r w:rsidR="001822DD">
              <w:rPr>
                <w:webHidden/>
              </w:rPr>
              <w:t>66</w:t>
            </w:r>
            <w:r w:rsidR="001822DD">
              <w:rPr>
                <w:webHidden/>
              </w:rPr>
              <w:fldChar w:fldCharType="end"/>
            </w:r>
          </w:hyperlink>
        </w:p>
        <w:p w14:paraId="0B55E21D" w14:textId="6BAC323D" w:rsidR="001822DD" w:rsidRDefault="00CA694C">
          <w:pPr>
            <w:pStyle w:val="TOC3"/>
            <w:rPr>
              <w:rFonts w:asciiTheme="minorHAnsi" w:eastAsiaTheme="minorEastAsia" w:hAnsiTheme="minorHAnsi" w:cstheme="minorBidi"/>
              <w:szCs w:val="22"/>
            </w:rPr>
          </w:pPr>
          <w:hyperlink w:anchor="_Toc87954238" w:history="1">
            <w:r w:rsidR="001822DD" w:rsidRPr="007D0B7F">
              <w:rPr>
                <w:rStyle w:val="Hyperlink"/>
              </w:rPr>
              <w:t>Scope</w:t>
            </w:r>
            <w:r w:rsidR="001822DD">
              <w:rPr>
                <w:webHidden/>
              </w:rPr>
              <w:tab/>
            </w:r>
            <w:r w:rsidR="001822DD">
              <w:rPr>
                <w:webHidden/>
              </w:rPr>
              <w:fldChar w:fldCharType="begin"/>
            </w:r>
            <w:r w:rsidR="001822DD">
              <w:rPr>
                <w:webHidden/>
              </w:rPr>
              <w:instrText xml:space="preserve"> PAGEREF _Toc87954238 \h </w:instrText>
            </w:r>
            <w:r w:rsidR="001822DD">
              <w:rPr>
                <w:webHidden/>
              </w:rPr>
            </w:r>
            <w:r w:rsidR="001822DD">
              <w:rPr>
                <w:webHidden/>
              </w:rPr>
              <w:fldChar w:fldCharType="separate"/>
            </w:r>
            <w:r w:rsidR="001822DD">
              <w:rPr>
                <w:webHidden/>
              </w:rPr>
              <w:t>66</w:t>
            </w:r>
            <w:r w:rsidR="001822DD">
              <w:rPr>
                <w:webHidden/>
              </w:rPr>
              <w:fldChar w:fldCharType="end"/>
            </w:r>
          </w:hyperlink>
        </w:p>
        <w:p w14:paraId="78D024CF" w14:textId="4348DF42" w:rsidR="001822DD" w:rsidRDefault="00CA694C">
          <w:pPr>
            <w:pStyle w:val="TOC3"/>
            <w:rPr>
              <w:rFonts w:asciiTheme="minorHAnsi" w:eastAsiaTheme="minorEastAsia" w:hAnsiTheme="minorHAnsi" w:cstheme="minorBidi"/>
              <w:szCs w:val="22"/>
            </w:rPr>
          </w:pPr>
          <w:hyperlink w:anchor="_Toc87954239" w:history="1">
            <w:r w:rsidR="001822DD" w:rsidRPr="007D0B7F">
              <w:rPr>
                <w:rStyle w:val="Hyperlink"/>
              </w:rPr>
              <w:t>Procedure</w:t>
            </w:r>
            <w:r w:rsidR="001822DD">
              <w:rPr>
                <w:webHidden/>
              </w:rPr>
              <w:tab/>
            </w:r>
            <w:r w:rsidR="001822DD">
              <w:rPr>
                <w:webHidden/>
              </w:rPr>
              <w:fldChar w:fldCharType="begin"/>
            </w:r>
            <w:r w:rsidR="001822DD">
              <w:rPr>
                <w:webHidden/>
              </w:rPr>
              <w:instrText xml:space="preserve"> PAGEREF _Toc87954239 \h </w:instrText>
            </w:r>
            <w:r w:rsidR="001822DD">
              <w:rPr>
                <w:webHidden/>
              </w:rPr>
            </w:r>
            <w:r w:rsidR="001822DD">
              <w:rPr>
                <w:webHidden/>
              </w:rPr>
              <w:fldChar w:fldCharType="separate"/>
            </w:r>
            <w:r w:rsidR="001822DD">
              <w:rPr>
                <w:webHidden/>
              </w:rPr>
              <w:t>66</w:t>
            </w:r>
            <w:r w:rsidR="001822DD">
              <w:rPr>
                <w:webHidden/>
              </w:rPr>
              <w:fldChar w:fldCharType="end"/>
            </w:r>
          </w:hyperlink>
        </w:p>
        <w:p w14:paraId="6CC71287" w14:textId="642114D4" w:rsidR="00D40E30" w:rsidRDefault="00D40E30">
          <w:r>
            <w:rPr>
              <w:b/>
              <w:bCs/>
              <w:noProof/>
            </w:rPr>
            <w:fldChar w:fldCharType="end"/>
          </w:r>
        </w:p>
      </w:sdtContent>
    </w:sdt>
    <w:p w14:paraId="4F5ACAD0" w14:textId="77777777" w:rsidR="00D40E30" w:rsidRPr="00D40E30" w:rsidRDefault="00D40E30" w:rsidP="00D40E30">
      <w:pPr>
        <w:pStyle w:val="Body"/>
      </w:pPr>
    </w:p>
    <w:p w14:paraId="1404778F" w14:textId="77777777" w:rsidR="00D40E30" w:rsidRDefault="00D40E30" w:rsidP="00D40E30">
      <w:pPr>
        <w:pStyle w:val="Body"/>
      </w:pPr>
    </w:p>
    <w:p w14:paraId="57BF257D" w14:textId="77777777" w:rsidR="00D40E30" w:rsidRDefault="00D40E30" w:rsidP="00D40E30">
      <w:pPr>
        <w:pStyle w:val="Body"/>
      </w:pPr>
    </w:p>
    <w:p w14:paraId="43D91982" w14:textId="77777777" w:rsidR="00D40E30" w:rsidRDefault="00D40E30" w:rsidP="00D40E30">
      <w:pPr>
        <w:pStyle w:val="Body"/>
      </w:pPr>
    </w:p>
    <w:p w14:paraId="771F16CB" w14:textId="77777777" w:rsidR="00D40E30" w:rsidRDefault="00D40E30" w:rsidP="00D40E30">
      <w:pPr>
        <w:pStyle w:val="Body"/>
      </w:pPr>
    </w:p>
    <w:p w14:paraId="4D718433" w14:textId="77777777" w:rsidR="00D40E30" w:rsidRDefault="00D40E30" w:rsidP="00D40E30">
      <w:pPr>
        <w:pStyle w:val="Body"/>
      </w:pPr>
    </w:p>
    <w:p w14:paraId="171437F5" w14:textId="77777777" w:rsidR="00D40E30" w:rsidRDefault="00D40E30" w:rsidP="00D40E30">
      <w:pPr>
        <w:pStyle w:val="Body"/>
      </w:pPr>
    </w:p>
    <w:p w14:paraId="692E8FFD" w14:textId="77777777" w:rsidR="00D40E30" w:rsidRDefault="00D40E30" w:rsidP="00D40E30">
      <w:pPr>
        <w:pStyle w:val="Body"/>
      </w:pPr>
    </w:p>
    <w:p w14:paraId="26A0A9BD" w14:textId="77777777" w:rsidR="00D40E30" w:rsidRDefault="00D40E30" w:rsidP="00D40E30">
      <w:pPr>
        <w:pStyle w:val="Body"/>
        <w:sectPr w:rsidR="00D40E30" w:rsidSect="00723174">
          <w:headerReference w:type="first" r:id="rId14"/>
          <w:pgSz w:w="12240" w:h="15840" w:code="1"/>
          <w:pgMar w:top="1440" w:right="1440" w:bottom="1440" w:left="1440" w:header="720" w:footer="601" w:gutter="0"/>
          <w:pgNumType w:fmt="lowerRoman" w:start="1"/>
          <w:cols w:space="720"/>
          <w:titlePg/>
          <w:docGrid w:linePitch="299"/>
        </w:sectPr>
      </w:pPr>
    </w:p>
    <w:p w14:paraId="6257A15D" w14:textId="15A488D0" w:rsidR="000226CD" w:rsidRPr="006E3D51" w:rsidRDefault="005E67FC" w:rsidP="00CB5DE0">
      <w:pPr>
        <w:pStyle w:val="Heading1"/>
      </w:pPr>
      <w:bookmarkStart w:id="19" w:name="_Toc87954113"/>
      <w:bookmarkEnd w:id="17"/>
      <w:r>
        <w:lastRenderedPageBreak/>
        <w:t>Scope</w:t>
      </w:r>
      <w:bookmarkEnd w:id="19"/>
      <w:r w:rsidR="000226CD">
        <w:t xml:space="preserve"> </w:t>
      </w:r>
    </w:p>
    <w:p w14:paraId="2704A978" w14:textId="4D317E4D" w:rsidR="005E67FC" w:rsidRDefault="005E67FC" w:rsidP="005E67FC">
      <w:pPr>
        <w:pStyle w:val="Body"/>
      </w:pPr>
      <w:bookmarkStart w:id="20" w:name="_Toc56916632"/>
      <w:bookmarkStart w:id="21" w:name="_Toc56917099"/>
      <w:bookmarkStart w:id="22" w:name="_Toc79382113"/>
      <w:bookmarkStart w:id="23" w:name="_Toc421999521"/>
      <w:bookmarkStart w:id="24" w:name="_Toc482451138"/>
      <w:bookmarkStart w:id="25" w:name="_Toc84586734"/>
      <w:bookmarkEnd w:id="18"/>
      <w:r>
        <w:t xml:space="preserve">At </w:t>
      </w:r>
      <w:r w:rsidR="00595B08">
        <w:t>Nexelus</w:t>
      </w:r>
      <w:r>
        <w:t>, security and privacy of your data is one of our key focus points. Data protection is a foundational building block in gaining and maintaining your trust.</w:t>
      </w:r>
    </w:p>
    <w:p w14:paraId="78E6309D" w14:textId="77777777" w:rsidR="005E67FC" w:rsidRDefault="005E67FC" w:rsidP="005E67FC">
      <w:pPr>
        <w:pStyle w:val="Body"/>
      </w:pPr>
    </w:p>
    <w:p w14:paraId="57FEED41" w14:textId="1F25AD34" w:rsidR="000226CD" w:rsidRPr="00525B5E" w:rsidRDefault="00595B08" w:rsidP="00A709ED">
      <w:pPr>
        <w:pStyle w:val="Body"/>
      </w:pPr>
      <w:r>
        <w:t>Nexelus</w:t>
      </w:r>
      <w:r w:rsidR="005E67FC">
        <w:t xml:space="preserve"> implement a robust security program spanning from secure system architecture through training and teaching employee’s security and privacy best practices. We believe in creating a culture of security awareness and understanding that security doesn’t have to be difficult.</w:t>
      </w:r>
      <w:bookmarkEnd w:id="20"/>
      <w:bookmarkEnd w:id="21"/>
      <w:bookmarkEnd w:id="22"/>
      <w:bookmarkEnd w:id="23"/>
      <w:bookmarkEnd w:id="24"/>
      <w:bookmarkEnd w:id="25"/>
    </w:p>
    <w:p w14:paraId="6E454822" w14:textId="74D448A5" w:rsidR="000226CD" w:rsidRPr="000D15F7" w:rsidRDefault="003710DB" w:rsidP="000D15F7">
      <w:pPr>
        <w:pStyle w:val="Body"/>
        <w:rPr>
          <w:b/>
          <w:bCs/>
        </w:rPr>
      </w:pPr>
      <w:bookmarkStart w:id="26" w:name="_Toc421999522"/>
      <w:bookmarkStart w:id="27" w:name="_Toc482451139"/>
      <w:bookmarkStart w:id="28" w:name="_Toc84586735"/>
      <w:bookmarkStart w:id="29" w:name="_Toc87954114"/>
      <w:r w:rsidRPr="000D15F7">
        <w:rPr>
          <w:b/>
          <w:bCs/>
        </w:rPr>
        <w:t>Reference</w:t>
      </w:r>
      <w:bookmarkEnd w:id="26"/>
      <w:bookmarkEnd w:id="27"/>
      <w:bookmarkEnd w:id="28"/>
      <w:bookmarkEnd w:id="29"/>
    </w:p>
    <w:p w14:paraId="72ED408D" w14:textId="57FDD34D" w:rsidR="000226CD" w:rsidRPr="00D87808" w:rsidRDefault="001D2AD5" w:rsidP="00206232">
      <w:pPr>
        <w:pStyle w:val="ListParagraph"/>
        <w:spacing w:after="200" w:line="276" w:lineRule="auto"/>
        <w:ind w:left="0"/>
        <w:rPr>
          <w:rFonts w:cs="Arial"/>
        </w:rPr>
      </w:pPr>
      <w:r>
        <w:rPr>
          <w:rFonts w:cs="Arial"/>
        </w:rPr>
        <w:t>SSAE-18 SOC 1 Type II</w:t>
      </w:r>
      <w:r w:rsidR="000226CD" w:rsidRPr="00D87808">
        <w:rPr>
          <w:rFonts w:cs="Arial"/>
        </w:rPr>
        <w:t xml:space="preserve"> – Requirements</w:t>
      </w:r>
    </w:p>
    <w:p w14:paraId="12D25956" w14:textId="406AB104" w:rsidR="000226CD" w:rsidRPr="00A56B8A" w:rsidRDefault="000226CD" w:rsidP="006E13C2">
      <w:pPr>
        <w:pStyle w:val="Heading1"/>
      </w:pPr>
      <w:bookmarkStart w:id="30" w:name="_Toc421999523"/>
      <w:bookmarkStart w:id="31" w:name="_Toc482451140"/>
      <w:bookmarkStart w:id="32" w:name="_Toc84586736"/>
      <w:bookmarkStart w:id="33" w:name="_Toc87954115"/>
      <w:r w:rsidRPr="00A56B8A">
        <w:lastRenderedPageBreak/>
        <w:t>Terms and Definitions</w:t>
      </w:r>
      <w:bookmarkEnd w:id="30"/>
      <w:bookmarkEnd w:id="31"/>
      <w:bookmarkEnd w:id="32"/>
      <w:bookmarkEnd w:id="33"/>
    </w:p>
    <w:p w14:paraId="2AB9F250" w14:textId="5D22AB21" w:rsidR="000226CD" w:rsidRDefault="000226CD" w:rsidP="00206232">
      <w:pPr>
        <w:rPr>
          <w:rFonts w:cs="Arial"/>
        </w:rPr>
      </w:pPr>
      <w:r w:rsidRPr="00D87808">
        <w:rPr>
          <w:rFonts w:cs="Arial"/>
        </w:rPr>
        <w:t xml:space="preserve">Other than terms and definitions given in </w:t>
      </w:r>
      <w:r w:rsidR="001D2AD5">
        <w:rPr>
          <w:rFonts w:cs="Arial"/>
        </w:rPr>
        <w:t>SSAE 18 – SOC 1 Type II</w:t>
      </w:r>
      <w:r w:rsidRPr="00D87808">
        <w:rPr>
          <w:rFonts w:cs="Arial"/>
        </w:rPr>
        <w:t xml:space="preserve">, following terms and definitions are use in </w:t>
      </w:r>
      <w:r w:rsidR="00A40AC7">
        <w:rPr>
          <w:rFonts w:cs="Arial"/>
        </w:rPr>
        <w:t>Nexelus Security System (NSS)</w:t>
      </w:r>
      <w:r w:rsidRPr="00D87808">
        <w:rPr>
          <w:rFonts w:cs="Arial"/>
        </w:rPr>
        <w:t xml:space="preserve"> implementation:</w:t>
      </w:r>
    </w:p>
    <w:p w14:paraId="622E3955" w14:textId="622C98C0" w:rsidR="00A40AC7" w:rsidRDefault="00412264" w:rsidP="00412264">
      <w:pPr>
        <w:pStyle w:val="Heading3"/>
      </w:pPr>
      <w:r>
        <w:t>Nexelus Security System (NSS)</w:t>
      </w:r>
    </w:p>
    <w:p w14:paraId="0A904F33" w14:textId="0C704EAC" w:rsidR="00412264" w:rsidRPr="00D87808" w:rsidRDefault="00412264" w:rsidP="00206232">
      <w:pPr>
        <w:rPr>
          <w:rFonts w:cs="Arial"/>
        </w:rPr>
      </w:pPr>
      <w:r>
        <w:rPr>
          <w:rFonts w:cs="Arial"/>
        </w:rPr>
        <w:t xml:space="preserve">All </w:t>
      </w:r>
      <w:r w:rsidR="008C22FA">
        <w:rPr>
          <w:rFonts w:cs="Arial"/>
        </w:rPr>
        <w:t xml:space="preserve">security procedures and policies as defined in </w:t>
      </w:r>
      <w:r w:rsidR="00325192">
        <w:rPr>
          <w:rFonts w:cs="Arial"/>
        </w:rPr>
        <w:t>this document</w:t>
      </w:r>
      <w:r w:rsidR="008C22FA">
        <w:rPr>
          <w:rFonts w:cs="Arial"/>
        </w:rPr>
        <w:t>, and/or</w:t>
      </w:r>
      <w:r w:rsidR="00C00B5B">
        <w:rPr>
          <w:rFonts w:cs="Arial"/>
        </w:rPr>
        <w:t xml:space="preserve"> other security procedures and policies as defined and implemented at Nexelus.</w:t>
      </w:r>
    </w:p>
    <w:p w14:paraId="3A91B823" w14:textId="30F1DB67" w:rsidR="000226CD" w:rsidRPr="00807FF8" w:rsidRDefault="000226CD" w:rsidP="00CB6910">
      <w:pPr>
        <w:pStyle w:val="Heading3"/>
      </w:pPr>
      <w:bookmarkStart w:id="34" w:name="_Toc401859112"/>
      <w:bookmarkStart w:id="35" w:name="_Toc421999524"/>
      <w:bookmarkStart w:id="36" w:name="_Toc482451141"/>
      <w:bookmarkStart w:id="37" w:name="_Toc84586737"/>
      <w:bookmarkStart w:id="38" w:name="_Toc87954116"/>
      <w:r w:rsidRPr="00807FF8">
        <w:t>Security Domains</w:t>
      </w:r>
      <w:bookmarkEnd w:id="34"/>
      <w:bookmarkEnd w:id="35"/>
      <w:bookmarkEnd w:id="36"/>
      <w:bookmarkEnd w:id="37"/>
      <w:bookmarkEnd w:id="38"/>
    </w:p>
    <w:p w14:paraId="0351DEBA" w14:textId="1BF9CF69" w:rsidR="000226CD" w:rsidRPr="00D87808" w:rsidRDefault="000226CD" w:rsidP="00206232">
      <w:pPr>
        <w:rPr>
          <w:rFonts w:cs="Arial"/>
        </w:rPr>
      </w:pPr>
      <w:r>
        <w:rPr>
          <w:rFonts w:cs="Arial"/>
        </w:rPr>
        <w:t>The security domain is a discre</w:t>
      </w:r>
      <w:r w:rsidRPr="00D87808">
        <w:rPr>
          <w:rFonts w:cs="Arial"/>
        </w:rPr>
        <w:t>t</w:t>
      </w:r>
      <w:r>
        <w:rPr>
          <w:rFonts w:cs="Arial"/>
        </w:rPr>
        <w:t>e</w:t>
      </w:r>
      <w:r w:rsidRPr="00D87808">
        <w:rPr>
          <w:rFonts w:cs="Arial"/>
        </w:rPr>
        <w:t xml:space="preserve"> logical and / or physical area that is subject to security controls to protect it from all entities outside the domain. For the </w:t>
      </w:r>
      <w:r w:rsidR="001D2AD5">
        <w:rPr>
          <w:rFonts w:cs="Arial"/>
        </w:rPr>
        <w:t>SOC 1 Type II</w:t>
      </w:r>
      <w:r w:rsidRPr="00D87808">
        <w:rPr>
          <w:rFonts w:cs="Arial"/>
        </w:rPr>
        <w:t xml:space="preserve"> System the security domain is limited to </w:t>
      </w:r>
      <w:r w:rsidR="00595B08">
        <w:rPr>
          <w:rFonts w:cs="Arial"/>
        </w:rPr>
        <w:t>Nexelus</w:t>
      </w:r>
      <w:r w:rsidR="00A5689E">
        <w:rPr>
          <w:rFonts w:cs="Arial"/>
        </w:rPr>
        <w:t xml:space="preserve"> and </w:t>
      </w:r>
      <w:proofErr w:type="spellStart"/>
      <w:r w:rsidR="00A5689E">
        <w:rPr>
          <w:rFonts w:cs="Arial"/>
        </w:rPr>
        <w:t>HiQuSystems</w:t>
      </w:r>
      <w:proofErr w:type="spellEnd"/>
      <w:r w:rsidR="00A5689E">
        <w:rPr>
          <w:rFonts w:cs="Arial"/>
        </w:rPr>
        <w:t xml:space="preserve"> premises</w:t>
      </w:r>
      <w:r w:rsidRPr="00D87808">
        <w:rPr>
          <w:rFonts w:cs="Arial"/>
        </w:rPr>
        <w:t>.</w:t>
      </w:r>
    </w:p>
    <w:p w14:paraId="76DA2809" w14:textId="77777777" w:rsidR="000226CD" w:rsidRPr="00D87808" w:rsidRDefault="000226CD" w:rsidP="00206232">
      <w:pPr>
        <w:rPr>
          <w:rFonts w:cs="Arial"/>
        </w:rPr>
      </w:pPr>
      <w:r w:rsidRPr="00D87808">
        <w:rPr>
          <w:rFonts w:cs="Arial"/>
        </w:rPr>
        <w:t>The location is defined as follows:</w:t>
      </w:r>
    </w:p>
    <w:p w14:paraId="64214291" w14:textId="77777777" w:rsidR="00CD70EB" w:rsidRDefault="000226CD" w:rsidP="0015566A">
      <w:pPr>
        <w:pStyle w:val="ListParagraph"/>
        <w:numPr>
          <w:ilvl w:val="0"/>
          <w:numId w:val="17"/>
        </w:numPr>
        <w:spacing w:before="0" w:after="200" w:line="276" w:lineRule="auto"/>
        <w:rPr>
          <w:rFonts w:cs="Arial"/>
        </w:rPr>
      </w:pPr>
      <w:r w:rsidRPr="00CD70EB">
        <w:rPr>
          <w:rFonts w:cs="Arial"/>
        </w:rPr>
        <w:t>The space within the physical structure bound by, and including, walls, ceiling, floor, doors, and windows.</w:t>
      </w:r>
    </w:p>
    <w:p w14:paraId="46CD651E" w14:textId="633AB331" w:rsidR="000226CD" w:rsidRPr="00CD70EB" w:rsidRDefault="000226CD" w:rsidP="0015566A">
      <w:pPr>
        <w:pStyle w:val="ListParagraph"/>
        <w:numPr>
          <w:ilvl w:val="0"/>
          <w:numId w:val="17"/>
        </w:numPr>
        <w:spacing w:before="0" w:after="200" w:line="276" w:lineRule="auto"/>
        <w:rPr>
          <w:rFonts w:cs="Arial"/>
        </w:rPr>
      </w:pPr>
      <w:r w:rsidRPr="00CD70EB">
        <w:rPr>
          <w:rFonts w:cs="Arial"/>
        </w:rPr>
        <w:t>All equipment within the physical domain detail mentioned in Asset Identification and Classification Document.</w:t>
      </w:r>
    </w:p>
    <w:p w14:paraId="50AD131A" w14:textId="5D4F4288" w:rsidR="000226CD" w:rsidRPr="00855C7B" w:rsidRDefault="003710DB" w:rsidP="00B84896">
      <w:r>
        <w:t>Reference(s)</w:t>
      </w:r>
      <w:r w:rsidR="000226CD" w:rsidRPr="00855C7B">
        <w:t>:</w:t>
      </w:r>
    </w:p>
    <w:p w14:paraId="1AC2B92B" w14:textId="5C02EBE6" w:rsidR="000226CD" w:rsidRPr="0094385D" w:rsidRDefault="000226CD" w:rsidP="0015566A">
      <w:pPr>
        <w:pStyle w:val="BulletedListLevel1"/>
        <w:numPr>
          <w:ilvl w:val="0"/>
          <w:numId w:val="18"/>
        </w:numPr>
      </w:pPr>
      <w:r>
        <w:t>Network Security and Access Control Procedure</w:t>
      </w:r>
      <w:r w:rsidRPr="0094385D">
        <w:t xml:space="preserve"> </w:t>
      </w:r>
    </w:p>
    <w:p w14:paraId="3B466F9A" w14:textId="77777777" w:rsidR="000226CD" w:rsidRDefault="000226CD" w:rsidP="00206232">
      <w:pPr>
        <w:pStyle w:val="BulletedListLevel1"/>
      </w:pPr>
      <w:r>
        <w:t>Capacity and change Management Procedure</w:t>
      </w:r>
    </w:p>
    <w:p w14:paraId="18343DA4" w14:textId="03457B4D" w:rsidR="000226CD" w:rsidRPr="00E65A89" w:rsidRDefault="00595B08" w:rsidP="00CB6910">
      <w:pPr>
        <w:pStyle w:val="Heading3"/>
      </w:pPr>
      <w:bookmarkStart w:id="39" w:name="_Toc401859113"/>
      <w:bookmarkStart w:id="40" w:name="_Toc421999525"/>
      <w:bookmarkStart w:id="41" w:name="_Toc482451142"/>
      <w:bookmarkStart w:id="42" w:name="_Toc84586738"/>
      <w:bookmarkStart w:id="43" w:name="_Toc87954117"/>
      <w:r>
        <w:t>Nexelus</w:t>
      </w:r>
      <w:r w:rsidR="000226CD" w:rsidRPr="00E65A89">
        <w:t xml:space="preserve"> Staff</w:t>
      </w:r>
      <w:bookmarkEnd w:id="39"/>
      <w:bookmarkEnd w:id="40"/>
      <w:bookmarkEnd w:id="41"/>
      <w:bookmarkEnd w:id="42"/>
      <w:bookmarkEnd w:id="43"/>
    </w:p>
    <w:p w14:paraId="272D7620" w14:textId="648A1B81" w:rsidR="000226CD" w:rsidRPr="00855C7B" w:rsidRDefault="000226CD" w:rsidP="00206232">
      <w:pPr>
        <w:rPr>
          <w:rFonts w:cs="Arial"/>
        </w:rPr>
      </w:pPr>
      <w:r w:rsidRPr="00855C7B">
        <w:rPr>
          <w:rFonts w:cs="Arial"/>
        </w:rPr>
        <w:t xml:space="preserve">All personnel employed / contractual engaged by </w:t>
      </w:r>
      <w:r w:rsidR="00595B08">
        <w:rPr>
          <w:rFonts w:cs="Arial"/>
        </w:rPr>
        <w:t>Nexelus</w:t>
      </w:r>
      <w:r w:rsidRPr="00855C7B">
        <w:rPr>
          <w:rFonts w:cs="Arial"/>
        </w:rPr>
        <w:t xml:space="preserve"> are required to follow the policies and procedures </w:t>
      </w:r>
      <w:r w:rsidR="00E22299">
        <w:rPr>
          <w:rFonts w:cs="Arial"/>
        </w:rPr>
        <w:t xml:space="preserve">as defined in </w:t>
      </w:r>
      <w:r w:rsidR="00595B08">
        <w:rPr>
          <w:rFonts w:cs="Arial"/>
        </w:rPr>
        <w:t>Nexelus</w:t>
      </w:r>
      <w:r w:rsidR="00E22299">
        <w:rPr>
          <w:rFonts w:cs="Arial"/>
        </w:rPr>
        <w:t xml:space="preserve"> Security Manual </w:t>
      </w:r>
      <w:r w:rsidRPr="00855C7B">
        <w:rPr>
          <w:rFonts w:cs="Arial"/>
        </w:rPr>
        <w:t xml:space="preserve">by management in line with strategic security needs. </w:t>
      </w:r>
    </w:p>
    <w:p w14:paraId="1B346754" w14:textId="6560412D" w:rsidR="000226CD" w:rsidRPr="0094385D" w:rsidRDefault="000226CD" w:rsidP="00CB6910">
      <w:pPr>
        <w:pStyle w:val="Heading3"/>
      </w:pPr>
      <w:bookmarkStart w:id="44" w:name="_Toc401859114"/>
      <w:bookmarkStart w:id="45" w:name="_Toc421999526"/>
      <w:bookmarkStart w:id="46" w:name="_Toc482451143"/>
      <w:bookmarkStart w:id="47" w:name="_Toc84586739"/>
      <w:bookmarkStart w:id="48" w:name="_Toc87954118"/>
      <w:r w:rsidRPr="0094385D">
        <w:t>Network Services</w:t>
      </w:r>
      <w:bookmarkEnd w:id="44"/>
      <w:bookmarkEnd w:id="45"/>
      <w:bookmarkEnd w:id="46"/>
      <w:bookmarkEnd w:id="47"/>
      <w:bookmarkEnd w:id="48"/>
    </w:p>
    <w:p w14:paraId="446CC2DA" w14:textId="77777777" w:rsidR="000226CD" w:rsidRPr="00855C7B" w:rsidRDefault="000226CD" w:rsidP="00206232">
      <w:pPr>
        <w:rPr>
          <w:rFonts w:cs="Arial"/>
        </w:rPr>
      </w:pPr>
      <w:r w:rsidRPr="00855C7B">
        <w:rPr>
          <w:rFonts w:cs="Arial"/>
        </w:rPr>
        <w:t>Network services required by our network infrastructure are as follow:</w:t>
      </w:r>
    </w:p>
    <w:p w14:paraId="1B7C0E06" w14:textId="77777777" w:rsidR="000226CD" w:rsidRPr="003B5C69" w:rsidRDefault="000226CD" w:rsidP="00206232">
      <w:pPr>
        <w:pStyle w:val="BulletedListLevel1"/>
        <w:rPr>
          <w:color w:val="auto"/>
          <w:highlight w:val="yellow"/>
        </w:rPr>
      </w:pPr>
      <w:r w:rsidRPr="003B5C69">
        <w:rPr>
          <w:color w:val="auto"/>
          <w:highlight w:val="yellow"/>
        </w:rPr>
        <w:t>Internet Connectivity from ISP.</w:t>
      </w:r>
    </w:p>
    <w:p w14:paraId="0132B415" w14:textId="77777777" w:rsidR="000226CD" w:rsidRPr="003B5C69" w:rsidRDefault="000226CD" w:rsidP="00206232">
      <w:pPr>
        <w:pStyle w:val="BulletedListLevel1"/>
        <w:rPr>
          <w:color w:val="auto"/>
          <w:highlight w:val="yellow"/>
        </w:rPr>
      </w:pPr>
      <w:r w:rsidRPr="003B5C69">
        <w:rPr>
          <w:color w:val="auto"/>
          <w:highlight w:val="yellow"/>
        </w:rPr>
        <w:t>Host based Protection against malware and Virus.</w:t>
      </w:r>
    </w:p>
    <w:p w14:paraId="11332A13" w14:textId="77777777" w:rsidR="000226CD" w:rsidRPr="003B5C69" w:rsidRDefault="000226CD" w:rsidP="00206232">
      <w:pPr>
        <w:pStyle w:val="BulletedListLevel1"/>
        <w:rPr>
          <w:color w:val="auto"/>
          <w:highlight w:val="yellow"/>
        </w:rPr>
      </w:pPr>
      <w:r w:rsidRPr="003B5C69">
        <w:rPr>
          <w:color w:val="auto"/>
          <w:highlight w:val="yellow"/>
        </w:rPr>
        <w:t>Web filtering.</w:t>
      </w:r>
    </w:p>
    <w:p w14:paraId="72E1E754" w14:textId="77777777" w:rsidR="000226CD" w:rsidRPr="003B5C69" w:rsidRDefault="000226CD" w:rsidP="00206232">
      <w:pPr>
        <w:pStyle w:val="BulletedListLevel1"/>
        <w:rPr>
          <w:color w:val="auto"/>
          <w:highlight w:val="yellow"/>
        </w:rPr>
      </w:pPr>
      <w:r w:rsidRPr="003B5C69">
        <w:rPr>
          <w:color w:val="auto"/>
          <w:highlight w:val="yellow"/>
        </w:rPr>
        <w:t>Switches</w:t>
      </w:r>
    </w:p>
    <w:p w14:paraId="5F747158" w14:textId="77777777" w:rsidR="000226CD" w:rsidRPr="003B5C69" w:rsidRDefault="000226CD" w:rsidP="00206232">
      <w:pPr>
        <w:pStyle w:val="BulletedListLevel1"/>
        <w:rPr>
          <w:color w:val="auto"/>
          <w:highlight w:val="yellow"/>
        </w:rPr>
      </w:pPr>
      <w:r w:rsidRPr="003B5C69">
        <w:rPr>
          <w:color w:val="auto"/>
          <w:highlight w:val="yellow"/>
        </w:rPr>
        <w:t>Host based Application Control.</w:t>
      </w:r>
    </w:p>
    <w:p w14:paraId="112D2DE4" w14:textId="77777777" w:rsidR="000226CD" w:rsidRPr="003B5C69" w:rsidRDefault="000226CD" w:rsidP="00206232">
      <w:pPr>
        <w:pStyle w:val="BulletedListLevel1"/>
        <w:rPr>
          <w:color w:val="auto"/>
          <w:highlight w:val="yellow"/>
        </w:rPr>
      </w:pPr>
      <w:r w:rsidRPr="003B5C69">
        <w:rPr>
          <w:color w:val="auto"/>
          <w:highlight w:val="yellow"/>
        </w:rPr>
        <w:t>Active Directory</w:t>
      </w:r>
    </w:p>
    <w:p w14:paraId="0D462D0B" w14:textId="0868AB82" w:rsidR="000226CD" w:rsidRPr="003B5C69" w:rsidRDefault="000226CD" w:rsidP="00206232">
      <w:pPr>
        <w:pStyle w:val="BulletedListLevel1"/>
        <w:rPr>
          <w:color w:val="auto"/>
          <w:highlight w:val="yellow"/>
        </w:rPr>
      </w:pPr>
      <w:r w:rsidRPr="003B5C69">
        <w:rPr>
          <w:color w:val="auto"/>
          <w:highlight w:val="yellow"/>
        </w:rPr>
        <w:t xml:space="preserve">E-mail Scanning Services. </w:t>
      </w:r>
    </w:p>
    <w:p w14:paraId="583AAEB9" w14:textId="77777777" w:rsidR="000226CD" w:rsidRPr="003B5C69" w:rsidRDefault="000226CD" w:rsidP="00206232">
      <w:pPr>
        <w:pStyle w:val="BulletedListLevel1"/>
        <w:rPr>
          <w:color w:val="auto"/>
          <w:highlight w:val="yellow"/>
        </w:rPr>
      </w:pPr>
      <w:r w:rsidRPr="003B5C69">
        <w:rPr>
          <w:color w:val="auto"/>
          <w:highlight w:val="yellow"/>
        </w:rPr>
        <w:t>Patch management service to update all servers/workstations.</w:t>
      </w:r>
    </w:p>
    <w:p w14:paraId="5E4DE418" w14:textId="77777777" w:rsidR="000226CD" w:rsidRPr="003B5C69" w:rsidRDefault="000226CD" w:rsidP="00206232">
      <w:pPr>
        <w:pStyle w:val="BulletedListLevel1"/>
        <w:rPr>
          <w:color w:val="auto"/>
          <w:highlight w:val="yellow"/>
        </w:rPr>
      </w:pPr>
      <w:r w:rsidRPr="003B5C69">
        <w:rPr>
          <w:color w:val="auto"/>
          <w:highlight w:val="yellow"/>
        </w:rPr>
        <w:t>Application and Database servers.</w:t>
      </w:r>
    </w:p>
    <w:p w14:paraId="6D345458" w14:textId="77777777" w:rsidR="000226CD" w:rsidRPr="003B5C69" w:rsidRDefault="000226CD" w:rsidP="00206232">
      <w:pPr>
        <w:pStyle w:val="BulletedListLevel1"/>
        <w:rPr>
          <w:color w:val="auto"/>
          <w:highlight w:val="yellow"/>
        </w:rPr>
      </w:pPr>
      <w:r w:rsidRPr="003B5C69">
        <w:rPr>
          <w:color w:val="auto"/>
          <w:highlight w:val="yellow"/>
        </w:rPr>
        <w:t>Log Management.</w:t>
      </w:r>
    </w:p>
    <w:p w14:paraId="0B9495D4" w14:textId="77777777" w:rsidR="000226CD" w:rsidRPr="003B5C69" w:rsidRDefault="000226CD" w:rsidP="00206232">
      <w:pPr>
        <w:pStyle w:val="BulletedListLevel1"/>
        <w:rPr>
          <w:color w:val="auto"/>
          <w:highlight w:val="yellow"/>
        </w:rPr>
      </w:pPr>
      <w:r w:rsidRPr="003B5C69">
        <w:rPr>
          <w:color w:val="auto"/>
          <w:highlight w:val="yellow"/>
        </w:rPr>
        <w:t xml:space="preserve">Biometric Access Control </w:t>
      </w:r>
    </w:p>
    <w:p w14:paraId="6FB8E75E" w14:textId="112918E8" w:rsidR="000226CD" w:rsidRPr="003B5C69" w:rsidRDefault="000226CD" w:rsidP="00206232">
      <w:pPr>
        <w:pStyle w:val="BulletedListLevel1"/>
        <w:rPr>
          <w:color w:val="auto"/>
          <w:highlight w:val="yellow"/>
        </w:rPr>
      </w:pPr>
      <w:r w:rsidRPr="003B5C69">
        <w:rPr>
          <w:color w:val="auto"/>
          <w:highlight w:val="yellow"/>
        </w:rPr>
        <w:lastRenderedPageBreak/>
        <w:t>Office 365</w:t>
      </w:r>
    </w:p>
    <w:p w14:paraId="59D758F6" w14:textId="0E59258C" w:rsidR="00BA29B2" w:rsidRDefault="00BA29B2">
      <w:pPr>
        <w:spacing w:before="0" w:after="0"/>
      </w:pPr>
      <w:bookmarkStart w:id="49" w:name="_Toc401859115"/>
      <w:bookmarkStart w:id="50" w:name="_Toc421999527"/>
      <w:bookmarkStart w:id="51" w:name="_Toc482451144"/>
      <w:bookmarkStart w:id="52" w:name="_Toc84586740"/>
      <w:r>
        <w:br w:type="page"/>
      </w:r>
    </w:p>
    <w:p w14:paraId="1CAF0462" w14:textId="2D319073" w:rsidR="00860A0F" w:rsidRDefault="003935F9" w:rsidP="001A2ADD">
      <w:pPr>
        <w:pStyle w:val="Heading1"/>
      </w:pPr>
      <w:bookmarkStart w:id="53" w:name="_Toc87954119"/>
      <w:r>
        <w:lastRenderedPageBreak/>
        <w:t>Organization and Management</w:t>
      </w:r>
      <w:bookmarkEnd w:id="53"/>
    </w:p>
    <w:p w14:paraId="617F4459" w14:textId="6A6DE97D" w:rsidR="00674CAA" w:rsidRDefault="00674CAA" w:rsidP="00674CAA">
      <w:pPr>
        <w:pStyle w:val="Body"/>
      </w:pPr>
    </w:p>
    <w:p w14:paraId="0633C752" w14:textId="4821025E" w:rsidR="001171F7" w:rsidRDefault="006A19B5" w:rsidP="00674CAA">
      <w:pPr>
        <w:pStyle w:val="Body"/>
      </w:pPr>
      <w:r w:rsidRPr="006A19B5">
        <w:t xml:space="preserve">Organizational Management is a management activity that ensures </w:t>
      </w:r>
      <w:r w:rsidRPr="006A19B5">
        <w:t>organizational</w:t>
      </w:r>
      <w:r w:rsidRPr="006A19B5">
        <w:t xml:space="preserve"> goals are reached by adequately deploying available resources and processes. </w:t>
      </w:r>
      <w:r w:rsidRPr="006A19B5">
        <w:t>Organizational</w:t>
      </w:r>
      <w:r w:rsidRPr="006A19B5">
        <w:t xml:space="preserve"> management includes monitoring, planning, </w:t>
      </w:r>
      <w:r w:rsidRPr="006A19B5">
        <w:t>organizing</w:t>
      </w:r>
      <w:r w:rsidRPr="006A19B5">
        <w:t xml:space="preserve">, and implementing. These all </w:t>
      </w:r>
      <w:r w:rsidRPr="006A19B5">
        <w:t>realize</w:t>
      </w:r>
      <w:r w:rsidRPr="006A19B5">
        <w:t xml:space="preserve"> the </w:t>
      </w:r>
      <w:r w:rsidRPr="006A19B5">
        <w:t>organization’s</w:t>
      </w:r>
      <w:r w:rsidRPr="006A19B5">
        <w:t xml:space="preserve"> ambitions which are translated into predetermined goals and objectives.</w:t>
      </w:r>
    </w:p>
    <w:p w14:paraId="4D1F62E0" w14:textId="77777777" w:rsidR="006A19B5" w:rsidRDefault="006A19B5" w:rsidP="00674CAA">
      <w:pPr>
        <w:pStyle w:val="Body"/>
      </w:pPr>
    </w:p>
    <w:p w14:paraId="1B599901" w14:textId="495F5262" w:rsidR="003F3EA7" w:rsidRDefault="003F3EA7" w:rsidP="003F3EA7">
      <w:pPr>
        <w:pStyle w:val="Heading2"/>
      </w:pPr>
      <w:r>
        <w:lastRenderedPageBreak/>
        <w:t xml:space="preserve">Organization </w:t>
      </w:r>
      <w:commentRangeStart w:id="54"/>
      <w:r>
        <w:t>Chart</w:t>
      </w:r>
      <w:commentRangeEnd w:id="54"/>
      <w:r w:rsidR="00F135C6">
        <w:rPr>
          <w:rStyle w:val="CommentReference"/>
          <w:iCs w:val="0"/>
          <w:color w:val="800080"/>
          <w:spacing w:val="0"/>
        </w:rPr>
        <w:commentReference w:id="54"/>
      </w:r>
    </w:p>
    <w:p w14:paraId="68E864E6" w14:textId="1CC0ACD6" w:rsidR="003F3EA7" w:rsidRPr="003F3EA7" w:rsidRDefault="00F135C6" w:rsidP="003F3EA7">
      <w:pPr>
        <w:pStyle w:val="Body"/>
      </w:pPr>
      <w:r w:rsidRPr="00F135C6">
        <w:drawing>
          <wp:inline distT="0" distB="0" distL="0" distR="0" wp14:anchorId="26B354A0" wp14:editId="20684EB9">
            <wp:extent cx="5943600" cy="358203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stretch>
                      <a:fillRect/>
                    </a:stretch>
                  </pic:blipFill>
                  <pic:spPr>
                    <a:xfrm>
                      <a:off x="0" y="0"/>
                      <a:ext cx="5943600" cy="3582035"/>
                    </a:xfrm>
                    <a:prstGeom prst="rect">
                      <a:avLst/>
                    </a:prstGeom>
                  </pic:spPr>
                </pic:pic>
              </a:graphicData>
            </a:graphic>
          </wp:inline>
        </w:drawing>
      </w:r>
    </w:p>
    <w:p w14:paraId="5F4CADE2" w14:textId="6AAC79B6" w:rsidR="00F135C6" w:rsidRDefault="00F135C6">
      <w:pPr>
        <w:spacing w:before="0" w:after="0"/>
        <w:rPr>
          <w:rFonts w:cs="Arial"/>
          <w:snapToGrid w:val="0"/>
          <w:color w:val="000000"/>
        </w:rPr>
      </w:pPr>
      <w:r>
        <w:br w:type="page"/>
      </w:r>
    </w:p>
    <w:p w14:paraId="75C638D8" w14:textId="31337679" w:rsidR="003F3EA7" w:rsidRDefault="00F135C6" w:rsidP="00F135C6">
      <w:pPr>
        <w:pStyle w:val="Heading2"/>
      </w:pPr>
      <w:r>
        <w:lastRenderedPageBreak/>
        <w:t>Job Description Manual</w:t>
      </w:r>
    </w:p>
    <w:p w14:paraId="1E54E08B" w14:textId="3DE9B271" w:rsidR="00F135C6" w:rsidRDefault="00F135C6" w:rsidP="00F135C6">
      <w:pPr>
        <w:pStyle w:val="Body"/>
      </w:pPr>
      <w:r>
        <w:t>Job Description Manual is maintained separately.</w:t>
      </w:r>
    </w:p>
    <w:p w14:paraId="496F71EB" w14:textId="537213A5" w:rsidR="00F135C6" w:rsidRDefault="00F135C6" w:rsidP="00F135C6">
      <w:pPr>
        <w:pStyle w:val="Body"/>
      </w:pPr>
    </w:p>
    <w:p w14:paraId="5B74AF66" w14:textId="77777777" w:rsidR="00F135C6" w:rsidRDefault="00F135C6" w:rsidP="00F135C6">
      <w:pPr>
        <w:pStyle w:val="Body"/>
      </w:pPr>
      <w:r>
        <w:t xml:space="preserve">Reference: </w:t>
      </w:r>
    </w:p>
    <w:p w14:paraId="5A688186" w14:textId="1BB625B8" w:rsidR="00F135C6" w:rsidRDefault="00F135C6" w:rsidP="00F135C6">
      <w:pPr>
        <w:pStyle w:val="Body"/>
        <w:numPr>
          <w:ilvl w:val="0"/>
          <w:numId w:val="101"/>
        </w:numPr>
      </w:pPr>
      <w:r>
        <w:t>Job Description Manual – HiQuSystems.docx</w:t>
      </w:r>
    </w:p>
    <w:p w14:paraId="2809AEA4" w14:textId="2D8B4149" w:rsidR="00F135C6" w:rsidRDefault="00F135C6" w:rsidP="00F135C6">
      <w:pPr>
        <w:pStyle w:val="Body"/>
        <w:numPr>
          <w:ilvl w:val="0"/>
          <w:numId w:val="101"/>
        </w:numPr>
      </w:pPr>
      <w:r>
        <w:t xml:space="preserve">Job Description Manual – </w:t>
      </w:r>
      <w:r>
        <w:t>Nexelus</w:t>
      </w:r>
      <w:r>
        <w:t>.docx</w:t>
      </w:r>
    </w:p>
    <w:p w14:paraId="52544CC2" w14:textId="07119402" w:rsidR="00F135C6" w:rsidRDefault="00F135C6" w:rsidP="00F135C6">
      <w:pPr>
        <w:pStyle w:val="Body"/>
      </w:pPr>
    </w:p>
    <w:p w14:paraId="18202A33" w14:textId="77777777" w:rsidR="00E42317" w:rsidRDefault="00E42317" w:rsidP="00E42317">
      <w:pPr>
        <w:pStyle w:val="Heading2"/>
      </w:pPr>
      <w:r>
        <w:lastRenderedPageBreak/>
        <w:t>Employee Hiring and Screening Process</w:t>
      </w:r>
    </w:p>
    <w:p w14:paraId="24FFAFBC" w14:textId="77777777" w:rsidR="00E42317" w:rsidRDefault="00E42317" w:rsidP="00E42317">
      <w:pPr>
        <w:pStyle w:val="Body"/>
      </w:pPr>
      <w:r w:rsidRPr="00F5606C">
        <w:t xml:space="preserve">An efficient and effective hiring process is a step-by-step process for hiring a new employee, whereby an organization identifies its talent needs, recruits from its talent </w:t>
      </w:r>
      <w:proofErr w:type="gramStart"/>
      <w:r w:rsidRPr="00F5606C">
        <w:t>pool</w:t>
      </w:r>
      <w:proofErr w:type="gramEnd"/>
      <w:r w:rsidRPr="00F5606C">
        <w:t xml:space="preserve"> and eventually hires the most qualified candidates. </w:t>
      </w:r>
    </w:p>
    <w:p w14:paraId="00058489" w14:textId="77777777" w:rsidR="00E42317" w:rsidRDefault="00E42317" w:rsidP="00E42317">
      <w:pPr>
        <w:pStyle w:val="Heading3"/>
      </w:pPr>
      <w:r>
        <w:t>Hiring Process</w:t>
      </w:r>
    </w:p>
    <w:p w14:paraId="6EBA28F3" w14:textId="77777777" w:rsidR="00E42317" w:rsidRDefault="00E42317" w:rsidP="00E42317">
      <w:pPr>
        <w:pStyle w:val="Body"/>
      </w:pPr>
      <w:r>
        <w:t xml:space="preserve">Recruitment process starts as and when </w:t>
      </w:r>
      <w:r w:rsidRPr="00F5606C">
        <w:t>a hiring need</w:t>
      </w:r>
      <w:r>
        <w:t xml:space="preserve"> is identified</w:t>
      </w:r>
      <w:r w:rsidRPr="00F5606C">
        <w:t xml:space="preserve">. In the case of newly formed positions, </w:t>
      </w:r>
      <w:r>
        <w:t>Department head</w:t>
      </w:r>
      <w:r w:rsidRPr="00F5606C">
        <w:t xml:space="preserve"> identif</w:t>
      </w:r>
      <w:r>
        <w:t>ies</w:t>
      </w:r>
      <w:r w:rsidRPr="00F5606C">
        <w:t xml:space="preserve"> how the new role aligns with its goals and business plan</w:t>
      </w:r>
      <w:r>
        <w:t>,</w:t>
      </w:r>
      <w:r w:rsidRPr="00F5606C">
        <w:t xml:space="preserve"> keep</w:t>
      </w:r>
      <w:r>
        <w:t>ing the</w:t>
      </w:r>
      <w:r w:rsidRPr="00F5606C">
        <w:t xml:space="preserve"> relevant internal teams and employees apprised of the new position at each stage of the hiring process. It’s important that all those involved in the hiring decision agree to the hiring process, steps, and appropriate communication channels. </w:t>
      </w:r>
    </w:p>
    <w:p w14:paraId="76C1E06C" w14:textId="77777777" w:rsidR="00E42317" w:rsidRDefault="00E42317" w:rsidP="00E42317">
      <w:pPr>
        <w:pStyle w:val="Body"/>
      </w:pPr>
      <w:r>
        <w:t xml:space="preserve">General Manager decides on </w:t>
      </w:r>
      <w:r w:rsidRPr="00F5606C">
        <w:t>how to publicize the new position, both internally and externally; criteria for initial candidate screening; what the interview process will look like; and who will conduct interviews.</w:t>
      </w:r>
    </w:p>
    <w:p w14:paraId="06CB7777" w14:textId="77777777" w:rsidR="00E42317" w:rsidRDefault="00E42317" w:rsidP="00E42317">
      <w:pPr>
        <w:pStyle w:val="Heading3"/>
      </w:pPr>
      <w:r>
        <w:t>Job Description</w:t>
      </w:r>
    </w:p>
    <w:p w14:paraId="46B2B6D2" w14:textId="77777777" w:rsidR="00E42317" w:rsidRDefault="00E42317" w:rsidP="00E42317">
      <w:pPr>
        <w:pStyle w:val="Body"/>
      </w:pPr>
      <w:r>
        <w:t>Job Description is borrowed from Job Description Manual or new Job Description is developed for a new position. J</w:t>
      </w:r>
      <w:r w:rsidRPr="00341D50">
        <w:t xml:space="preserve">ob description includes a prioritized list of job requirements, special qualifications, desired characteristics, and requisite experience. </w:t>
      </w:r>
    </w:p>
    <w:p w14:paraId="511C5EAB" w14:textId="77777777" w:rsidR="00E42317" w:rsidRDefault="00E42317" w:rsidP="00E42317">
      <w:pPr>
        <w:pStyle w:val="Heading3"/>
      </w:pPr>
      <w:r w:rsidRPr="00341D50">
        <w:t>Advertise the Position</w:t>
      </w:r>
    </w:p>
    <w:p w14:paraId="4868B1CB" w14:textId="77777777" w:rsidR="00E42317" w:rsidRDefault="00E42317" w:rsidP="00E42317">
      <w:pPr>
        <w:pStyle w:val="Body"/>
      </w:pPr>
      <w:r w:rsidRPr="00341D50">
        <w:t xml:space="preserve">Identifying highly qualified potential candidates begins internally. Start, therefore, by notifying current employees of the opening. Advertising the job may stop there if </w:t>
      </w:r>
      <w:r>
        <w:t>management decides</w:t>
      </w:r>
      <w:r w:rsidRPr="00341D50">
        <w:t xml:space="preserve"> to fill the position internally. If, however, </w:t>
      </w:r>
      <w:r>
        <w:t>if an external candidate is required, a suitable platform such as Rozee.pk will be used to advertise the job.</w:t>
      </w:r>
      <w:r w:rsidRPr="00341D50">
        <w:t xml:space="preserve"> External publicity </w:t>
      </w:r>
      <w:r>
        <w:t xml:space="preserve">may also </w:t>
      </w:r>
      <w:r w:rsidRPr="00341D50">
        <w:t xml:space="preserve">consist of utilizing a combination of the company’s website and social media platforms, job posting sites like LinkedIn, job fairs, industry publications and events, local newspaper advertisements, and word-of-mouth recruitment. </w:t>
      </w:r>
      <w:r>
        <w:t xml:space="preserve">A </w:t>
      </w:r>
      <w:proofErr w:type="gramStart"/>
      <w:r>
        <w:t>third party</w:t>
      </w:r>
      <w:proofErr w:type="gramEnd"/>
      <w:r>
        <w:t xml:space="preserve"> recruiter is also consulted occasionally.</w:t>
      </w:r>
    </w:p>
    <w:p w14:paraId="73799342" w14:textId="77777777" w:rsidR="00E42317" w:rsidRDefault="00E42317" w:rsidP="00E42317">
      <w:pPr>
        <w:pStyle w:val="Heading3"/>
      </w:pPr>
      <w:r w:rsidRPr="000115B6">
        <w:t>Review Applications</w:t>
      </w:r>
    </w:p>
    <w:p w14:paraId="1A133501" w14:textId="77777777" w:rsidR="00E42317" w:rsidRDefault="00E42317" w:rsidP="00E42317">
      <w:pPr>
        <w:pStyle w:val="Body"/>
      </w:pPr>
      <w:r>
        <w:t>T</w:t>
      </w:r>
      <w:r w:rsidRPr="000115B6">
        <w:t>he review process begins with Human Resource representatives who review</w:t>
      </w:r>
      <w:r>
        <w:t>s</w:t>
      </w:r>
      <w:r w:rsidRPr="000115B6">
        <w:t xml:space="preserve"> the applications and eliminate any candidate who does not meet the minimum requirements for the position or the company more generally.</w:t>
      </w:r>
      <w:r>
        <w:t xml:space="preserve"> Shortlisted applications are then further analyzed by relevant department head(s) and filtered. Once </w:t>
      </w:r>
      <w:r w:rsidRPr="00CA10AF">
        <w:t>a batch of qualified applications are assembled,</w:t>
      </w:r>
      <w:r>
        <w:t xml:space="preserve"> HR department initiates the interview process.</w:t>
      </w:r>
    </w:p>
    <w:p w14:paraId="6DE51BBC" w14:textId="77777777" w:rsidR="00E42317" w:rsidRDefault="00E42317" w:rsidP="00E42317">
      <w:pPr>
        <w:pStyle w:val="Heading3"/>
      </w:pPr>
      <w:r w:rsidRPr="00CA10AF">
        <w:t>Phone Interview/Initial Screening</w:t>
      </w:r>
    </w:p>
    <w:p w14:paraId="0965FA3B" w14:textId="77777777" w:rsidR="00E42317" w:rsidRDefault="00E42317" w:rsidP="00E42317">
      <w:pPr>
        <w:pStyle w:val="Body"/>
      </w:pPr>
      <w:r w:rsidRPr="00CA10AF">
        <w:t>Initial interviews typically begin with phone calls with HR representatives. Phone interviews determine if applicants possess the requisite qualifications to fill the position and align with an organization’s culture and values. Phone interviews enable organizations to further pare down the list of candidates while expending company resources efficiently.</w:t>
      </w:r>
    </w:p>
    <w:p w14:paraId="283D5186" w14:textId="77777777" w:rsidR="00E42317" w:rsidRDefault="00E42317" w:rsidP="00E42317">
      <w:pPr>
        <w:pStyle w:val="Heading3"/>
        <w:rPr>
          <w:snapToGrid/>
          <w:shd w:val="clear" w:color="auto" w:fill="FFFFFF"/>
        </w:rPr>
      </w:pPr>
      <w:r>
        <w:lastRenderedPageBreak/>
        <w:t>A</w:t>
      </w:r>
      <w:r w:rsidRPr="00011067">
        <w:rPr>
          <w:snapToGrid/>
          <w:shd w:val="clear" w:color="auto" w:fill="FFFFFF"/>
        </w:rPr>
        <w:t>pplicant Assessment</w:t>
      </w:r>
    </w:p>
    <w:p w14:paraId="536D3BF9" w14:textId="77777777" w:rsidR="00E42317" w:rsidRPr="00011067" w:rsidRDefault="00E42317" w:rsidP="00E42317">
      <w:pPr>
        <w:pStyle w:val="Body"/>
      </w:pPr>
      <w:r>
        <w:t xml:space="preserve">Based on position, each </w:t>
      </w:r>
      <w:r w:rsidRPr="00011067">
        <w:t xml:space="preserve">applicant </w:t>
      </w:r>
      <w:r>
        <w:t xml:space="preserve">is assigned </w:t>
      </w:r>
      <w:r w:rsidRPr="00011067">
        <w:t>one or more standardized tests. These exams measure a wide range of variables, including personality traits, problem-solving ability, reasoning, reading comprehension, emotional intelligence, and more.</w:t>
      </w:r>
    </w:p>
    <w:p w14:paraId="20A2A570" w14:textId="77777777" w:rsidR="00E42317" w:rsidRDefault="00E42317" w:rsidP="00E42317">
      <w:pPr>
        <w:pStyle w:val="Heading3"/>
      </w:pPr>
      <w:r w:rsidRPr="00CA10AF">
        <w:t>Interviews</w:t>
      </w:r>
    </w:p>
    <w:p w14:paraId="1AB17555" w14:textId="77777777" w:rsidR="00E42317" w:rsidRPr="00CA10AF" w:rsidRDefault="00E42317" w:rsidP="00E42317">
      <w:pPr>
        <w:pStyle w:val="Body"/>
      </w:pPr>
      <w:r w:rsidRPr="00CA10AF">
        <w:t>Early interviews are typically one-on-one, in-person interviews between the applicants and the hiring manager. Early interviews conversations typically focus on applicants’ experience, skills, work history, and availability.</w:t>
      </w:r>
    </w:p>
    <w:p w14:paraId="24EF07D6" w14:textId="77777777" w:rsidR="00E42317" w:rsidRDefault="00E42317" w:rsidP="00E42317">
      <w:pPr>
        <w:pStyle w:val="Body"/>
      </w:pPr>
      <w:r>
        <w:t xml:space="preserve">Additional interviews with management, staff, executives, and other members of the organization can be either one-on-one or group interviews with the hiring committee. They may be formal or casual; on-site, off-site, or online via Skype, Google Hangouts, etc. Additional interviews are more in-depth; for example, in interviews between a candidate and multiple members of the hiring team interviewer, each member of the hiring team focuses on a specific topic or aspect of the job to avoid redundancy and ensure an in-depth conversation about the role and the candidates’ qualifications and experience. </w:t>
      </w:r>
    </w:p>
    <w:p w14:paraId="010C5AF0" w14:textId="77777777" w:rsidR="00E42317" w:rsidRDefault="00E42317" w:rsidP="00E42317">
      <w:pPr>
        <w:pStyle w:val="Body"/>
      </w:pPr>
      <w:r>
        <w:t xml:space="preserve">HR department inform the candidates that you elect not to request an interview that the search has moved </w:t>
      </w:r>
      <w:proofErr w:type="gramStart"/>
      <w:r>
        <w:t>forward</w:t>
      </w:r>
      <w:proofErr w:type="gramEnd"/>
      <w:r>
        <w:t xml:space="preserve"> and they are no longer under consideration.</w:t>
      </w:r>
    </w:p>
    <w:p w14:paraId="52095385" w14:textId="77777777" w:rsidR="00E42317" w:rsidRPr="00F5606C" w:rsidRDefault="00E42317" w:rsidP="00E42317">
      <w:pPr>
        <w:pStyle w:val="Body"/>
      </w:pPr>
      <w:r>
        <w:t>Final interviews often include conversations with the company’s general Manager and/or CEO or a more in-depth discussion with an interviewer from an earlier stage in the hiring process. Final interviews are typically extended only to a very small pool of top candidates.</w:t>
      </w:r>
    </w:p>
    <w:p w14:paraId="4AD60735" w14:textId="77777777" w:rsidR="00E42317" w:rsidRDefault="00E42317" w:rsidP="00E42317">
      <w:pPr>
        <w:pStyle w:val="Heading3"/>
      </w:pPr>
      <w:r w:rsidRPr="00011067">
        <w:t>Background Check</w:t>
      </w:r>
    </w:p>
    <w:p w14:paraId="0FDF6528" w14:textId="77777777" w:rsidR="00E42317" w:rsidRDefault="00E42317" w:rsidP="00E42317">
      <w:pPr>
        <w:pStyle w:val="Body"/>
      </w:pPr>
      <w:r w:rsidRPr="00011067">
        <w:t xml:space="preserve">Background checks review candidates’ criminal record, verify employment history and eligibility, and run credit checks. </w:t>
      </w:r>
      <w:proofErr w:type="spellStart"/>
      <w:r>
        <w:t>HiQuSystems</w:t>
      </w:r>
      <w:proofErr w:type="spellEnd"/>
      <w:r>
        <w:t xml:space="preserve"> may</w:t>
      </w:r>
      <w:r w:rsidRPr="00011067">
        <w:t xml:space="preserve"> also check social media accounts (Facebook, Twitter, etc.) to make sure potential employees are likely to represent the company in a professional manner. </w:t>
      </w:r>
    </w:p>
    <w:p w14:paraId="08386E66" w14:textId="77777777" w:rsidR="00E42317" w:rsidRDefault="00E42317" w:rsidP="00E42317">
      <w:pPr>
        <w:pStyle w:val="Heading3"/>
        <w:rPr>
          <w:snapToGrid/>
          <w:shd w:val="clear" w:color="auto" w:fill="FFFFFF"/>
        </w:rPr>
      </w:pPr>
      <w:r w:rsidRPr="00011067">
        <w:rPr>
          <w:snapToGrid/>
          <w:shd w:val="clear" w:color="auto" w:fill="FFFFFF"/>
        </w:rPr>
        <w:t>Decision</w:t>
      </w:r>
    </w:p>
    <w:p w14:paraId="77F001BD" w14:textId="77777777" w:rsidR="00E42317" w:rsidRDefault="00E42317" w:rsidP="00E42317">
      <w:pPr>
        <w:pStyle w:val="Body"/>
      </w:pPr>
      <w:r w:rsidRPr="00011067">
        <w:t xml:space="preserve">After conducting background and reference checks, the </w:t>
      </w:r>
      <w:r>
        <w:t>HR department</w:t>
      </w:r>
      <w:r w:rsidRPr="00011067">
        <w:t xml:space="preserve"> identifies their top choice. The </w:t>
      </w:r>
      <w:r>
        <w:t xml:space="preserve">HR Department </w:t>
      </w:r>
      <w:r w:rsidRPr="00011067">
        <w:t>also select</w:t>
      </w:r>
      <w:r>
        <w:t>s</w:t>
      </w:r>
      <w:r w:rsidRPr="00011067">
        <w:t xml:space="preserve"> a backup </w:t>
      </w:r>
      <w:proofErr w:type="gramStart"/>
      <w:r w:rsidRPr="00011067">
        <w:t>candidate, in case</w:t>
      </w:r>
      <w:proofErr w:type="gramEnd"/>
      <w:r w:rsidRPr="00011067">
        <w:t xml:space="preserve"> the top choice declines the offer or negotiations fail to produce a signed offer letter. </w:t>
      </w:r>
      <w:proofErr w:type="gramStart"/>
      <w:r w:rsidRPr="00011067">
        <w:t>In the event that</w:t>
      </w:r>
      <w:proofErr w:type="gramEnd"/>
      <w:r w:rsidRPr="00011067">
        <w:t xml:space="preserve"> no candidates meet the hiring criteria, the hiring staff should determine whether or not to start the hiring process over. If so, the hiring staff should discuss </w:t>
      </w:r>
      <w:proofErr w:type="gramStart"/>
      <w:r w:rsidRPr="00011067">
        <w:t>whether or not</w:t>
      </w:r>
      <w:proofErr w:type="gramEnd"/>
      <w:r w:rsidRPr="00011067">
        <w:t xml:space="preserve"> to adjust or alter the hiring process in order to yield more favorable candidates.</w:t>
      </w:r>
    </w:p>
    <w:p w14:paraId="4D7FA2D3" w14:textId="77777777" w:rsidR="00E42317" w:rsidRDefault="00E42317" w:rsidP="00E42317">
      <w:pPr>
        <w:pStyle w:val="Heading3"/>
      </w:pPr>
      <w:r w:rsidRPr="00011067">
        <w:t>Reference Check</w:t>
      </w:r>
    </w:p>
    <w:p w14:paraId="34965989" w14:textId="77777777" w:rsidR="00E42317" w:rsidRPr="00011067" w:rsidRDefault="00E42317" w:rsidP="00E42317">
      <w:pPr>
        <w:pStyle w:val="Body"/>
      </w:pPr>
      <w:r w:rsidRPr="00C701D4">
        <w:t>Reference checks verif</w:t>
      </w:r>
      <w:r>
        <w:t>ies</w:t>
      </w:r>
      <w:r w:rsidRPr="00C701D4">
        <w:t xml:space="preserve"> any pertinent information shared by the candidate about previous employment--job performance, experience, responsibilities, workplace conduct, etc. A typical question to ask references is “Would you rehire this person?”</w:t>
      </w:r>
    </w:p>
    <w:p w14:paraId="06F5B14B" w14:textId="77777777" w:rsidR="00E42317" w:rsidRDefault="00E42317" w:rsidP="00E42317">
      <w:pPr>
        <w:pStyle w:val="Heading3"/>
      </w:pPr>
      <w:r>
        <w:t>J</w:t>
      </w:r>
      <w:r w:rsidRPr="00C701D4">
        <w:t>ob offer</w:t>
      </w:r>
    </w:p>
    <w:p w14:paraId="1A9F3987" w14:textId="77777777" w:rsidR="00E42317" w:rsidRDefault="00E42317" w:rsidP="00E42317">
      <w:pPr>
        <w:pStyle w:val="Body"/>
      </w:pPr>
      <w:r w:rsidRPr="00C701D4">
        <w:t xml:space="preserve">Once a top candidate is identified, the </w:t>
      </w:r>
      <w:r>
        <w:t xml:space="preserve">General Manager or CEO </w:t>
      </w:r>
      <w:r w:rsidRPr="00C701D4">
        <w:t>extend</w:t>
      </w:r>
      <w:r>
        <w:t>s</w:t>
      </w:r>
      <w:r w:rsidRPr="00C701D4">
        <w:t xml:space="preserve"> an initial offer. The offer letter include</w:t>
      </w:r>
      <w:r>
        <w:t>s</w:t>
      </w:r>
      <w:r w:rsidRPr="00C701D4">
        <w:t xml:space="preserve"> the position’s salary, benefits, paid time off, start date, working remotely policy, included company equipment and other terms and conditions of employment. </w:t>
      </w:r>
    </w:p>
    <w:p w14:paraId="696EBB1E" w14:textId="77777777" w:rsidR="00E42317" w:rsidRDefault="00E42317" w:rsidP="00E42317">
      <w:pPr>
        <w:pStyle w:val="Heading3"/>
      </w:pPr>
      <w:r w:rsidRPr="00C701D4">
        <w:lastRenderedPageBreak/>
        <w:t>Hiring</w:t>
      </w:r>
    </w:p>
    <w:p w14:paraId="580D6E40" w14:textId="77777777" w:rsidR="00E42317" w:rsidRDefault="00E42317" w:rsidP="00E42317">
      <w:pPr>
        <w:pStyle w:val="Body"/>
      </w:pPr>
      <w:r w:rsidRPr="00C701D4">
        <w:t xml:space="preserve">After negotiations, once the candidate accepts the job </w:t>
      </w:r>
      <w:proofErr w:type="gramStart"/>
      <w:r w:rsidRPr="00C701D4">
        <w:t>offer</w:t>
      </w:r>
      <w:proofErr w:type="gramEnd"/>
      <w:r w:rsidRPr="00C701D4">
        <w:t xml:space="preserve"> they are hired. An accepted offer letter begins a process of filling out and filing paperwork related to employment.</w:t>
      </w:r>
    </w:p>
    <w:p w14:paraId="164B6CDD" w14:textId="77777777" w:rsidR="00E42317" w:rsidRDefault="00E42317" w:rsidP="00E42317">
      <w:pPr>
        <w:pStyle w:val="Heading3"/>
      </w:pPr>
      <w:r w:rsidRPr="00C701D4">
        <w:t>Onboarding</w:t>
      </w:r>
    </w:p>
    <w:p w14:paraId="669C0511" w14:textId="77777777" w:rsidR="00E42317" w:rsidRPr="00674CAA" w:rsidRDefault="00E42317" w:rsidP="00E42317">
      <w:pPr>
        <w:pStyle w:val="Body"/>
      </w:pPr>
      <w:r>
        <w:t xml:space="preserve">The employee </w:t>
      </w:r>
      <w:r w:rsidRPr="00012B9B">
        <w:t xml:space="preserve">workspace </w:t>
      </w:r>
      <w:r>
        <w:t xml:space="preserve">is </w:t>
      </w:r>
      <w:r w:rsidRPr="00012B9B">
        <w:t xml:space="preserve">prepared, cleaned, and equipped with the necessary </w:t>
      </w:r>
      <w:r>
        <w:t xml:space="preserve">user </w:t>
      </w:r>
      <w:r w:rsidRPr="00012B9B">
        <w:t>credentials and equipment before their first day.</w:t>
      </w:r>
    </w:p>
    <w:p w14:paraId="0A7B5284" w14:textId="77777777" w:rsidR="00E42317" w:rsidRDefault="00E42317" w:rsidP="00E42317">
      <w:pPr>
        <w:pStyle w:val="Body"/>
      </w:pPr>
      <w:r>
        <w:t xml:space="preserve">HR Department welcomes the </w:t>
      </w:r>
      <w:r w:rsidRPr="00C701D4">
        <w:t xml:space="preserve">new </w:t>
      </w:r>
      <w:r>
        <w:t xml:space="preserve">employee and </w:t>
      </w:r>
      <w:r w:rsidRPr="00C701D4">
        <w:t xml:space="preserve">help integrate them in a manner that lays the groundwork for a long-term productive relationship between </w:t>
      </w:r>
      <w:r>
        <w:t xml:space="preserve">the employee </w:t>
      </w:r>
      <w:r w:rsidRPr="00C701D4">
        <w:t xml:space="preserve">and </w:t>
      </w:r>
      <w:proofErr w:type="spellStart"/>
      <w:r>
        <w:t>HiQuSystems</w:t>
      </w:r>
      <w:proofErr w:type="spellEnd"/>
      <w:r w:rsidRPr="00C701D4">
        <w:t>.</w:t>
      </w:r>
      <w:r>
        <w:t xml:space="preserve"> HR individual introduces the new employee to the team and familiarize him/her with company culture and norms. </w:t>
      </w:r>
    </w:p>
    <w:p w14:paraId="381956AA" w14:textId="77777777" w:rsidR="00E42317" w:rsidRDefault="00E42317" w:rsidP="00E42317">
      <w:pPr>
        <w:pStyle w:val="Body"/>
      </w:pPr>
      <w:r>
        <w:t>The department head or General Manager provides the basic orientation and product overview. A designated resource is assigned to provide necessary onboarding training that is designed for specific role.</w:t>
      </w:r>
    </w:p>
    <w:p w14:paraId="3F1E80E3" w14:textId="77777777" w:rsidR="00E42317" w:rsidRDefault="00E42317" w:rsidP="00E42317">
      <w:pPr>
        <w:pStyle w:val="Body"/>
      </w:pPr>
    </w:p>
    <w:p w14:paraId="4867C8EC" w14:textId="7BEDFF04" w:rsidR="00F135C6" w:rsidRDefault="00F135C6" w:rsidP="000D1463">
      <w:pPr>
        <w:pStyle w:val="Heading2"/>
      </w:pPr>
      <w:r>
        <w:lastRenderedPageBreak/>
        <w:t>Clean Desk Policy</w:t>
      </w:r>
    </w:p>
    <w:p w14:paraId="3327B667" w14:textId="77777777" w:rsidR="000D1463" w:rsidRDefault="000D1463" w:rsidP="000D1463">
      <w:pPr>
        <w:pStyle w:val="Body"/>
      </w:pPr>
      <w:r>
        <w:t xml:space="preserve">Clean desk policy is placed to secure the physical security at </w:t>
      </w:r>
      <w:proofErr w:type="spellStart"/>
      <w:r>
        <w:t>HiQuSystems</w:t>
      </w:r>
      <w:proofErr w:type="spellEnd"/>
      <w:r>
        <w:t>. The policy ensures the confidential information and sensitive materials are stored away and out of sight when custodian of the material is not in the premises/workplace.</w:t>
      </w:r>
    </w:p>
    <w:p w14:paraId="158D5919" w14:textId="77777777" w:rsidR="000D1463" w:rsidRDefault="000D1463" w:rsidP="000D1463">
      <w:pPr>
        <w:pStyle w:val="Body"/>
      </w:pPr>
      <w:r>
        <w:t>The policy is set in place to keep the clean workspace, where confidential and sensitive material about company, clients, vendors, employees, and intellectual property is safe and secured.</w:t>
      </w:r>
    </w:p>
    <w:p w14:paraId="745D31B7" w14:textId="11582C5D" w:rsidR="000D1463" w:rsidRDefault="000D1463" w:rsidP="000D1463">
      <w:pPr>
        <w:pStyle w:val="Body"/>
      </w:pPr>
      <w:r>
        <w:t>The policy applies to employees, contractors, part time employees or any other individual engaged to perform any task for the company.</w:t>
      </w:r>
    </w:p>
    <w:p w14:paraId="23D2BBE1" w14:textId="77777777" w:rsidR="000D1463" w:rsidRDefault="000D1463" w:rsidP="000D1463">
      <w:pPr>
        <w:pStyle w:val="Heading3"/>
      </w:pPr>
      <w:r>
        <w:t>Policy</w:t>
      </w:r>
    </w:p>
    <w:p w14:paraId="667E7410" w14:textId="3DAC7DEC" w:rsidR="000D1463" w:rsidRDefault="000D1463" w:rsidP="000D1463">
      <w:pPr>
        <w:pStyle w:val="Body"/>
        <w:numPr>
          <w:ilvl w:val="0"/>
          <w:numId w:val="102"/>
        </w:numPr>
      </w:pPr>
      <w:r>
        <w:t>Employees are required to secure all sensitive/classified information in their workspace at the completion of the workday and when they are expected to be away from their workspace for an extended or short period of time. This includes both electronic and physical hardcopy information.</w:t>
      </w:r>
    </w:p>
    <w:p w14:paraId="1C37750A" w14:textId="1D678A19" w:rsidR="000D1463" w:rsidRDefault="000D1463" w:rsidP="000D1463">
      <w:pPr>
        <w:pStyle w:val="Body"/>
        <w:numPr>
          <w:ilvl w:val="0"/>
          <w:numId w:val="102"/>
        </w:numPr>
      </w:pPr>
      <w:r>
        <w:t>The Windows lock shall be password protected for reactivation</w:t>
      </w:r>
    </w:p>
    <w:p w14:paraId="1691B157" w14:textId="28299FE0" w:rsidR="000D1463" w:rsidRDefault="000D1463" w:rsidP="000D1463">
      <w:pPr>
        <w:pStyle w:val="Body"/>
        <w:numPr>
          <w:ilvl w:val="0"/>
          <w:numId w:val="102"/>
        </w:numPr>
      </w:pPr>
      <w:r>
        <w:t>Computer workstations/laptops must be locked (logged out or shut down) when unattended and at the end of the workday. Portable devices like laptops and tablets that remain in the office overnight must be shut down and stored away.</w:t>
      </w:r>
    </w:p>
    <w:p w14:paraId="6E4D0CA0" w14:textId="5FE71017" w:rsidR="000D1463" w:rsidRDefault="000D1463" w:rsidP="000D1463">
      <w:pPr>
        <w:pStyle w:val="Body"/>
        <w:numPr>
          <w:ilvl w:val="0"/>
          <w:numId w:val="102"/>
        </w:numPr>
      </w:pPr>
      <w:r>
        <w:t>Mass storage devices such as CD, DVD, USB drives, or external hard drives must be treated as sensitive material and locked away when not in use.</w:t>
      </w:r>
    </w:p>
    <w:p w14:paraId="1CEA54E8" w14:textId="3E6139A4" w:rsidR="000D1463" w:rsidRDefault="000D1463" w:rsidP="000D1463">
      <w:pPr>
        <w:pStyle w:val="Body"/>
        <w:numPr>
          <w:ilvl w:val="0"/>
          <w:numId w:val="102"/>
        </w:numPr>
      </w:pPr>
      <w:r>
        <w:t xml:space="preserve">Printed materials must be immediately removed from printers. Printing physical copies should be reserved for moments of absolute necessity. Documents should be viewed, </w:t>
      </w:r>
      <w:proofErr w:type="gramStart"/>
      <w:r>
        <w:t>shared</w:t>
      </w:r>
      <w:proofErr w:type="gramEnd"/>
      <w:r>
        <w:t xml:space="preserve"> and managed electronically whenever possible.</w:t>
      </w:r>
    </w:p>
    <w:p w14:paraId="64C808A5" w14:textId="32ED2903" w:rsidR="000D1463" w:rsidRDefault="000D1463" w:rsidP="000D1463">
      <w:pPr>
        <w:pStyle w:val="Body"/>
        <w:numPr>
          <w:ilvl w:val="0"/>
          <w:numId w:val="102"/>
        </w:numPr>
      </w:pPr>
      <w:r>
        <w:t xml:space="preserve">All sensitive documents and restricted information must be placed in the designated shredder bins for </w:t>
      </w:r>
      <w:proofErr w:type="gramStart"/>
      <w:r>
        <w:t>destruction, or</w:t>
      </w:r>
      <w:proofErr w:type="gramEnd"/>
      <w:r>
        <w:t xml:space="preserve"> placed in the locked confidential disposal bins. </w:t>
      </w:r>
    </w:p>
    <w:p w14:paraId="69007CE7" w14:textId="4F4B2929" w:rsidR="000D1463" w:rsidRDefault="000D1463" w:rsidP="000D1463">
      <w:pPr>
        <w:pStyle w:val="Body"/>
        <w:numPr>
          <w:ilvl w:val="0"/>
          <w:numId w:val="102"/>
        </w:numPr>
      </w:pPr>
      <w:r>
        <w:t>File cabinets and drawers containing sensitive information must be kept closed and locked when unattended and not in use.</w:t>
      </w:r>
    </w:p>
    <w:p w14:paraId="52C49763" w14:textId="1176F844" w:rsidR="000D1463" w:rsidRDefault="000D1463" w:rsidP="000D1463">
      <w:pPr>
        <w:pStyle w:val="Body"/>
        <w:numPr>
          <w:ilvl w:val="0"/>
          <w:numId w:val="102"/>
        </w:numPr>
      </w:pPr>
      <w:r>
        <w:t>Passwords must not be written down or stored anywhere in the office.</w:t>
      </w:r>
    </w:p>
    <w:p w14:paraId="5AF09944" w14:textId="1C1F1189" w:rsidR="000D1463" w:rsidRDefault="000D1463" w:rsidP="000D1463">
      <w:pPr>
        <w:pStyle w:val="Body"/>
        <w:numPr>
          <w:ilvl w:val="0"/>
          <w:numId w:val="102"/>
        </w:numPr>
      </w:pPr>
      <w:r>
        <w:t>Keys and physical access cards must not be left unattended anywhere in the office.</w:t>
      </w:r>
    </w:p>
    <w:p w14:paraId="5B34998C" w14:textId="6EF07D86" w:rsidR="000D1463" w:rsidRDefault="000D1463" w:rsidP="000D1463">
      <w:pPr>
        <w:pStyle w:val="Body"/>
        <w:numPr>
          <w:ilvl w:val="0"/>
          <w:numId w:val="102"/>
        </w:numPr>
      </w:pPr>
      <w:r>
        <w:t xml:space="preserve">The reception desk can be particularly vulnerable to visitors. This area shall be </w:t>
      </w:r>
      <w:proofErr w:type="gramStart"/>
      <w:r>
        <w:t>kept as clear as possible at all times</w:t>
      </w:r>
      <w:proofErr w:type="gramEnd"/>
      <w:r>
        <w:t>.</w:t>
      </w:r>
    </w:p>
    <w:p w14:paraId="0BF37384" w14:textId="1B0C65D5" w:rsidR="000D1463" w:rsidRDefault="000D1463" w:rsidP="000D1463">
      <w:pPr>
        <w:pStyle w:val="Body"/>
        <w:numPr>
          <w:ilvl w:val="0"/>
          <w:numId w:val="102"/>
        </w:numPr>
      </w:pPr>
      <w:r>
        <w:t>Individual Personal belongings like bags, books, edibles, etc. shall be kept in drawers.</w:t>
      </w:r>
    </w:p>
    <w:p w14:paraId="15A358C3" w14:textId="45AB6270" w:rsidR="000D1463" w:rsidRDefault="000D1463" w:rsidP="000D1463">
      <w:pPr>
        <w:pStyle w:val="Body"/>
        <w:numPr>
          <w:ilvl w:val="0"/>
          <w:numId w:val="102"/>
        </w:numPr>
      </w:pPr>
      <w:r>
        <w:t xml:space="preserve">Company provided laptop/tablets/mobile phone should strictly be used for company purpose when working from home. The devices must not be shared with anyone not related to </w:t>
      </w:r>
      <w:proofErr w:type="spellStart"/>
      <w:r>
        <w:t>HiQuSystems</w:t>
      </w:r>
      <w:proofErr w:type="spellEnd"/>
      <w:r>
        <w:t xml:space="preserve"> directly or indirectly.</w:t>
      </w:r>
    </w:p>
    <w:p w14:paraId="3690E118" w14:textId="733F0E1A" w:rsidR="000D1463" w:rsidRDefault="000D1463" w:rsidP="000D1463">
      <w:pPr>
        <w:pStyle w:val="Body"/>
        <w:numPr>
          <w:ilvl w:val="0"/>
          <w:numId w:val="102"/>
        </w:numPr>
      </w:pPr>
      <w:r>
        <w:t xml:space="preserve">When working from home, the same rules </w:t>
      </w:r>
      <w:r>
        <w:t>apply</w:t>
      </w:r>
      <w:r>
        <w:t xml:space="preserve"> to the sensitive and confidential information as of working in office.</w:t>
      </w:r>
    </w:p>
    <w:p w14:paraId="6F182EA8" w14:textId="32E683B5" w:rsidR="000D1463" w:rsidRDefault="000D1463" w:rsidP="000D1463">
      <w:pPr>
        <w:pStyle w:val="Body"/>
        <w:numPr>
          <w:ilvl w:val="0"/>
          <w:numId w:val="102"/>
        </w:numPr>
      </w:pPr>
      <w:r>
        <w:t>Server rooms and office areas shall remain locked when they are not in use</w:t>
      </w:r>
    </w:p>
    <w:p w14:paraId="0DC2D42D" w14:textId="5057952A" w:rsidR="000D1463" w:rsidRDefault="000D1463" w:rsidP="000D1463">
      <w:pPr>
        <w:pStyle w:val="Body"/>
        <w:numPr>
          <w:ilvl w:val="0"/>
          <w:numId w:val="102"/>
        </w:numPr>
      </w:pPr>
      <w:r>
        <w:lastRenderedPageBreak/>
        <w:t>File cabinets containing Confidential or Internal Use information must be locked when not in use or when not attended.</w:t>
      </w:r>
    </w:p>
    <w:p w14:paraId="0652809E" w14:textId="4B024100" w:rsidR="000D1463" w:rsidRDefault="000D1463" w:rsidP="000D1463">
      <w:pPr>
        <w:pStyle w:val="Body"/>
        <w:numPr>
          <w:ilvl w:val="0"/>
          <w:numId w:val="102"/>
        </w:numPr>
      </w:pPr>
      <w:r>
        <w:t>Keys used to access Confidential or Internal Use information must not be left in an unattended work area.</w:t>
      </w:r>
    </w:p>
    <w:p w14:paraId="261CDEB4" w14:textId="3084878D" w:rsidR="000D1463" w:rsidRDefault="000D1463" w:rsidP="000D1463">
      <w:pPr>
        <w:pStyle w:val="Body"/>
        <w:numPr>
          <w:ilvl w:val="0"/>
          <w:numId w:val="102"/>
        </w:numPr>
      </w:pPr>
      <w:r>
        <w:t>Passwords must not be posted on or under a computer or in any other accessible location.</w:t>
      </w:r>
    </w:p>
    <w:p w14:paraId="7EAA9990" w14:textId="4234CD3F" w:rsidR="000D1463" w:rsidRDefault="000D1463" w:rsidP="000D1463">
      <w:pPr>
        <w:pStyle w:val="Body"/>
      </w:pPr>
      <w:r>
        <w:t xml:space="preserve">It is the responsibility of each </w:t>
      </w:r>
      <w:r>
        <w:t xml:space="preserve">manager, </w:t>
      </w:r>
      <w:proofErr w:type="gramStart"/>
      <w:r>
        <w:t>supervisor</w:t>
      </w:r>
      <w:proofErr w:type="gramEnd"/>
      <w:r>
        <w:t xml:space="preserve"> or lead to ensure enforcement with the policies above. Repeated or serious violations of the clean desk policy can result in disciplinary actions in accordance</w:t>
      </w:r>
    </w:p>
    <w:p w14:paraId="7EB2BC14" w14:textId="46349343" w:rsidR="001712EA" w:rsidRDefault="001712EA" w:rsidP="001712EA">
      <w:pPr>
        <w:pStyle w:val="Heading2"/>
      </w:pPr>
      <w:r>
        <w:lastRenderedPageBreak/>
        <w:t>Code of Conduct Policy</w:t>
      </w:r>
    </w:p>
    <w:p w14:paraId="6A024555" w14:textId="180D68A5" w:rsidR="001712EA" w:rsidRDefault="001712EA" w:rsidP="001712EA">
      <w:pPr>
        <w:pStyle w:val="Body"/>
      </w:pPr>
      <w:r>
        <w:t>Code of conduct is maintained separately in Employee Handbook.</w:t>
      </w:r>
    </w:p>
    <w:p w14:paraId="55744321" w14:textId="684023E0" w:rsidR="001712EA" w:rsidRDefault="001712EA" w:rsidP="001712EA">
      <w:pPr>
        <w:pStyle w:val="Body"/>
      </w:pPr>
    </w:p>
    <w:p w14:paraId="3ADF2798" w14:textId="77777777" w:rsidR="001712EA" w:rsidRDefault="001712EA" w:rsidP="001712EA">
      <w:pPr>
        <w:pStyle w:val="Body"/>
      </w:pPr>
      <w:r>
        <w:t xml:space="preserve">Reference: </w:t>
      </w:r>
    </w:p>
    <w:p w14:paraId="7FAD2EE0" w14:textId="7D29C278" w:rsidR="001712EA" w:rsidRPr="001712EA" w:rsidRDefault="001712EA" w:rsidP="001712EA">
      <w:pPr>
        <w:pStyle w:val="Body"/>
        <w:numPr>
          <w:ilvl w:val="0"/>
          <w:numId w:val="103"/>
        </w:numPr>
      </w:pPr>
      <w:r>
        <w:t>Employee Handbook</w:t>
      </w:r>
    </w:p>
    <w:p w14:paraId="167D97A8" w14:textId="516CCDAC" w:rsidR="00F135C6" w:rsidRDefault="001712EA" w:rsidP="001712EA">
      <w:pPr>
        <w:pStyle w:val="Heading2"/>
      </w:pPr>
      <w:r>
        <w:lastRenderedPageBreak/>
        <w:t>Personnel Security Policy</w:t>
      </w:r>
    </w:p>
    <w:p w14:paraId="15EA934C" w14:textId="77777777" w:rsidR="001712EA" w:rsidRDefault="001712EA" w:rsidP="001712EA">
      <w:pPr>
        <w:pStyle w:val="Body"/>
      </w:pPr>
      <w:r>
        <w:t xml:space="preserve">The screening is the process of verifying a candidate’s credentials and suitability for the job prior to offering a position in </w:t>
      </w:r>
      <w:proofErr w:type="spellStart"/>
      <w:r>
        <w:t>HiQuSystems</w:t>
      </w:r>
      <w:proofErr w:type="spellEnd"/>
      <w:r>
        <w:t xml:space="preserve">.  Most often this is in the form of a background check.  The general idea is to make sure that former criminals are not hired or placed in positions of trust within the organization.  But employee screening can take on many different levels, depending on the nature of the organization and the position being screened. The best approach is to check the reference from one or more previous employers. This should provide good information to make determination to hire or leave the candidate. </w:t>
      </w:r>
    </w:p>
    <w:p w14:paraId="63217FBB" w14:textId="77777777" w:rsidR="001712EA" w:rsidRDefault="001712EA" w:rsidP="001712EA">
      <w:pPr>
        <w:pStyle w:val="Heading3"/>
      </w:pPr>
      <w:r>
        <w:t>Contracts</w:t>
      </w:r>
    </w:p>
    <w:p w14:paraId="172E20D2" w14:textId="77777777" w:rsidR="001712EA" w:rsidRDefault="001712EA" w:rsidP="001712EA">
      <w:pPr>
        <w:pStyle w:val="Body"/>
      </w:pPr>
      <w:r>
        <w:t xml:space="preserve">This is important to have </w:t>
      </w:r>
      <w:proofErr w:type="spellStart"/>
      <w:proofErr w:type="gramStart"/>
      <w:r>
        <w:t>non disclosure</w:t>
      </w:r>
      <w:proofErr w:type="spellEnd"/>
      <w:proofErr w:type="gramEnd"/>
      <w:r>
        <w:t xml:space="preserve"> clause in the contract and employee is fully aware of the consequence </w:t>
      </w:r>
      <w:proofErr w:type="spellStart"/>
      <w:r>
        <w:t>incase</w:t>
      </w:r>
      <w:proofErr w:type="spellEnd"/>
      <w:r>
        <w:t xml:space="preserve"> of violation of any clause of the contract and to take action against employees who violate security policies.  Controls related to contracts include employment agreements, non-compete agreements, non-disclosure agreements and intellectual property agreements.  Contracts are designed to protection intellectual properly from being stolen or lost.</w:t>
      </w:r>
    </w:p>
    <w:p w14:paraId="5FADE3BE" w14:textId="77777777" w:rsidR="001712EA" w:rsidRDefault="001712EA" w:rsidP="001712EA">
      <w:pPr>
        <w:pStyle w:val="Heading3"/>
      </w:pPr>
      <w:r>
        <w:t>Security Policy Acknowledgement</w:t>
      </w:r>
    </w:p>
    <w:p w14:paraId="2D06C67E" w14:textId="77777777" w:rsidR="001712EA" w:rsidRDefault="001712EA" w:rsidP="001712EA">
      <w:pPr>
        <w:pStyle w:val="Body"/>
      </w:pPr>
      <w:r>
        <w:t xml:space="preserve">Every employee or contractor with access to information must be made aware of the information security policies that apply to them.  In most organizations, this includes a high-level “Code of Conduct” as well as acceptable use policies such as Internet Acceptable Use. </w:t>
      </w:r>
    </w:p>
    <w:p w14:paraId="77F99AC6" w14:textId="77777777" w:rsidR="001712EA" w:rsidRDefault="001712EA" w:rsidP="001712EA">
      <w:pPr>
        <w:pStyle w:val="Body"/>
      </w:pPr>
      <w:r>
        <w:t xml:space="preserve">The acknowledgement section must make certain that employees formerly acknowledge that they have read and understood the written policies.  </w:t>
      </w:r>
    </w:p>
    <w:p w14:paraId="3DB39750" w14:textId="77777777" w:rsidR="001712EA" w:rsidRDefault="001712EA" w:rsidP="001712EA">
      <w:pPr>
        <w:pStyle w:val="Heading3"/>
      </w:pPr>
      <w:r>
        <w:t>Security Education</w:t>
      </w:r>
    </w:p>
    <w:p w14:paraId="2DC0BBCB" w14:textId="77777777" w:rsidR="001712EA" w:rsidRDefault="001712EA" w:rsidP="001712EA">
      <w:pPr>
        <w:pStyle w:val="Body"/>
      </w:pPr>
      <w:r>
        <w:t>The employees must be trained and educated on the basic security information and common threats for breach of data. This is recursive and must be performed periodically.</w:t>
      </w:r>
    </w:p>
    <w:p w14:paraId="55F12B85" w14:textId="77777777" w:rsidR="001712EA" w:rsidRDefault="001712EA" w:rsidP="001712EA">
      <w:pPr>
        <w:pStyle w:val="Heading3"/>
      </w:pPr>
      <w:r>
        <w:t>Monitoring</w:t>
      </w:r>
    </w:p>
    <w:p w14:paraId="201F5FD1" w14:textId="77777777" w:rsidR="001712EA" w:rsidRDefault="001712EA" w:rsidP="001712EA">
      <w:pPr>
        <w:pStyle w:val="Body"/>
      </w:pPr>
      <w:r>
        <w:t xml:space="preserve">Although employees are </w:t>
      </w:r>
      <w:proofErr w:type="gramStart"/>
      <w:r>
        <w:t>by definition trusted</w:t>
      </w:r>
      <w:proofErr w:type="gramEnd"/>
      <w:r>
        <w:t xml:space="preserve"> by the organization, their behavior still must be monitored at some level.  The type and level of monitoring depends on many factors, including the sensitivity of the data being used, the overall security posture of the organization, or even government requirements.  At a minimum, the organization should monitor all security-related user activity on systems.  Many organizations choose to monitor internet and web traffic.  </w:t>
      </w:r>
    </w:p>
    <w:p w14:paraId="6EAB87E0" w14:textId="77777777" w:rsidR="001712EA" w:rsidRDefault="001712EA" w:rsidP="001712EA">
      <w:pPr>
        <w:pStyle w:val="Heading3"/>
      </w:pPr>
      <w:r>
        <w:t>Termination Procedures</w:t>
      </w:r>
    </w:p>
    <w:p w14:paraId="561B1653" w14:textId="17572575" w:rsidR="001712EA" w:rsidRDefault="001712EA" w:rsidP="001712EA">
      <w:pPr>
        <w:pStyle w:val="Body"/>
      </w:pPr>
      <w:r>
        <w:t>The final essential component of personnel security is having proper termination procedures in place and enforced.  Once an employee is no longer employed (or has indicated that they are going to leave), both logical and physical access must be terminated.  In addition, the exit process usually involves the return of organizational property such as laptops or access badges.</w:t>
      </w:r>
    </w:p>
    <w:p w14:paraId="0544BE38" w14:textId="3942241D" w:rsidR="001712EA" w:rsidRDefault="001712EA" w:rsidP="001712EA">
      <w:pPr>
        <w:pStyle w:val="Body"/>
      </w:pPr>
    </w:p>
    <w:p w14:paraId="74EEB85A" w14:textId="269FC169" w:rsidR="00012B9B" w:rsidRDefault="004F4D41" w:rsidP="004F4D41">
      <w:pPr>
        <w:pStyle w:val="Heading2"/>
      </w:pPr>
      <w:r>
        <w:lastRenderedPageBreak/>
        <w:t>Physical Control Policy</w:t>
      </w:r>
    </w:p>
    <w:p w14:paraId="0CB53E7E" w14:textId="77777777" w:rsidR="004F4D41" w:rsidRDefault="004F4D41" w:rsidP="004F4D41">
      <w:pPr>
        <w:pStyle w:val="Body"/>
      </w:pPr>
      <w:r>
        <w:t xml:space="preserve">Physical Control Policy is placed to secure the physical environment access at </w:t>
      </w:r>
      <w:proofErr w:type="spellStart"/>
      <w:r>
        <w:t>HiQuSystems</w:t>
      </w:r>
      <w:proofErr w:type="spellEnd"/>
      <w:r>
        <w:t xml:space="preserve"> for employees and visitors. The policy ensures the safety of the company hardware, computers, laptops, printers, server rooms, networks, printed materials, company’s financial files and other relevant material deemed necessary for smooth operations of the company.</w:t>
      </w:r>
    </w:p>
    <w:p w14:paraId="202B2657" w14:textId="77777777" w:rsidR="004F4D41" w:rsidRDefault="004F4D41" w:rsidP="004F4D41">
      <w:pPr>
        <w:pStyle w:val="Body"/>
      </w:pPr>
      <w:r>
        <w:t>The policy ensure that each employee is well equipped with required hardware and access to resources required to perform his/her daily tasks effectively and efficiently.</w:t>
      </w:r>
    </w:p>
    <w:p w14:paraId="59CB9B74" w14:textId="6DE5DD68" w:rsidR="004F4D41" w:rsidRDefault="004F4D41" w:rsidP="004F4D41">
      <w:pPr>
        <w:pStyle w:val="Body"/>
      </w:pPr>
      <w:r>
        <w:t xml:space="preserve">The policy is devised to control theft, loss of company’s intellectual property and financial records at all </w:t>
      </w:r>
      <w:proofErr w:type="gramStart"/>
      <w:r>
        <w:t>time</w:t>
      </w:r>
      <w:proofErr w:type="gramEnd"/>
      <w:r>
        <w:t>. Yet it enables to employees to perform their duties.</w:t>
      </w:r>
    </w:p>
    <w:p w14:paraId="266BDF5C" w14:textId="3B218E4E" w:rsidR="004F4D41" w:rsidRDefault="004F4D41" w:rsidP="004F4D41">
      <w:pPr>
        <w:pStyle w:val="Heading3"/>
      </w:pPr>
      <w:r>
        <w:t>Policy</w:t>
      </w:r>
    </w:p>
    <w:p w14:paraId="115D0953" w14:textId="77777777" w:rsidR="004F4D41" w:rsidRPr="004F4D41" w:rsidRDefault="004F4D41" w:rsidP="004F4D41">
      <w:pPr>
        <w:pStyle w:val="Body"/>
      </w:pPr>
    </w:p>
    <w:p w14:paraId="42BB8AF6" w14:textId="77777777" w:rsidR="004F4D41" w:rsidRDefault="004F4D41" w:rsidP="004F4D41">
      <w:pPr>
        <w:pStyle w:val="Heading4"/>
      </w:pPr>
      <w:r>
        <w:t>Server room</w:t>
      </w:r>
    </w:p>
    <w:p w14:paraId="2FCED89C" w14:textId="77777777" w:rsidR="004F4D41" w:rsidRDefault="004F4D41" w:rsidP="004F4D41">
      <w:pPr>
        <w:pStyle w:val="Body"/>
      </w:pPr>
      <w:r>
        <w:t xml:space="preserve">The server room is out of bound for all resources except for Network </w:t>
      </w:r>
      <w:proofErr w:type="gramStart"/>
      <w:r>
        <w:t>administrator(</w:t>
      </w:r>
      <w:proofErr w:type="gramEnd"/>
      <w:r>
        <w:t xml:space="preserve">NA)/GM Development/GM. The server room must be locked all time. The NA will require to visit server room to remove fault on need basis. Such visit is logged in Server Room Access register with date, time, reason, </w:t>
      </w:r>
      <w:proofErr w:type="gramStart"/>
      <w:r>
        <w:t>resolution</w:t>
      </w:r>
      <w:proofErr w:type="gramEnd"/>
      <w:r>
        <w:t xml:space="preserve"> and duration of visit.</w:t>
      </w:r>
    </w:p>
    <w:p w14:paraId="2D5898F6" w14:textId="77777777" w:rsidR="004F4D41" w:rsidRDefault="004F4D41" w:rsidP="004F4D41">
      <w:pPr>
        <w:pStyle w:val="Body"/>
      </w:pPr>
      <w:r>
        <w:t>Any faulty hardware must be replaced immediately for which NA will raise a request and new hardware will be purchase as per Purchase Policy.</w:t>
      </w:r>
    </w:p>
    <w:p w14:paraId="3AF0E95D" w14:textId="77777777" w:rsidR="004F4D41" w:rsidRDefault="004F4D41" w:rsidP="004F4D41">
      <w:pPr>
        <w:pStyle w:val="Heading4"/>
      </w:pPr>
      <w:r>
        <w:t>Access to office</w:t>
      </w:r>
    </w:p>
    <w:p w14:paraId="47356003" w14:textId="77777777" w:rsidR="004F4D41" w:rsidRDefault="004F4D41" w:rsidP="004F4D41">
      <w:pPr>
        <w:pStyle w:val="Body"/>
      </w:pPr>
      <w:r>
        <w:t xml:space="preserve">Access to office is limited to only </w:t>
      </w:r>
      <w:proofErr w:type="spellStart"/>
      <w:r>
        <w:t>HiQuSystems</w:t>
      </w:r>
      <w:proofErr w:type="spellEnd"/>
      <w:r>
        <w:t xml:space="preserve"> employees using biometric access control situated at the main door.  Each employee is provided with office key incase biometric system is out of order or management decided to not to use the biometric system in situation like COVID-19. </w:t>
      </w:r>
    </w:p>
    <w:p w14:paraId="65B13B03" w14:textId="77777777" w:rsidR="004F4D41" w:rsidRDefault="004F4D41" w:rsidP="004F4D41">
      <w:pPr>
        <w:pStyle w:val="Body"/>
      </w:pPr>
      <w:r>
        <w:t xml:space="preserve">Its responsibility of the last person to make sure office lights are properly switched off, all windows are </w:t>
      </w:r>
      <w:proofErr w:type="gramStart"/>
      <w:r>
        <w:t>closed</w:t>
      </w:r>
      <w:proofErr w:type="gramEnd"/>
      <w:r>
        <w:t xml:space="preserve"> and office main door is properly locked.</w:t>
      </w:r>
    </w:p>
    <w:p w14:paraId="5B31DFD1" w14:textId="77777777" w:rsidR="004F4D41" w:rsidRDefault="004F4D41" w:rsidP="004F4D41">
      <w:pPr>
        <w:pStyle w:val="Body"/>
      </w:pPr>
      <w:r>
        <w:t xml:space="preserve">All visitors must follow the Visitor Log Policy to enter </w:t>
      </w:r>
      <w:proofErr w:type="spellStart"/>
      <w:r>
        <w:t>HiQuSystems</w:t>
      </w:r>
      <w:proofErr w:type="spellEnd"/>
      <w:r>
        <w:t xml:space="preserve"> premises.</w:t>
      </w:r>
    </w:p>
    <w:p w14:paraId="23644D30" w14:textId="77777777" w:rsidR="004F4D41" w:rsidRDefault="004F4D41" w:rsidP="004F4D41">
      <w:pPr>
        <w:pStyle w:val="Heading4"/>
      </w:pPr>
      <w:r>
        <w:t>New resource joining</w:t>
      </w:r>
    </w:p>
    <w:p w14:paraId="59F1F25E" w14:textId="77777777" w:rsidR="004F4D41" w:rsidRDefault="004F4D41" w:rsidP="004F4D41">
      <w:pPr>
        <w:pStyle w:val="Body"/>
      </w:pPr>
      <w:r>
        <w:t xml:space="preserve">Upon arrival of new resources, he/she </w:t>
      </w:r>
      <w:proofErr w:type="gramStart"/>
      <w:r>
        <w:t>is been</w:t>
      </w:r>
      <w:proofErr w:type="gramEnd"/>
      <w:r>
        <w:t xml:space="preserve"> issue with </w:t>
      </w:r>
      <w:proofErr w:type="spellStart"/>
      <w:r>
        <w:t>HiQuSystesm</w:t>
      </w:r>
      <w:proofErr w:type="spellEnd"/>
      <w:r>
        <w:t xml:space="preserve"> access card bearing employees picture with name, employment date, and company address with in two working days. This card must be present all the time with an employee and can be checked at the building entrance.</w:t>
      </w:r>
    </w:p>
    <w:p w14:paraId="31EBE860" w14:textId="77777777" w:rsidR="004F4D41" w:rsidRDefault="004F4D41" w:rsidP="004F4D41">
      <w:pPr>
        <w:pStyle w:val="Body"/>
      </w:pPr>
      <w:r>
        <w:t xml:space="preserve">The resource is assigned a </w:t>
      </w:r>
      <w:proofErr w:type="gramStart"/>
      <w:r>
        <w:t>work station</w:t>
      </w:r>
      <w:proofErr w:type="gramEnd"/>
      <w:r>
        <w:t xml:space="preserve"> with all the essentials to perform daily task. The laptop/desktop is assigned to user and Asset Possession form is filed and signed by employee. Then it is employees is responsibility to make sure to keep the hardware in working condition and refrain for physical abuse. The login id/password is created for local network by Network Administrator which is shared with resource and GM. </w:t>
      </w:r>
    </w:p>
    <w:p w14:paraId="423E77C0" w14:textId="77777777" w:rsidR="004F4D41" w:rsidRDefault="004F4D41" w:rsidP="004F4D41">
      <w:pPr>
        <w:pStyle w:val="Body"/>
      </w:pPr>
      <w:r>
        <w:t>The resource is required to follow the Clean Desk Policy for security and control.</w:t>
      </w:r>
    </w:p>
    <w:p w14:paraId="7184E886" w14:textId="77777777" w:rsidR="004F4D41" w:rsidRDefault="004F4D41" w:rsidP="004F4D41">
      <w:pPr>
        <w:pStyle w:val="Body"/>
      </w:pPr>
      <w:r>
        <w:lastRenderedPageBreak/>
        <w:t>The laptop is provided to resource for office work and in situation like COVID-19 to work from home. Work from home is allowed in any other situation with prior approval of manager/GM for which an email must be sent to concerned staff.</w:t>
      </w:r>
    </w:p>
    <w:p w14:paraId="12D94C7A" w14:textId="77777777" w:rsidR="004F4D41" w:rsidRDefault="004F4D41" w:rsidP="004F4D41">
      <w:pPr>
        <w:pStyle w:val="Body"/>
      </w:pPr>
      <w:r>
        <w:t>Any other hardware required to work from home is conditional and resource must take the responsibility of safety and return of the hardware intact. The Asset Possession form is required to be signed by manager/GM.</w:t>
      </w:r>
    </w:p>
    <w:p w14:paraId="35579819" w14:textId="77777777" w:rsidR="004F4D41" w:rsidRDefault="004F4D41" w:rsidP="004F4D41">
      <w:pPr>
        <w:pStyle w:val="Heading4"/>
      </w:pPr>
      <w:r>
        <w:t>Fire extinguisher</w:t>
      </w:r>
    </w:p>
    <w:p w14:paraId="7C72BE43" w14:textId="77777777" w:rsidR="004F4D41" w:rsidRDefault="004F4D41" w:rsidP="004F4D41">
      <w:pPr>
        <w:pStyle w:val="Body"/>
      </w:pPr>
      <w:r>
        <w:t>The proper fire extinguishers must be placed at location which is easily accessible in case of fire. The fire extinguishers must conform to the required standards for wood, foam, and computer/laptop materials.</w:t>
      </w:r>
    </w:p>
    <w:p w14:paraId="58F9FF9B" w14:textId="77777777" w:rsidR="004F4D41" w:rsidRDefault="004F4D41" w:rsidP="004F4D41">
      <w:pPr>
        <w:pStyle w:val="Heading4"/>
      </w:pPr>
      <w:r>
        <w:t>Power circuit breaker</w:t>
      </w:r>
    </w:p>
    <w:p w14:paraId="6CF5E44C" w14:textId="09CFD379" w:rsidR="004F4D41" w:rsidRPr="004F4D41" w:rsidRDefault="004F4D41" w:rsidP="004F4D41">
      <w:pPr>
        <w:pStyle w:val="Body"/>
      </w:pPr>
      <w:r>
        <w:t xml:space="preserve">Power circuit breaker is located at a place which is easily </w:t>
      </w:r>
      <w:proofErr w:type="gramStart"/>
      <w:r>
        <w:t>accessible</w:t>
      </w:r>
      <w:proofErr w:type="gramEnd"/>
      <w:r>
        <w:t xml:space="preserve"> and all staff must be made aware to switch of main circuit breaker in case of fire or other emergencies.</w:t>
      </w:r>
    </w:p>
    <w:p w14:paraId="1F731DE6" w14:textId="76CE7CDC" w:rsidR="004F4D41" w:rsidRDefault="00AC3A29" w:rsidP="00AC3A29">
      <w:pPr>
        <w:pStyle w:val="Heading2"/>
      </w:pPr>
      <w:r>
        <w:lastRenderedPageBreak/>
        <w:t>Visitor Log Policy</w:t>
      </w:r>
    </w:p>
    <w:p w14:paraId="7FA5A688" w14:textId="77777777" w:rsidR="00AC3A29" w:rsidRDefault="00AC3A29" w:rsidP="00AC3A29">
      <w:pPr>
        <w:pStyle w:val="Body"/>
      </w:pPr>
      <w:r>
        <w:t xml:space="preserve">Visitor Log policy is placed to keep log of all visitor/guests visit </w:t>
      </w:r>
      <w:proofErr w:type="spellStart"/>
      <w:r>
        <w:t>HiQuSystems</w:t>
      </w:r>
      <w:proofErr w:type="spellEnd"/>
      <w:r>
        <w:t xml:space="preserve"> premises. This includes vendors, candidates, employees’ </w:t>
      </w:r>
      <w:proofErr w:type="gramStart"/>
      <w:r>
        <w:t>guests</w:t>
      </w:r>
      <w:proofErr w:type="gramEnd"/>
      <w:r>
        <w:t xml:space="preserve"> and office building personnel. </w:t>
      </w:r>
    </w:p>
    <w:p w14:paraId="10F2A2B9" w14:textId="77777777" w:rsidR="00AC3A29" w:rsidRDefault="00AC3A29" w:rsidP="00AC3A29">
      <w:pPr>
        <w:pStyle w:val="Body"/>
      </w:pPr>
      <w:r>
        <w:t xml:space="preserve">It is a record book that keeps track of the visitors on site, their identity, the company they represent, who they came to visit, the purpose of coming in, contact details, time in and time out. </w:t>
      </w:r>
    </w:p>
    <w:p w14:paraId="47595BAA" w14:textId="77777777" w:rsidR="00AC3A29" w:rsidRDefault="00AC3A29" w:rsidP="00AC3A29">
      <w:pPr>
        <w:pStyle w:val="Body"/>
      </w:pPr>
      <w:r>
        <w:t>The visitor log policy is to adopt a proactive approach to preventing any incident that threatens the security, availability, confidentiality and privacy of customer data and employees</w:t>
      </w:r>
    </w:p>
    <w:p w14:paraId="6A98E9BF" w14:textId="08B110AA" w:rsidR="00AC3A29" w:rsidRDefault="00AC3A29" w:rsidP="00AC3A29">
      <w:pPr>
        <w:pStyle w:val="Body"/>
      </w:pPr>
      <w:r>
        <w:t xml:space="preserve">This can be maintained paper based or digital. The paper based </w:t>
      </w:r>
      <w:proofErr w:type="gramStart"/>
      <w:r>
        <w:t>log book</w:t>
      </w:r>
      <w:proofErr w:type="gramEnd"/>
      <w:r>
        <w:t xml:space="preserve"> must be present at the front desk reception which each visitor must fill in the required information.</w:t>
      </w:r>
    </w:p>
    <w:p w14:paraId="0BD90DCC" w14:textId="5DD49815" w:rsidR="00AC3A29" w:rsidRDefault="00AC3A29" w:rsidP="00AC3A29">
      <w:pPr>
        <w:pStyle w:val="Heading3"/>
      </w:pPr>
      <w:r w:rsidRPr="00AC3A29">
        <w:t>Policy</w:t>
      </w:r>
    </w:p>
    <w:p w14:paraId="5F4E2AED" w14:textId="77777777" w:rsidR="00AC3A29" w:rsidRDefault="00AC3A29" w:rsidP="00AC3A29">
      <w:pPr>
        <w:pStyle w:val="Body"/>
      </w:pPr>
      <w:r>
        <w:t xml:space="preserve">The logbook must be placed at the front desk reception with a pen all time. It’s the responsibility of the </w:t>
      </w:r>
      <w:proofErr w:type="gramStart"/>
      <w:r>
        <w:t>Admin</w:t>
      </w:r>
      <w:proofErr w:type="gramEnd"/>
      <w:r>
        <w:t xml:space="preserve"> manager to make sure each visitor entry is logged in the book and proper information at the time of entry and exit of the visitor. Following is the minimum information required for the visitor logbook:</w:t>
      </w:r>
    </w:p>
    <w:p w14:paraId="54D1AD33" w14:textId="77777777" w:rsidR="00AC3A29" w:rsidRDefault="00AC3A29" w:rsidP="00AC3A29">
      <w:pPr>
        <w:pStyle w:val="Body"/>
      </w:pPr>
      <w:r>
        <w:t>1.</w:t>
      </w:r>
      <w:r>
        <w:tab/>
        <w:t xml:space="preserve">Date </w:t>
      </w:r>
    </w:p>
    <w:p w14:paraId="0AEE54F9" w14:textId="77777777" w:rsidR="00AC3A29" w:rsidRDefault="00AC3A29" w:rsidP="00AC3A29">
      <w:pPr>
        <w:pStyle w:val="Body"/>
      </w:pPr>
      <w:r>
        <w:t>2.</w:t>
      </w:r>
      <w:r>
        <w:tab/>
        <w:t>Visitor name</w:t>
      </w:r>
    </w:p>
    <w:p w14:paraId="743E86F5" w14:textId="77777777" w:rsidR="00AC3A29" w:rsidRDefault="00AC3A29" w:rsidP="00AC3A29">
      <w:pPr>
        <w:pStyle w:val="Body"/>
      </w:pPr>
      <w:r>
        <w:t>3.</w:t>
      </w:r>
      <w:r>
        <w:tab/>
        <w:t>Company representing</w:t>
      </w:r>
    </w:p>
    <w:p w14:paraId="1DCC4F2E" w14:textId="77777777" w:rsidR="00AC3A29" w:rsidRDefault="00AC3A29" w:rsidP="00AC3A29">
      <w:pPr>
        <w:pStyle w:val="Body"/>
      </w:pPr>
      <w:r>
        <w:t>4.</w:t>
      </w:r>
      <w:r>
        <w:tab/>
        <w:t>Purpose of the visit</w:t>
      </w:r>
    </w:p>
    <w:p w14:paraId="42065A06" w14:textId="77777777" w:rsidR="00AC3A29" w:rsidRDefault="00AC3A29" w:rsidP="00AC3A29">
      <w:pPr>
        <w:pStyle w:val="Body"/>
      </w:pPr>
      <w:r>
        <w:t>5.</w:t>
      </w:r>
      <w:r>
        <w:tab/>
        <w:t>Visitor card number</w:t>
      </w:r>
    </w:p>
    <w:p w14:paraId="08B86882" w14:textId="77777777" w:rsidR="00AC3A29" w:rsidRDefault="00AC3A29" w:rsidP="00AC3A29">
      <w:pPr>
        <w:pStyle w:val="Body"/>
      </w:pPr>
      <w:r>
        <w:t>6.</w:t>
      </w:r>
      <w:r>
        <w:tab/>
        <w:t>Time in</w:t>
      </w:r>
    </w:p>
    <w:p w14:paraId="258DEBEA" w14:textId="77777777" w:rsidR="00AC3A29" w:rsidRDefault="00AC3A29" w:rsidP="00AC3A29">
      <w:pPr>
        <w:pStyle w:val="Body"/>
      </w:pPr>
      <w:r>
        <w:t>7.</w:t>
      </w:r>
      <w:r>
        <w:tab/>
        <w:t>Time out</w:t>
      </w:r>
    </w:p>
    <w:p w14:paraId="50A03BAF" w14:textId="77777777" w:rsidR="00AC3A29" w:rsidRDefault="00AC3A29" w:rsidP="00AC3A29">
      <w:pPr>
        <w:pStyle w:val="Body"/>
      </w:pPr>
      <w:r>
        <w:t>8.</w:t>
      </w:r>
      <w:r>
        <w:tab/>
        <w:t>Comments</w:t>
      </w:r>
    </w:p>
    <w:p w14:paraId="2E1E93F3" w14:textId="77777777" w:rsidR="00AC3A29" w:rsidRDefault="00AC3A29" w:rsidP="00AC3A29">
      <w:pPr>
        <w:pStyle w:val="Body"/>
      </w:pPr>
      <w:r>
        <w:t xml:space="preserve">The visitor cards are placed at the reception area with each card having its own serial number. After completing the entry in the visitor log, the visitor is assigned a visitor card which he/she must be visible all times. </w:t>
      </w:r>
    </w:p>
    <w:p w14:paraId="661E8FEA" w14:textId="77777777" w:rsidR="00AC3A29" w:rsidRDefault="00AC3A29" w:rsidP="00AC3A29">
      <w:pPr>
        <w:pStyle w:val="Body"/>
      </w:pPr>
      <w:r>
        <w:t>The visitors are not allowed to enter the server room, storage room, and individual’s workstation.</w:t>
      </w:r>
    </w:p>
    <w:p w14:paraId="3D83FE84" w14:textId="77777777" w:rsidR="00AC3A29" w:rsidRDefault="00AC3A29" w:rsidP="00AC3A29">
      <w:pPr>
        <w:pStyle w:val="Body"/>
      </w:pPr>
      <w:r>
        <w:t>No visitor is allowed to enter server room for any reason. The visitor will wait at the reception area and wait for the concerned person (Admin) to accompany him to conference room or to GM rooms as required.</w:t>
      </w:r>
    </w:p>
    <w:p w14:paraId="0BC7E71F" w14:textId="77777777" w:rsidR="00AC3A29" w:rsidRDefault="00AC3A29" w:rsidP="00AC3A29">
      <w:pPr>
        <w:pStyle w:val="Body"/>
      </w:pPr>
      <w:r>
        <w:t>Upon conclusion of the visit, the visitor must return the visitor card and time out must be marked on the log.</w:t>
      </w:r>
    </w:p>
    <w:p w14:paraId="0EFA4996" w14:textId="77777777" w:rsidR="00AC3A29" w:rsidRDefault="00AC3A29" w:rsidP="00AC3A29">
      <w:pPr>
        <w:pStyle w:val="Body"/>
      </w:pPr>
      <w:r>
        <w:t>The policy stands applicable for candidates appearing for interviews.</w:t>
      </w:r>
    </w:p>
    <w:p w14:paraId="32E5B13F" w14:textId="77777777" w:rsidR="00AC3A29" w:rsidRDefault="00AC3A29" w:rsidP="00AC3A29">
      <w:pPr>
        <w:pStyle w:val="Body"/>
      </w:pPr>
    </w:p>
    <w:p w14:paraId="30CD88BE" w14:textId="77777777" w:rsidR="00AC3A29" w:rsidRDefault="00AC3A29" w:rsidP="00AC3A29">
      <w:pPr>
        <w:pStyle w:val="Heading4"/>
      </w:pPr>
      <w:r>
        <w:lastRenderedPageBreak/>
        <w:t>Server room</w:t>
      </w:r>
    </w:p>
    <w:p w14:paraId="5803A61B" w14:textId="77777777" w:rsidR="00AC3A29" w:rsidRDefault="00AC3A29" w:rsidP="00AC3A29">
      <w:pPr>
        <w:pStyle w:val="Body"/>
      </w:pPr>
      <w:r>
        <w:t xml:space="preserve">Server room is restricted area for visitors and employees equally. Only network admin should have access to server </w:t>
      </w:r>
      <w:proofErr w:type="gramStart"/>
      <w:r>
        <w:t>room</w:t>
      </w:r>
      <w:proofErr w:type="gramEnd"/>
      <w:r>
        <w:t xml:space="preserve"> and it must be logged in the server log book. </w:t>
      </w:r>
    </w:p>
    <w:p w14:paraId="1F0845C8" w14:textId="77777777" w:rsidR="00AC3A29" w:rsidRDefault="00AC3A29" w:rsidP="00AC3A29">
      <w:pPr>
        <w:pStyle w:val="Body"/>
      </w:pPr>
      <w:r>
        <w:t>Any technician visiting from Internet Service Provider for fixing any issue must be accompanied by concerned staff all time. The network admin will make sure to make an entry the server logbook for the purpose of the visit and time took to conclude the visit.</w:t>
      </w:r>
    </w:p>
    <w:p w14:paraId="1B69D9AF" w14:textId="77777777" w:rsidR="00AC3A29" w:rsidRDefault="00AC3A29" w:rsidP="00AC3A29">
      <w:pPr>
        <w:pStyle w:val="Heading4"/>
      </w:pPr>
      <w:r>
        <w:t>General office area</w:t>
      </w:r>
    </w:p>
    <w:p w14:paraId="46D0C1C0" w14:textId="77777777" w:rsidR="00AC3A29" w:rsidRDefault="00AC3A29" w:rsidP="00AC3A29">
      <w:pPr>
        <w:pStyle w:val="Body"/>
      </w:pPr>
      <w:r>
        <w:t xml:space="preserve">Any person visiting company for maintenance of the building or hardware repair, must adhere to same policy. </w:t>
      </w:r>
    </w:p>
    <w:p w14:paraId="51A5BEE9" w14:textId="77777777" w:rsidR="00AC3A29" w:rsidRDefault="00AC3A29" w:rsidP="00AC3A29">
      <w:pPr>
        <w:pStyle w:val="Heading4"/>
      </w:pPr>
      <w:r>
        <w:t>Storeroom</w:t>
      </w:r>
    </w:p>
    <w:p w14:paraId="5E99DA84" w14:textId="77777777" w:rsidR="00AC3A29" w:rsidRDefault="00AC3A29" w:rsidP="00AC3A29">
      <w:pPr>
        <w:pStyle w:val="Body"/>
      </w:pPr>
      <w:r>
        <w:t>Storeroom is out of bond for all employees, and visitors. A separate logbook is required to be maintained for accessing the storeroom. The access to storeroom is restricted to Admin office/GM.</w:t>
      </w:r>
    </w:p>
    <w:p w14:paraId="4F60ED0B" w14:textId="77777777" w:rsidR="00AC3A29" w:rsidRDefault="00AC3A29" w:rsidP="00AC3A29">
      <w:pPr>
        <w:pStyle w:val="Body"/>
      </w:pPr>
      <w:r>
        <w:t xml:space="preserve">No person can bring along any device, USB device, external hard drive, </w:t>
      </w:r>
      <w:proofErr w:type="gramStart"/>
      <w:r>
        <w:t>camera</w:t>
      </w:r>
      <w:proofErr w:type="gramEnd"/>
      <w:r>
        <w:t xml:space="preserve"> or laptop, which helps to acquire any information, customer data, or written material from the company premises. All such devices must be kept at the reception area for safe keeping.</w:t>
      </w:r>
    </w:p>
    <w:p w14:paraId="547298D6" w14:textId="77777777" w:rsidR="00AC3A29" w:rsidRDefault="00AC3A29" w:rsidP="00AC3A29">
      <w:pPr>
        <w:pStyle w:val="Body"/>
      </w:pPr>
      <w:r>
        <w:t xml:space="preserve">It’s the responsibility of GM/Admin manager to make sure the log if maintained properly. This must be verified weekly or as and when deemed necessary. </w:t>
      </w:r>
    </w:p>
    <w:p w14:paraId="4B5E1B6A" w14:textId="77777777" w:rsidR="00AC3A29" w:rsidRDefault="00AC3A29" w:rsidP="00AC3A29">
      <w:pPr>
        <w:pStyle w:val="Body"/>
      </w:pPr>
      <w:r>
        <w:t>The logbook must not be left unattended when not in use and must be kept in lock and key.</w:t>
      </w:r>
    </w:p>
    <w:p w14:paraId="3FDB4FD2" w14:textId="744E8AE5" w:rsidR="00AC3A29" w:rsidRPr="00AC3A29" w:rsidRDefault="00AC3A29" w:rsidP="00AC3A29">
      <w:pPr>
        <w:pStyle w:val="Body"/>
      </w:pPr>
      <w:r>
        <w:t>The GM must validate the logbooks periodically, monthly, for authenticity of the records.</w:t>
      </w:r>
    </w:p>
    <w:p w14:paraId="50DB5B22" w14:textId="77777777" w:rsidR="00AC3A29" w:rsidRPr="004F4D41" w:rsidRDefault="00AC3A29" w:rsidP="004F4D41">
      <w:pPr>
        <w:pStyle w:val="Body"/>
      </w:pPr>
    </w:p>
    <w:p w14:paraId="1B381CF5" w14:textId="4895D647" w:rsidR="00F877DA" w:rsidRDefault="00F877DA" w:rsidP="00E67F36">
      <w:pPr>
        <w:pStyle w:val="Heading1"/>
      </w:pPr>
      <w:bookmarkStart w:id="55" w:name="_Toc87954130"/>
      <w:r>
        <w:lastRenderedPageBreak/>
        <w:t>Risk Management</w:t>
      </w:r>
      <w:bookmarkEnd w:id="55"/>
    </w:p>
    <w:p w14:paraId="374A356A" w14:textId="4C74613D" w:rsidR="007B16B8" w:rsidRPr="00554832" w:rsidRDefault="00595B08" w:rsidP="00554832">
      <w:pPr>
        <w:pStyle w:val="Body"/>
      </w:pPr>
      <w:r>
        <w:t>Nexelus</w:t>
      </w:r>
      <w:r w:rsidR="008648BC" w:rsidRPr="00554832">
        <w:t xml:space="preserve"> recognizes the need for risk management to feature as a consideration in strategic and operational planning, day-to-day management and decision making at all levels in the organization.</w:t>
      </w:r>
    </w:p>
    <w:p w14:paraId="0FFAD4DA" w14:textId="0FB0FFF4" w:rsidR="008648BC" w:rsidRDefault="00595B08" w:rsidP="00554832">
      <w:pPr>
        <w:pStyle w:val="Body"/>
      </w:pPr>
      <w:r>
        <w:t>Nexelus</w:t>
      </w:r>
      <w:r w:rsidR="001C6FE7" w:rsidRPr="00554832">
        <w:t xml:space="preserve"> is committed to managing and minimizing risk by identifying, analyzing, </w:t>
      </w:r>
      <w:proofErr w:type="gramStart"/>
      <w:r w:rsidR="001C6FE7" w:rsidRPr="00554832">
        <w:t>evaluating</w:t>
      </w:r>
      <w:proofErr w:type="gramEnd"/>
      <w:r w:rsidR="001C6FE7" w:rsidRPr="00554832">
        <w:t xml:space="preserve"> and treating exposures that may impact on the </w:t>
      </w:r>
      <w:r w:rsidR="00C444E3" w:rsidRPr="00554832">
        <w:t xml:space="preserve">organization </w:t>
      </w:r>
      <w:r w:rsidR="001C6FE7" w:rsidRPr="00554832">
        <w:t xml:space="preserve">achieving its objectives and/or the continued efficiency and effectiveness of its operations. </w:t>
      </w:r>
      <w:r>
        <w:t>Nexelus</w:t>
      </w:r>
      <w:r w:rsidR="001C6FE7" w:rsidRPr="00554832">
        <w:t xml:space="preserve"> will incorporate risk management into its institutional planning and decision-making processes. Risk management </w:t>
      </w:r>
      <w:r w:rsidR="00554832" w:rsidRPr="00554832">
        <w:t>is</w:t>
      </w:r>
      <w:r w:rsidR="001C6FE7" w:rsidRPr="00554832">
        <w:t xml:space="preserve"> included as a consideration in </w:t>
      </w:r>
      <w:r w:rsidR="00554832" w:rsidRPr="00554832">
        <w:t>development,</w:t>
      </w:r>
      <w:r w:rsidR="001C6FE7" w:rsidRPr="00554832">
        <w:t xml:space="preserve"> and operational planning as a delegated line management responsibility. </w:t>
      </w:r>
      <w:r>
        <w:t>Nexelus</w:t>
      </w:r>
      <w:r w:rsidR="00554832" w:rsidRPr="00554832">
        <w:t xml:space="preserve"> </w:t>
      </w:r>
      <w:r w:rsidR="001C6FE7" w:rsidRPr="00554832">
        <w:t>staff must implement risk management according to relevant legislative requirements and appropriate risk management standards.</w:t>
      </w:r>
    </w:p>
    <w:p w14:paraId="3037B138" w14:textId="4A1103B7" w:rsidR="00554832" w:rsidRDefault="0055167B" w:rsidP="00554832">
      <w:pPr>
        <w:pStyle w:val="Body"/>
      </w:pPr>
      <w:r w:rsidRPr="0055167B">
        <w:t xml:space="preserve">Risk assessments can be conducted on any entity within </w:t>
      </w:r>
      <w:r w:rsidR="00595B08">
        <w:t>Nexelus</w:t>
      </w:r>
      <w:r w:rsidRPr="0055167B">
        <w:t xml:space="preserve"> or any outside entity that has signed a </w:t>
      </w:r>
      <w:r w:rsidR="00AB1D0D" w:rsidRPr="0055167B">
        <w:t>Third-Party</w:t>
      </w:r>
      <w:r w:rsidRPr="0055167B">
        <w:t xml:space="preserve"> Agreement with </w:t>
      </w:r>
      <w:r w:rsidR="00595B08">
        <w:t>Nexelus</w:t>
      </w:r>
      <w:r w:rsidRPr="0055167B">
        <w:t xml:space="preserve">. RAs can be conducted on any information system, to include services, applications, servers, and networks, and any process or procedure by which these systems are administered and/or maintained. </w:t>
      </w:r>
    </w:p>
    <w:p w14:paraId="1EFD69D5" w14:textId="72BED885" w:rsidR="00A90E2C" w:rsidRDefault="00CB0065" w:rsidP="00CB0065">
      <w:pPr>
        <w:pStyle w:val="Heading2"/>
      </w:pPr>
      <w:bookmarkStart w:id="56" w:name="_Toc87954131"/>
      <w:r>
        <w:lastRenderedPageBreak/>
        <w:t>Policy</w:t>
      </w:r>
      <w:bookmarkEnd w:id="56"/>
    </w:p>
    <w:p w14:paraId="07378EAA" w14:textId="047B701D" w:rsidR="00CB0065" w:rsidRPr="00CB0065" w:rsidRDefault="00A8041F" w:rsidP="00CB0065">
      <w:pPr>
        <w:pStyle w:val="Body"/>
      </w:pPr>
      <w:r w:rsidRPr="00A8041F">
        <w:t xml:space="preserve">The execution, </w:t>
      </w:r>
      <w:proofErr w:type="gramStart"/>
      <w:r w:rsidRPr="00A8041F">
        <w:t>development</w:t>
      </w:r>
      <w:proofErr w:type="gramEnd"/>
      <w:r w:rsidRPr="00A8041F">
        <w:t xml:space="preserve"> and implementation of remediation programs by </w:t>
      </w:r>
      <w:r w:rsidR="00404AA7">
        <w:t xml:space="preserve">Nexelus Security System (NSS) Team </w:t>
      </w:r>
      <w:r w:rsidRPr="00A8041F">
        <w:t xml:space="preserve">for </w:t>
      </w:r>
      <w:r w:rsidR="00595B08">
        <w:t>Nexelus</w:t>
      </w:r>
      <w:r w:rsidRPr="00A8041F">
        <w:t xml:space="preserve"> informational assets, quality and services.  Employees are expected to cooperate fully with any risk assessment being conducted on all informational assets for which they are held accountable. Employees are further expected to work with the </w:t>
      </w:r>
      <w:r w:rsidR="00404AA7">
        <w:t xml:space="preserve">Nexelus Security System (NSS) Team </w:t>
      </w:r>
      <w:r w:rsidRPr="00A8041F">
        <w:t>in the development of a remediation plan.</w:t>
      </w:r>
    </w:p>
    <w:p w14:paraId="7DE057E3" w14:textId="3F055D72" w:rsidR="00CB0065" w:rsidRDefault="004210B8" w:rsidP="004210B8">
      <w:pPr>
        <w:pStyle w:val="Heading2"/>
      </w:pPr>
      <w:bookmarkStart w:id="57" w:name="_Toc87954132"/>
      <w:r>
        <w:lastRenderedPageBreak/>
        <w:t>Procedure for Risk Assessment</w:t>
      </w:r>
      <w:bookmarkEnd w:id="57"/>
    </w:p>
    <w:p w14:paraId="41E0DD8E" w14:textId="3E42A68E" w:rsidR="0023706E" w:rsidRDefault="0023706E" w:rsidP="0023706E">
      <w:r>
        <w:t xml:space="preserve">The risk assessment procedure of </w:t>
      </w:r>
      <w:r w:rsidR="00595B08">
        <w:t>Nexelus</w:t>
      </w:r>
      <w:r>
        <w:t xml:space="preserve"> is as follows:</w:t>
      </w:r>
    </w:p>
    <w:p w14:paraId="7BA1602B" w14:textId="77777777" w:rsidR="006A7168" w:rsidRDefault="006A7168" w:rsidP="006A7168">
      <w:pPr>
        <w:pStyle w:val="Heading3"/>
      </w:pPr>
      <w:bookmarkStart w:id="58" w:name="_Toc87954133"/>
      <w:r>
        <w:t>Risk Identifying Procedure</w:t>
      </w:r>
      <w:bookmarkEnd w:id="58"/>
    </w:p>
    <w:p w14:paraId="78F349A7" w14:textId="796AED55" w:rsidR="006A7168" w:rsidRDefault="006A7168" w:rsidP="006A7168">
      <w:r>
        <w:t xml:space="preserve">Following is the process of identifying the risk on informational assets of </w:t>
      </w:r>
      <w:r w:rsidR="00595B08">
        <w:t>Nexelus</w:t>
      </w:r>
      <w:r>
        <w:t>.</w:t>
      </w:r>
    </w:p>
    <w:p w14:paraId="285D8B93" w14:textId="77777777" w:rsidR="006A7168" w:rsidRDefault="006A7168" w:rsidP="006A7168">
      <w:r>
        <w:t>Identification of Informational Assets</w:t>
      </w:r>
    </w:p>
    <w:p w14:paraId="27C03C47" w14:textId="45E0804E" w:rsidR="006A7168" w:rsidRDefault="00F13E92" w:rsidP="006A7168">
      <w:r>
        <w:t>NSS</w:t>
      </w:r>
      <w:r w:rsidR="006A7168">
        <w:t xml:space="preserve"> </w:t>
      </w:r>
      <w:r w:rsidR="00404AA7">
        <w:t xml:space="preserve">Team </w:t>
      </w:r>
      <w:r w:rsidR="006A7168">
        <w:t xml:space="preserve">identifies the informational assets owned by </w:t>
      </w:r>
      <w:r w:rsidR="00595B08">
        <w:t>Nexelus</w:t>
      </w:r>
      <w:r w:rsidR="006A7168">
        <w:t xml:space="preserve">. These assets are listed in our </w:t>
      </w:r>
      <w:r w:rsidR="00595B08">
        <w:t>Nexelus</w:t>
      </w:r>
      <w:r w:rsidR="006A7168">
        <w:t xml:space="preserve"> Asset Register. These assets are divided into following categories:</w:t>
      </w:r>
    </w:p>
    <w:p w14:paraId="14D53A46" w14:textId="77777777" w:rsidR="006A7168" w:rsidRDefault="006A7168" w:rsidP="006A7168">
      <w:r>
        <w:t>•</w:t>
      </w:r>
      <w:r>
        <w:tab/>
        <w:t>Information</w:t>
      </w:r>
    </w:p>
    <w:p w14:paraId="53295809" w14:textId="77777777" w:rsidR="006A7168" w:rsidRDefault="006A7168" w:rsidP="006A7168">
      <w:r>
        <w:t>•</w:t>
      </w:r>
      <w:r>
        <w:tab/>
        <w:t>Paper</w:t>
      </w:r>
    </w:p>
    <w:p w14:paraId="74232B7B" w14:textId="77777777" w:rsidR="006A7168" w:rsidRDefault="006A7168" w:rsidP="006A7168">
      <w:r>
        <w:t>•</w:t>
      </w:r>
      <w:r>
        <w:tab/>
        <w:t>People</w:t>
      </w:r>
    </w:p>
    <w:p w14:paraId="04480233" w14:textId="77777777" w:rsidR="006A7168" w:rsidRDefault="006A7168" w:rsidP="006A7168">
      <w:r>
        <w:t>•</w:t>
      </w:r>
      <w:r>
        <w:tab/>
        <w:t>Software</w:t>
      </w:r>
    </w:p>
    <w:p w14:paraId="59892363" w14:textId="77777777" w:rsidR="006A7168" w:rsidRDefault="006A7168" w:rsidP="006A7168">
      <w:r>
        <w:t>•</w:t>
      </w:r>
      <w:r>
        <w:tab/>
        <w:t>Hardware/ Physical</w:t>
      </w:r>
    </w:p>
    <w:p w14:paraId="7D1F6407" w14:textId="77777777" w:rsidR="006A7168" w:rsidRDefault="006A7168" w:rsidP="006A7168">
      <w:r>
        <w:t xml:space="preserve">Each asset is evaluated </w:t>
      </w:r>
      <w:proofErr w:type="gramStart"/>
      <w:r>
        <w:t>on the basis of</w:t>
      </w:r>
      <w:proofErr w:type="gramEnd"/>
      <w:r>
        <w:t xml:space="preserve"> CIA (Confidentiality, Integrity and Availability). </w:t>
      </w:r>
    </w:p>
    <w:p w14:paraId="384D634B" w14:textId="0FC6648F" w:rsidR="006A7168" w:rsidRDefault="006A7168" w:rsidP="006A7168">
      <w:r>
        <w:t xml:space="preserve">Asset Value = </w:t>
      </w:r>
      <w:r w:rsidR="0050649D">
        <w:t>C</w:t>
      </w:r>
      <w:r w:rsidR="0050649D" w:rsidRPr="00F57D54">
        <w:rPr>
          <w:shd w:val="clear" w:color="auto" w:fill="D9D9D9" w:themeFill="background1" w:themeFillShade="D9"/>
        </w:rPr>
        <w:t>(</w:t>
      </w:r>
      <w:proofErr w:type="spellStart"/>
      <w:r w:rsidR="0050649D" w:rsidRPr="00F57D54">
        <w:rPr>
          <w:shd w:val="clear" w:color="auto" w:fill="D9D9D9" w:themeFill="background1" w:themeFillShade="D9"/>
        </w:rPr>
        <w:t>onfidentiality</w:t>
      </w:r>
      <w:proofErr w:type="spellEnd"/>
      <w:r w:rsidR="0050649D" w:rsidRPr="00F57D54">
        <w:rPr>
          <w:shd w:val="clear" w:color="auto" w:fill="D9D9D9" w:themeFill="background1" w:themeFillShade="D9"/>
        </w:rPr>
        <w:t>)</w:t>
      </w:r>
      <w:r w:rsidR="0050649D">
        <w:t xml:space="preserve"> * I</w:t>
      </w:r>
      <w:r w:rsidR="0050649D" w:rsidRPr="00F57D54">
        <w:rPr>
          <w:shd w:val="clear" w:color="auto" w:fill="D9D9D9" w:themeFill="background1" w:themeFillShade="D9"/>
        </w:rPr>
        <w:t>(</w:t>
      </w:r>
      <w:proofErr w:type="spellStart"/>
      <w:r w:rsidR="0050649D" w:rsidRPr="00F57D54">
        <w:rPr>
          <w:shd w:val="clear" w:color="auto" w:fill="D9D9D9" w:themeFill="background1" w:themeFillShade="D9"/>
        </w:rPr>
        <w:t>ntegrity</w:t>
      </w:r>
      <w:proofErr w:type="spellEnd"/>
      <w:r w:rsidR="0050649D" w:rsidRPr="00F57D54">
        <w:rPr>
          <w:shd w:val="clear" w:color="auto" w:fill="D9D9D9" w:themeFill="background1" w:themeFillShade="D9"/>
        </w:rPr>
        <w:t>)</w:t>
      </w:r>
      <w:r w:rsidR="0050649D">
        <w:t xml:space="preserve"> * A</w:t>
      </w:r>
      <w:r w:rsidR="0050649D" w:rsidRPr="00F57D54">
        <w:rPr>
          <w:shd w:val="clear" w:color="auto" w:fill="D9D9D9" w:themeFill="background1" w:themeFillShade="D9"/>
        </w:rPr>
        <w:t>(</w:t>
      </w:r>
      <w:proofErr w:type="spellStart"/>
      <w:r w:rsidR="0050649D" w:rsidRPr="00F57D54">
        <w:rPr>
          <w:shd w:val="clear" w:color="auto" w:fill="D9D9D9" w:themeFill="background1" w:themeFillShade="D9"/>
        </w:rPr>
        <w:t>vailability</w:t>
      </w:r>
      <w:proofErr w:type="spellEnd"/>
      <w:r w:rsidR="0050649D" w:rsidRPr="00F57D54">
        <w:rPr>
          <w:shd w:val="clear" w:color="auto" w:fill="D9D9D9" w:themeFill="background1" w:themeFillShade="D9"/>
        </w:rPr>
        <w:t>)</w:t>
      </w:r>
      <w:r w:rsidR="0050649D">
        <w:t>.</w:t>
      </w:r>
    </w:p>
    <w:p w14:paraId="0BE70CBD" w14:textId="77777777" w:rsidR="006A7168" w:rsidRDefault="006A7168" w:rsidP="006A7168">
      <w:r>
        <w:t xml:space="preserve">Each of these asset parameters are assigned criticality values as Low, </w:t>
      </w:r>
      <w:proofErr w:type="gramStart"/>
      <w:r>
        <w:t>Medium</w:t>
      </w:r>
      <w:proofErr w:type="gramEnd"/>
      <w:r>
        <w:t xml:space="preserve"> and High.</w:t>
      </w:r>
    </w:p>
    <w:p w14:paraId="39E075FE" w14:textId="77777777" w:rsidR="006A7168" w:rsidRDefault="006A7168" w:rsidP="006A7168">
      <w:r>
        <w:t>Low = 1, Medium = 2, High = 3</w:t>
      </w:r>
    </w:p>
    <w:p w14:paraId="731B681D" w14:textId="77777777" w:rsidR="006A7168" w:rsidRDefault="006A7168" w:rsidP="006A7168">
      <w:r>
        <w:t>If Asset Value is greater 18 then the asset score is 3, If Asset Value is greater than 6 and less than 18 then asset score is 2 else it will be one.</w:t>
      </w:r>
    </w:p>
    <w:p w14:paraId="7D760E60" w14:textId="3A485807" w:rsidR="006A7168" w:rsidRDefault="006A7168" w:rsidP="006A7168">
      <w:r>
        <w:t xml:space="preserve">Assets having asset </w:t>
      </w:r>
      <w:proofErr w:type="gramStart"/>
      <w:r>
        <w:t>score</w:t>
      </w:r>
      <w:proofErr w:type="gramEnd"/>
      <w:r>
        <w:t xml:space="preserve"> 2 and 3 are critical to </w:t>
      </w:r>
      <w:r w:rsidR="00595B08">
        <w:t>Nexelus</w:t>
      </w:r>
      <w:r>
        <w:t xml:space="preserve">. </w:t>
      </w:r>
    </w:p>
    <w:p w14:paraId="50143339" w14:textId="51E91498" w:rsidR="0023706E" w:rsidRDefault="006A7168" w:rsidP="006A7168">
      <w:r w:rsidRPr="00704D4F">
        <w:rPr>
          <w:b/>
          <w:bCs/>
        </w:rPr>
        <w:t>Reference</w:t>
      </w:r>
      <w:r>
        <w:t xml:space="preserve">: List of Assets </w:t>
      </w:r>
      <w:r w:rsidR="00595B08">
        <w:t>Nexelus</w:t>
      </w:r>
    </w:p>
    <w:p w14:paraId="175DFE8E" w14:textId="77777777" w:rsidR="00771CFF" w:rsidRDefault="00771CFF" w:rsidP="008155F6">
      <w:pPr>
        <w:pStyle w:val="Heading4"/>
      </w:pPr>
      <w:r>
        <w:t>Asset Risk Assessment</w:t>
      </w:r>
    </w:p>
    <w:p w14:paraId="0BFB5DFD" w14:textId="10F8DEA2" w:rsidR="00771CFF" w:rsidRDefault="00771CFF" w:rsidP="00771CFF">
      <w:pPr>
        <w:pStyle w:val="Body"/>
      </w:pPr>
      <w:r>
        <w:t xml:space="preserve">After having a complete asset </w:t>
      </w:r>
      <w:proofErr w:type="gramStart"/>
      <w:r>
        <w:t>register</w:t>
      </w:r>
      <w:proofErr w:type="gramEnd"/>
      <w:r>
        <w:t xml:space="preserve"> we develop Asset Risk Assessment Workbook. Possible risks associated with each asset and its vulnerabilities are identified. The risk is assessed </w:t>
      </w:r>
      <w:proofErr w:type="gramStart"/>
      <w:r>
        <w:t>on the basis of</w:t>
      </w:r>
      <w:proofErr w:type="gramEnd"/>
      <w:r>
        <w:t xml:space="preserve"> risk probability and its impact on the company. The definitions of Threats and Vulnerabilities are as follow at </w:t>
      </w:r>
      <w:r w:rsidR="00595B08">
        <w:t>Nexelus</w:t>
      </w:r>
      <w:r>
        <w:t>:</w:t>
      </w:r>
    </w:p>
    <w:p w14:paraId="45516291" w14:textId="69691F96" w:rsidR="00771CFF" w:rsidRPr="00591169" w:rsidRDefault="00771CFF" w:rsidP="00771CFF">
      <w:pPr>
        <w:pStyle w:val="Body"/>
        <w:rPr>
          <w:b/>
          <w:bCs/>
        </w:rPr>
      </w:pPr>
      <w:r w:rsidRPr="00591169">
        <w:rPr>
          <w:b/>
          <w:bCs/>
        </w:rPr>
        <w:t xml:space="preserve">Threats </w:t>
      </w:r>
    </w:p>
    <w:p w14:paraId="5E3F1C3B" w14:textId="77777777" w:rsidR="00771CFF" w:rsidRDefault="00771CFF" w:rsidP="00771CFF">
      <w:pPr>
        <w:pStyle w:val="Body"/>
      </w:pPr>
      <w:r>
        <w:t xml:space="preserve">            Damage or loss to information assets</w:t>
      </w:r>
    </w:p>
    <w:p w14:paraId="362AEF2E" w14:textId="00EDB36F" w:rsidR="00771CFF" w:rsidRPr="008155F6" w:rsidRDefault="00771CFF" w:rsidP="00771CFF">
      <w:pPr>
        <w:pStyle w:val="Body"/>
        <w:rPr>
          <w:b/>
          <w:bCs/>
        </w:rPr>
      </w:pPr>
      <w:r w:rsidRPr="008155F6">
        <w:rPr>
          <w:b/>
          <w:bCs/>
        </w:rPr>
        <w:t xml:space="preserve">Vulnerability </w:t>
      </w:r>
    </w:p>
    <w:p w14:paraId="28269932" w14:textId="77777777" w:rsidR="00771CFF" w:rsidRDefault="00771CFF" w:rsidP="00771CFF">
      <w:pPr>
        <w:pStyle w:val="Body"/>
      </w:pPr>
      <w:r>
        <w:t xml:space="preserve">         Weak links that could be exploited by the threats</w:t>
      </w:r>
    </w:p>
    <w:p w14:paraId="6BCFD2B3" w14:textId="77777777" w:rsidR="00771CFF" w:rsidRPr="00591169" w:rsidRDefault="00771CFF" w:rsidP="00771CFF">
      <w:pPr>
        <w:pStyle w:val="Body"/>
        <w:rPr>
          <w:b/>
          <w:bCs/>
        </w:rPr>
      </w:pPr>
      <w:r w:rsidRPr="00591169">
        <w:rPr>
          <w:b/>
          <w:bCs/>
        </w:rPr>
        <w:t>Asset risk rating = Asset Score * Probability * Impact</w:t>
      </w:r>
    </w:p>
    <w:p w14:paraId="1ED31E6E" w14:textId="77777777" w:rsidR="00771CFF" w:rsidRDefault="00771CFF" w:rsidP="00771CFF">
      <w:pPr>
        <w:pStyle w:val="Body"/>
      </w:pPr>
      <w:r>
        <w:t xml:space="preserve">Asset score is derived from the List of Asset. Probability can take following values (High = 3, Medium = 2 and Low =1). The impact can also be categorized as (High = 3, Medium = 2 and Low =1). </w:t>
      </w:r>
    </w:p>
    <w:p w14:paraId="2443301D" w14:textId="77777777" w:rsidR="00771CFF" w:rsidRDefault="00771CFF" w:rsidP="00771CFF">
      <w:pPr>
        <w:pStyle w:val="Body"/>
      </w:pPr>
      <w:r>
        <w:lastRenderedPageBreak/>
        <w:t>For the risk treatment we do one or multiple of the following: Reduction, Avoidance, and Transfer.</w:t>
      </w:r>
    </w:p>
    <w:p w14:paraId="40998D52" w14:textId="77777777" w:rsidR="00771CFF" w:rsidRPr="00591169" w:rsidRDefault="00771CFF" w:rsidP="00771CFF">
      <w:pPr>
        <w:pStyle w:val="Body"/>
        <w:rPr>
          <w:b/>
          <w:bCs/>
        </w:rPr>
      </w:pPr>
      <w:r w:rsidRPr="00591169">
        <w:rPr>
          <w:b/>
          <w:bCs/>
        </w:rPr>
        <w:t>Reduction:</w:t>
      </w:r>
    </w:p>
    <w:p w14:paraId="5DCF52E3" w14:textId="2674C23E" w:rsidR="00771CFF" w:rsidRDefault="00771CFF" w:rsidP="00771CFF">
      <w:pPr>
        <w:pStyle w:val="Body"/>
      </w:pPr>
      <w:r>
        <w:t xml:space="preserve">These are the measures to reduce the occurrence of certain risk at </w:t>
      </w:r>
      <w:r w:rsidR="00595B08">
        <w:t>Nexelus</w:t>
      </w:r>
      <w:r w:rsidR="009819FF">
        <w:t xml:space="preserve"> </w:t>
      </w:r>
      <w:r>
        <w:t xml:space="preserve">assets. </w:t>
      </w:r>
    </w:p>
    <w:p w14:paraId="75ABAEF8" w14:textId="77777777" w:rsidR="00771CFF" w:rsidRPr="00591169" w:rsidRDefault="00771CFF" w:rsidP="00771CFF">
      <w:pPr>
        <w:pStyle w:val="Body"/>
        <w:rPr>
          <w:b/>
          <w:bCs/>
        </w:rPr>
      </w:pPr>
      <w:r w:rsidRPr="00591169">
        <w:rPr>
          <w:b/>
          <w:bCs/>
        </w:rPr>
        <w:t>Avoidance:</w:t>
      </w:r>
    </w:p>
    <w:p w14:paraId="56645E7F" w14:textId="77777777" w:rsidR="00771CFF" w:rsidRDefault="00771CFF" w:rsidP="00771CFF">
      <w:pPr>
        <w:pStyle w:val="Body"/>
      </w:pPr>
      <w:r>
        <w:t xml:space="preserve">These are the measures taken to avoid or minimize the risk impact on the assets, even if the risk occurs as well. </w:t>
      </w:r>
    </w:p>
    <w:p w14:paraId="638A1875" w14:textId="77777777" w:rsidR="00771CFF" w:rsidRPr="00591169" w:rsidRDefault="00771CFF" w:rsidP="00771CFF">
      <w:pPr>
        <w:pStyle w:val="Body"/>
        <w:rPr>
          <w:b/>
          <w:bCs/>
        </w:rPr>
      </w:pPr>
      <w:r w:rsidRPr="00591169">
        <w:rPr>
          <w:b/>
          <w:bCs/>
        </w:rPr>
        <w:t>Transfer:</w:t>
      </w:r>
    </w:p>
    <w:p w14:paraId="43D9370A" w14:textId="77777777" w:rsidR="00771CFF" w:rsidRDefault="00771CFF" w:rsidP="00771CFF">
      <w:pPr>
        <w:pStyle w:val="Body"/>
      </w:pPr>
      <w:r>
        <w:t xml:space="preserve">This risk treatment method is used to transfer the risk to any third party to minimize the risk impact. </w:t>
      </w:r>
    </w:p>
    <w:p w14:paraId="7F21621B" w14:textId="77777777" w:rsidR="00771CFF" w:rsidRDefault="00771CFF" w:rsidP="00771CFF">
      <w:pPr>
        <w:pStyle w:val="Body"/>
      </w:pPr>
      <w:r w:rsidRPr="00591169">
        <w:rPr>
          <w:b/>
          <w:bCs/>
        </w:rPr>
        <w:t>Reference:</w:t>
      </w:r>
      <w:r>
        <w:t xml:space="preserve"> Asset Risk Assessment</w:t>
      </w:r>
    </w:p>
    <w:p w14:paraId="3EBDA018" w14:textId="77777777" w:rsidR="00771CFF" w:rsidRDefault="00771CFF" w:rsidP="00591169">
      <w:pPr>
        <w:pStyle w:val="Heading4"/>
      </w:pPr>
      <w:r>
        <w:t>Risk Reporting</w:t>
      </w:r>
    </w:p>
    <w:p w14:paraId="0BB37CFB" w14:textId="0DFFC9EB" w:rsidR="00771CFF" w:rsidRDefault="00F13E92" w:rsidP="00771CFF">
      <w:pPr>
        <w:pStyle w:val="Body"/>
      </w:pPr>
      <w:r>
        <w:t>NSS</w:t>
      </w:r>
      <w:r w:rsidR="00771CFF">
        <w:t xml:space="preserve"> is responsible to analyze the risk of existing and new purchased informational assets. But the risk can be reported or informed by any employee through email or by any means which are quickest to reach </w:t>
      </w:r>
      <w:r>
        <w:t>NSS</w:t>
      </w:r>
      <w:r w:rsidR="00771CFF">
        <w:t xml:space="preserve">.  </w:t>
      </w:r>
    </w:p>
    <w:p w14:paraId="7FCE6EDD" w14:textId="77777777" w:rsidR="00771CFF" w:rsidRDefault="00771CFF" w:rsidP="00591169">
      <w:pPr>
        <w:pStyle w:val="Heading4"/>
      </w:pPr>
      <w:r>
        <w:t>Acceptance</w:t>
      </w:r>
    </w:p>
    <w:p w14:paraId="37EB8555" w14:textId="2D8011A4" w:rsidR="004210B8" w:rsidRDefault="00771CFF" w:rsidP="00771CFF">
      <w:pPr>
        <w:pStyle w:val="Body"/>
      </w:pPr>
      <w:r>
        <w:t>This technique recognizes the risk and its uncontrollability.  Acceptance is a “passive” technique that focuses on allowing whatever outcome to occur without trying to prevent that outcome.  This technique is normally used for “low” or “very low” risks where a scope efficient means of reducing the risk is not apparent. With the mutual consent of top management and risk owner’s information security risk acceptance level is decided at medium residual risks which is mathematically presented as 2 in numeric form. The residual risk level which is above 2 or high is required contingency plans which are made accordingly with respect to risk.</w:t>
      </w:r>
    </w:p>
    <w:p w14:paraId="7DF7CC52" w14:textId="77777777" w:rsidR="00A7582C" w:rsidRDefault="00A7582C" w:rsidP="00A7582C">
      <w:pPr>
        <w:pStyle w:val="Heading4"/>
      </w:pPr>
      <w:r>
        <w:t>Risk Sources</w:t>
      </w:r>
    </w:p>
    <w:p w14:paraId="0AE876DC" w14:textId="58E96691" w:rsidR="009819FF" w:rsidRPr="004210B8" w:rsidRDefault="00696FA5" w:rsidP="00A7582C">
      <w:pPr>
        <w:pStyle w:val="Body"/>
      </w:pPr>
      <w:r>
        <w:t>R</w:t>
      </w:r>
      <w:r w:rsidR="00A7582C">
        <w:t xml:space="preserve">isk sources are interfaces and dependencies of services provided by </w:t>
      </w:r>
      <w:r w:rsidR="00595B08">
        <w:t>Nexelus</w:t>
      </w:r>
      <w:r w:rsidR="00A7582C">
        <w:t xml:space="preserve"> to internal and external stakeholders.</w:t>
      </w:r>
    </w:p>
    <w:p w14:paraId="4B32107C" w14:textId="77777777" w:rsidR="00D5521F" w:rsidRDefault="00D5521F" w:rsidP="00D5521F">
      <w:pPr>
        <w:pStyle w:val="Heading3"/>
      </w:pPr>
      <w:bookmarkStart w:id="59" w:name="_Toc87954134"/>
      <w:r>
        <w:t>Identification of Risk Assessment Team</w:t>
      </w:r>
      <w:bookmarkEnd w:id="59"/>
    </w:p>
    <w:p w14:paraId="122BA3B2" w14:textId="54931877" w:rsidR="00D5521F" w:rsidRDefault="00D5521F" w:rsidP="00D5521F">
      <w:pPr>
        <w:pStyle w:val="Body"/>
      </w:pPr>
      <w:r>
        <w:t xml:space="preserve">The procedure for risk assessment starts with identification of the team which will analyze the risk levels. Our </w:t>
      </w:r>
      <w:r w:rsidR="00F13E92">
        <w:t>NSS</w:t>
      </w:r>
      <w:r>
        <w:t xml:space="preserve"> </w:t>
      </w:r>
      <w:r w:rsidR="00F13E92">
        <w:t>team has</w:t>
      </w:r>
      <w:r>
        <w:t xml:space="preserve"> assigned Risk Assessment at </w:t>
      </w:r>
      <w:r w:rsidR="00595B08">
        <w:t>Nexelus</w:t>
      </w:r>
      <w:r>
        <w:t xml:space="preserve"> for its assets in management review meeting</w:t>
      </w:r>
      <w:r w:rsidR="00F13E92">
        <w:t xml:space="preserve"> to </w:t>
      </w:r>
      <w:r w:rsidR="00F13E92" w:rsidRPr="00F13E92">
        <w:rPr>
          <w:highlight w:val="yellow"/>
        </w:rPr>
        <w:t>Network Manager</w:t>
      </w:r>
      <w:r>
        <w:t xml:space="preserve">. Team selection criteria are as follow:  </w:t>
      </w:r>
    </w:p>
    <w:p w14:paraId="2F33B171" w14:textId="2643B598" w:rsidR="00D5521F" w:rsidRDefault="00D5521F" w:rsidP="00D5521F">
      <w:pPr>
        <w:pStyle w:val="NumberedListLevel1"/>
      </w:pPr>
      <w:r>
        <w:t>Management side is also involved in risk management.</w:t>
      </w:r>
    </w:p>
    <w:p w14:paraId="6D2B045B" w14:textId="6769794A" w:rsidR="00D5521F" w:rsidRDefault="00F13E92" w:rsidP="00D5521F">
      <w:pPr>
        <w:pStyle w:val="NumberedListLevel1"/>
      </w:pPr>
      <w:r>
        <w:t>NSS Lead</w:t>
      </w:r>
      <w:r w:rsidR="00D5521F">
        <w:t xml:space="preserve"> should fulfill the requirements:</w:t>
      </w:r>
    </w:p>
    <w:p w14:paraId="2652FBC4" w14:textId="765A73B1" w:rsidR="00D5521F" w:rsidRDefault="00F13E92" w:rsidP="00D5521F">
      <w:pPr>
        <w:pStyle w:val="NumberedListLevel2"/>
      </w:pPr>
      <w:r>
        <w:t>More than 5 years if experience in network and infrastructure security</w:t>
      </w:r>
      <w:r w:rsidR="00D5521F">
        <w:t>.</w:t>
      </w:r>
    </w:p>
    <w:p w14:paraId="58914679" w14:textId="5B3B7A74" w:rsidR="00D5521F" w:rsidRDefault="00D5521F" w:rsidP="00D5521F">
      <w:pPr>
        <w:pStyle w:val="NumberedListLevel2"/>
      </w:pPr>
      <w:r>
        <w:t>More than 2 years job experience in the company.</w:t>
      </w:r>
    </w:p>
    <w:p w14:paraId="15CB0D7F" w14:textId="63F552FF" w:rsidR="00D5521F" w:rsidRDefault="00D5521F" w:rsidP="00D5521F">
      <w:pPr>
        <w:pStyle w:val="NumberedListLevel2"/>
      </w:pPr>
      <w:r>
        <w:t xml:space="preserve">Must be involved in implementation process of </w:t>
      </w:r>
      <w:r w:rsidR="0015566A">
        <w:t>NSS</w:t>
      </w:r>
      <w:r>
        <w:t>.</w:t>
      </w:r>
    </w:p>
    <w:p w14:paraId="29D180FA" w14:textId="64496859" w:rsidR="00D5521F" w:rsidRDefault="00F13E92" w:rsidP="00D5521F">
      <w:pPr>
        <w:pStyle w:val="NumberedListLevel1"/>
      </w:pPr>
      <w:r>
        <w:t>NSS</w:t>
      </w:r>
      <w:r w:rsidR="00D5521F">
        <w:t xml:space="preserve"> Member should fulfill the following requirements:</w:t>
      </w:r>
    </w:p>
    <w:p w14:paraId="654DC75E" w14:textId="3E36F87F" w:rsidR="00D5521F" w:rsidRDefault="00D5521F" w:rsidP="00733FF6">
      <w:pPr>
        <w:pStyle w:val="NumberedListLevel2"/>
      </w:pPr>
      <w:r>
        <w:t>Must have Lead Implementer in-house training before implementation in company.</w:t>
      </w:r>
    </w:p>
    <w:p w14:paraId="73E6451A" w14:textId="7EDDB3AF" w:rsidR="00D5521F" w:rsidRDefault="00D5521F" w:rsidP="00733FF6">
      <w:pPr>
        <w:pStyle w:val="NumberedListLevel2"/>
      </w:pPr>
      <w:r>
        <w:lastRenderedPageBreak/>
        <w:t xml:space="preserve">More than 1-2 years job experience in the company or mandated by </w:t>
      </w:r>
      <w:r w:rsidR="005C5A86">
        <w:t>G</w:t>
      </w:r>
      <w:r w:rsidR="00F95BE9">
        <w:t>eneral Manager and/or, CEO</w:t>
      </w:r>
      <w:r>
        <w:t>.</w:t>
      </w:r>
    </w:p>
    <w:p w14:paraId="63F5DC1F" w14:textId="50CBAAF2" w:rsidR="00D5521F" w:rsidRDefault="00D5521F" w:rsidP="00733FF6">
      <w:pPr>
        <w:pStyle w:val="NumberedListLevel2"/>
      </w:pPr>
      <w:r>
        <w:t>Must be from Dev</w:t>
      </w:r>
      <w:r w:rsidR="00873C08">
        <w:t>elopment, Quality Assurance, HR</w:t>
      </w:r>
      <w:r w:rsidR="00CD0396">
        <w:t xml:space="preserve">, or </w:t>
      </w:r>
      <w:r>
        <w:t>Networks Department.</w:t>
      </w:r>
    </w:p>
    <w:p w14:paraId="6A0A7DD5" w14:textId="48C8C6DE" w:rsidR="00D5521F" w:rsidRDefault="00D5521F" w:rsidP="00733FF6">
      <w:pPr>
        <w:pStyle w:val="NumberedListLevel2"/>
      </w:pPr>
      <w:r>
        <w:t xml:space="preserve">Must be involved in implementation process of </w:t>
      </w:r>
      <w:r w:rsidR="00CD0396">
        <w:t>NSS</w:t>
      </w:r>
      <w:r>
        <w:t>.</w:t>
      </w:r>
    </w:p>
    <w:p w14:paraId="2F8A35C9" w14:textId="13791BB3" w:rsidR="00D5521F" w:rsidRDefault="00D5521F" w:rsidP="00733FF6">
      <w:pPr>
        <w:pStyle w:val="NumberedListLevel2"/>
      </w:pPr>
      <w:r>
        <w:t>Must have experience to deal with compliances for at least 1 year.</w:t>
      </w:r>
    </w:p>
    <w:p w14:paraId="643E3EF4" w14:textId="77777777" w:rsidR="00D5521F" w:rsidRDefault="00D5521F" w:rsidP="00D5521F">
      <w:pPr>
        <w:pStyle w:val="Heading3"/>
      </w:pPr>
      <w:bookmarkStart w:id="60" w:name="_Toc87954135"/>
      <w:r>
        <w:t>Frequency of Risk Assessment</w:t>
      </w:r>
      <w:bookmarkEnd w:id="60"/>
    </w:p>
    <w:p w14:paraId="4301F5CD" w14:textId="77777777" w:rsidR="00D5521F" w:rsidRDefault="00D5521F" w:rsidP="00D5521F">
      <w:pPr>
        <w:pStyle w:val="Body"/>
      </w:pPr>
      <w:r>
        <w:t xml:space="preserve">It is decided by management that risk assessment will be performed once before internal audit to evaluate all risks against existing and new assets. </w:t>
      </w:r>
    </w:p>
    <w:p w14:paraId="3D3F872C" w14:textId="77777777" w:rsidR="00D5521F" w:rsidRDefault="00D5521F" w:rsidP="00792649">
      <w:pPr>
        <w:pStyle w:val="Heading3"/>
      </w:pPr>
      <w:bookmarkStart w:id="61" w:name="_Toc87954136"/>
      <w:r>
        <w:t>Risk of disclosure/other risks not identified in the asset risk assessment sheet</w:t>
      </w:r>
      <w:bookmarkEnd w:id="61"/>
    </w:p>
    <w:p w14:paraId="49318AAF" w14:textId="77777777" w:rsidR="00D5521F" w:rsidRDefault="00D5521F" w:rsidP="00D5521F">
      <w:pPr>
        <w:pStyle w:val="Body"/>
      </w:pPr>
      <w:r>
        <w:t>In case of following disclosures of information, disciplinary action will be taken against the guilty:</w:t>
      </w:r>
    </w:p>
    <w:p w14:paraId="0CA24467" w14:textId="407756E3" w:rsidR="00D5521F" w:rsidRDefault="00D5521F" w:rsidP="003B420C">
      <w:pPr>
        <w:pStyle w:val="NumberedListLevel1"/>
        <w:numPr>
          <w:ilvl w:val="0"/>
          <w:numId w:val="32"/>
        </w:numPr>
      </w:pPr>
      <w:r>
        <w:t>HR Records</w:t>
      </w:r>
    </w:p>
    <w:p w14:paraId="4826DB50" w14:textId="3D4D2239" w:rsidR="00D5521F" w:rsidRDefault="00D5521F" w:rsidP="004E5B35">
      <w:pPr>
        <w:pStyle w:val="NumberedListLevel1"/>
      </w:pPr>
      <w:r>
        <w:t>Clients’ Data</w:t>
      </w:r>
    </w:p>
    <w:p w14:paraId="15B8793C" w14:textId="5326C3CA" w:rsidR="00D5521F" w:rsidRDefault="00D5521F" w:rsidP="004E5B35">
      <w:pPr>
        <w:pStyle w:val="NumberedListLevel1"/>
      </w:pPr>
      <w:r>
        <w:t>Projects’ Data</w:t>
      </w:r>
    </w:p>
    <w:p w14:paraId="610FBF39" w14:textId="1132097B" w:rsidR="00D5521F" w:rsidRDefault="00D5521F" w:rsidP="004E5B35">
      <w:pPr>
        <w:pStyle w:val="NumberedListLevel1"/>
      </w:pPr>
      <w:r>
        <w:t>Other confidential information</w:t>
      </w:r>
    </w:p>
    <w:p w14:paraId="13587E7E" w14:textId="3E0F56A7" w:rsidR="00D5521F" w:rsidRDefault="00D5521F" w:rsidP="00624F85">
      <w:pPr>
        <w:pStyle w:val="NumberedListLevel1"/>
        <w:numPr>
          <w:ilvl w:val="0"/>
          <w:numId w:val="0"/>
        </w:numPr>
      </w:pPr>
    </w:p>
    <w:p w14:paraId="0CE80963" w14:textId="77777777" w:rsidR="00C270B0" w:rsidRDefault="00C270B0" w:rsidP="00C270B0">
      <w:pPr>
        <w:pStyle w:val="Heading3"/>
      </w:pPr>
      <w:bookmarkStart w:id="62" w:name="_Toc87954137"/>
      <w:r>
        <w:t>Identification of Risk Assessment Team</w:t>
      </w:r>
      <w:bookmarkEnd w:id="62"/>
    </w:p>
    <w:p w14:paraId="33EC43D8" w14:textId="0387C227" w:rsidR="00C270B0" w:rsidRDefault="00C270B0" w:rsidP="00C270B0">
      <w:pPr>
        <w:pStyle w:val="Body"/>
      </w:pPr>
      <w:r>
        <w:t xml:space="preserve">The procedure for risk assessment starts with identification of the team which will analyze the risk levels. </w:t>
      </w:r>
      <w:r w:rsidR="00F13E92">
        <w:t>NSS</w:t>
      </w:r>
      <w:r>
        <w:t xml:space="preserve"> </w:t>
      </w:r>
      <w:r w:rsidR="00787F2F">
        <w:t xml:space="preserve">Team has </w:t>
      </w:r>
      <w:r>
        <w:t>assigned the duties</w:t>
      </w:r>
      <w:r w:rsidR="00AB02CD">
        <w:t xml:space="preserve"> </w:t>
      </w:r>
      <w:r>
        <w:t xml:space="preserve">for Risk Assessment at </w:t>
      </w:r>
      <w:r w:rsidR="00595B08">
        <w:t>Nexelus</w:t>
      </w:r>
      <w:r>
        <w:t xml:space="preserve"> for its assets </w:t>
      </w:r>
      <w:r w:rsidR="00787F2F">
        <w:t xml:space="preserve">to Network Manager </w:t>
      </w:r>
      <w:r>
        <w:t xml:space="preserve">in management review meeting. Team selection criteria are as follow:  </w:t>
      </w:r>
    </w:p>
    <w:p w14:paraId="09F374A3" w14:textId="56BCDE1C" w:rsidR="00C270B0" w:rsidRDefault="00C270B0" w:rsidP="003B420C">
      <w:pPr>
        <w:pStyle w:val="NumberedListLevel1"/>
        <w:numPr>
          <w:ilvl w:val="0"/>
          <w:numId w:val="38"/>
        </w:numPr>
      </w:pPr>
      <w:r>
        <w:t>Management side is also involved in risk management.</w:t>
      </w:r>
    </w:p>
    <w:p w14:paraId="5BCE4969" w14:textId="59C436E6" w:rsidR="00C270B0" w:rsidRDefault="00AA0D79" w:rsidP="00624F85">
      <w:pPr>
        <w:pStyle w:val="NumberedListLevel1"/>
      </w:pPr>
      <w:r>
        <w:t>NSS Lead</w:t>
      </w:r>
      <w:r w:rsidR="00C270B0">
        <w:t xml:space="preserve"> should fulfill the requirements:</w:t>
      </w:r>
    </w:p>
    <w:p w14:paraId="13E323D4" w14:textId="73D00A34" w:rsidR="00C270B0" w:rsidRDefault="00C270B0" w:rsidP="003B420C">
      <w:pPr>
        <w:pStyle w:val="NumberedListLevel2"/>
        <w:numPr>
          <w:ilvl w:val="0"/>
          <w:numId w:val="39"/>
        </w:numPr>
      </w:pPr>
      <w:r>
        <w:t>Must have Lead Implementer training and certificate.</w:t>
      </w:r>
    </w:p>
    <w:p w14:paraId="0BE237F6" w14:textId="0F244F5A" w:rsidR="00C270B0" w:rsidRDefault="00C270B0" w:rsidP="003B420C">
      <w:pPr>
        <w:pStyle w:val="NumberedListLevel2"/>
        <w:numPr>
          <w:ilvl w:val="0"/>
          <w:numId w:val="39"/>
        </w:numPr>
      </w:pPr>
      <w:r>
        <w:t>More than 2 years job experience in the company.</w:t>
      </w:r>
    </w:p>
    <w:p w14:paraId="008997D6" w14:textId="7F04D6E1" w:rsidR="00C270B0" w:rsidRDefault="00C270B0" w:rsidP="003B420C">
      <w:pPr>
        <w:pStyle w:val="NumberedListLevel2"/>
        <w:numPr>
          <w:ilvl w:val="0"/>
          <w:numId w:val="39"/>
        </w:numPr>
      </w:pPr>
      <w:r>
        <w:t>Must be from Dev/ QA/ HR department.</w:t>
      </w:r>
    </w:p>
    <w:p w14:paraId="39929A73" w14:textId="77B475DD" w:rsidR="00C270B0" w:rsidRDefault="00C270B0" w:rsidP="003B420C">
      <w:pPr>
        <w:pStyle w:val="NumberedListLevel2"/>
        <w:numPr>
          <w:ilvl w:val="0"/>
          <w:numId w:val="39"/>
        </w:numPr>
      </w:pPr>
      <w:r>
        <w:t>Must be involved in implementation process of ISMS.</w:t>
      </w:r>
    </w:p>
    <w:p w14:paraId="483BFFFA" w14:textId="1A0E95FE" w:rsidR="00C270B0" w:rsidRDefault="00F13E92" w:rsidP="00624F85">
      <w:pPr>
        <w:pStyle w:val="NumberedListLevel1"/>
      </w:pPr>
      <w:r>
        <w:t>NSS</w:t>
      </w:r>
      <w:r w:rsidR="00C270B0">
        <w:t xml:space="preserve"> Member should fulfill the following requirements:</w:t>
      </w:r>
    </w:p>
    <w:p w14:paraId="40D7E2BA" w14:textId="611A9080" w:rsidR="00C270B0" w:rsidRDefault="00C270B0" w:rsidP="003B420C">
      <w:pPr>
        <w:pStyle w:val="NumberedListLevel1"/>
        <w:numPr>
          <w:ilvl w:val="0"/>
          <w:numId w:val="40"/>
        </w:numPr>
      </w:pPr>
      <w:r>
        <w:t>Must have Lead Implementer in-house training before implementation in company.</w:t>
      </w:r>
    </w:p>
    <w:p w14:paraId="3521C94C" w14:textId="4207A29E" w:rsidR="00C270B0" w:rsidRDefault="00C270B0" w:rsidP="003B420C">
      <w:pPr>
        <w:pStyle w:val="NumberedListLevel1"/>
        <w:numPr>
          <w:ilvl w:val="0"/>
          <w:numId w:val="40"/>
        </w:numPr>
      </w:pPr>
      <w:r>
        <w:t>More than 1-2 years job experience in the company or mandated by</w:t>
      </w:r>
      <w:r w:rsidR="00E13534">
        <w:t xml:space="preserve"> General Manager/CEO</w:t>
      </w:r>
      <w:r>
        <w:t>.</w:t>
      </w:r>
    </w:p>
    <w:p w14:paraId="6C342646" w14:textId="79A3B425" w:rsidR="00C270B0" w:rsidRDefault="00C270B0" w:rsidP="003B420C">
      <w:pPr>
        <w:pStyle w:val="NumberedListLevel1"/>
        <w:numPr>
          <w:ilvl w:val="0"/>
          <w:numId w:val="40"/>
        </w:numPr>
      </w:pPr>
      <w:r>
        <w:t>Must be from Dev</w:t>
      </w:r>
      <w:r w:rsidR="00E13534">
        <w:t>elopment, Quality Assurance, Human Resource or</w:t>
      </w:r>
      <w:r>
        <w:t xml:space="preserve"> Networks Department.</w:t>
      </w:r>
    </w:p>
    <w:p w14:paraId="27AD3814" w14:textId="6E4689DD" w:rsidR="00C270B0" w:rsidRDefault="00C270B0" w:rsidP="003B420C">
      <w:pPr>
        <w:pStyle w:val="NumberedListLevel1"/>
        <w:numPr>
          <w:ilvl w:val="0"/>
          <w:numId w:val="40"/>
        </w:numPr>
      </w:pPr>
      <w:r>
        <w:t xml:space="preserve">Must be involved in implementation process of </w:t>
      </w:r>
      <w:r w:rsidR="00AD0C83">
        <w:t>NSS</w:t>
      </w:r>
      <w:r>
        <w:t>.</w:t>
      </w:r>
    </w:p>
    <w:p w14:paraId="3B4D196E" w14:textId="58FFDD27" w:rsidR="00C270B0" w:rsidRDefault="00C270B0" w:rsidP="003B420C">
      <w:pPr>
        <w:pStyle w:val="NumberedListLevel1"/>
        <w:numPr>
          <w:ilvl w:val="0"/>
          <w:numId w:val="40"/>
        </w:numPr>
      </w:pPr>
      <w:r>
        <w:t>Must have experience to deal with compliances for at least 1 year.</w:t>
      </w:r>
    </w:p>
    <w:p w14:paraId="17D5535A" w14:textId="77777777" w:rsidR="00C270B0" w:rsidRDefault="00C270B0" w:rsidP="00C270B0">
      <w:pPr>
        <w:pStyle w:val="Heading3"/>
      </w:pPr>
      <w:bookmarkStart w:id="63" w:name="_Toc87954138"/>
      <w:r>
        <w:lastRenderedPageBreak/>
        <w:t>Frequency of Risk Assessment</w:t>
      </w:r>
      <w:bookmarkEnd w:id="63"/>
    </w:p>
    <w:p w14:paraId="6DEB549F" w14:textId="77777777" w:rsidR="00C270B0" w:rsidRDefault="00C270B0" w:rsidP="00C270B0">
      <w:pPr>
        <w:pStyle w:val="Body"/>
      </w:pPr>
      <w:r>
        <w:t xml:space="preserve">It is decided by management that risk assessment will be performed once before internal audit to evaluate all risks against existing and new assets. </w:t>
      </w:r>
    </w:p>
    <w:p w14:paraId="781A490D" w14:textId="77777777" w:rsidR="00C270B0" w:rsidRDefault="00C270B0" w:rsidP="00C270B0">
      <w:pPr>
        <w:pStyle w:val="Body"/>
      </w:pPr>
      <w:r>
        <w:t>Risk of disclosure/other risks not identified in the asset risk assessment sheet</w:t>
      </w:r>
    </w:p>
    <w:p w14:paraId="23716A24" w14:textId="77777777" w:rsidR="00C270B0" w:rsidRDefault="00C270B0" w:rsidP="00C270B0">
      <w:pPr>
        <w:pStyle w:val="Body"/>
      </w:pPr>
      <w:r>
        <w:t>In case of following disclosures of information, disciplinary action will be taken against the guilty:</w:t>
      </w:r>
    </w:p>
    <w:p w14:paraId="5101A8A4" w14:textId="6CD6B721" w:rsidR="00C270B0" w:rsidRDefault="00C270B0" w:rsidP="003B420C">
      <w:pPr>
        <w:pStyle w:val="Body"/>
        <w:numPr>
          <w:ilvl w:val="0"/>
          <w:numId w:val="41"/>
        </w:numPr>
      </w:pPr>
      <w:r>
        <w:t>HR Records</w:t>
      </w:r>
    </w:p>
    <w:p w14:paraId="47AF72F2" w14:textId="043C5452" w:rsidR="00C270B0" w:rsidRDefault="00C270B0" w:rsidP="003B420C">
      <w:pPr>
        <w:pStyle w:val="Body"/>
        <w:numPr>
          <w:ilvl w:val="0"/>
          <w:numId w:val="41"/>
        </w:numPr>
      </w:pPr>
      <w:r>
        <w:t>Clients’ Data</w:t>
      </w:r>
    </w:p>
    <w:p w14:paraId="30D97FD0" w14:textId="197B6D7D" w:rsidR="00C270B0" w:rsidRDefault="00C270B0" w:rsidP="003B420C">
      <w:pPr>
        <w:pStyle w:val="Body"/>
        <w:numPr>
          <w:ilvl w:val="0"/>
          <w:numId w:val="41"/>
        </w:numPr>
      </w:pPr>
      <w:r>
        <w:t>Projects’ Data</w:t>
      </w:r>
    </w:p>
    <w:p w14:paraId="2309167F" w14:textId="2F240185" w:rsidR="00C270B0" w:rsidRDefault="00C270B0" w:rsidP="003B420C">
      <w:pPr>
        <w:pStyle w:val="Body"/>
        <w:numPr>
          <w:ilvl w:val="0"/>
          <w:numId w:val="41"/>
        </w:numPr>
      </w:pPr>
      <w:r>
        <w:t>Other confidential information</w:t>
      </w:r>
    </w:p>
    <w:p w14:paraId="0C0B89B9" w14:textId="77777777" w:rsidR="00C270B0" w:rsidRDefault="00C270B0" w:rsidP="00C270B0">
      <w:pPr>
        <w:pStyle w:val="Body"/>
      </w:pPr>
      <w:r>
        <w:tab/>
      </w:r>
    </w:p>
    <w:p w14:paraId="31AF4564" w14:textId="77777777" w:rsidR="00C270B0" w:rsidRDefault="00C270B0" w:rsidP="00C270B0">
      <w:pPr>
        <w:pStyle w:val="Body"/>
      </w:pPr>
    </w:p>
    <w:p w14:paraId="2C05D63C" w14:textId="77777777" w:rsidR="00C270B0" w:rsidRDefault="00C270B0" w:rsidP="00C270B0">
      <w:pPr>
        <w:pStyle w:val="Body"/>
      </w:pPr>
    </w:p>
    <w:p w14:paraId="76F88B84" w14:textId="77777777" w:rsidR="00C270B0" w:rsidRDefault="00C270B0" w:rsidP="00C270B0">
      <w:pPr>
        <w:pStyle w:val="Body"/>
      </w:pPr>
    </w:p>
    <w:p w14:paraId="380D5159" w14:textId="77777777" w:rsidR="00C270B0" w:rsidRDefault="00C270B0" w:rsidP="00C270B0">
      <w:pPr>
        <w:pStyle w:val="Body"/>
      </w:pPr>
    </w:p>
    <w:p w14:paraId="71F689B0" w14:textId="5C8A8B64" w:rsidR="00C270B0" w:rsidRDefault="00DE42BB" w:rsidP="00A46696">
      <w:pPr>
        <w:pStyle w:val="Heading2"/>
      </w:pPr>
      <w:bookmarkStart w:id="64" w:name="_Toc87954139"/>
      <w:r>
        <w:lastRenderedPageBreak/>
        <w:t>Nexelus</w:t>
      </w:r>
      <w:r w:rsidR="00C270B0">
        <w:t xml:space="preserve"> Objectives for Risk Management</w:t>
      </w:r>
      <w:bookmarkEnd w:id="64"/>
    </w:p>
    <w:p w14:paraId="1A0D1449" w14:textId="74882456" w:rsidR="00C270B0" w:rsidRDefault="00DE42BB" w:rsidP="00C270B0">
      <w:pPr>
        <w:pStyle w:val="Body"/>
      </w:pPr>
      <w:r>
        <w:t>Nexelus</w:t>
      </w:r>
      <w:r w:rsidR="00C270B0">
        <w:t xml:space="preserve"> is committed to the management of risk to continue to protect its:</w:t>
      </w:r>
    </w:p>
    <w:p w14:paraId="02CFE501" w14:textId="0C45F35C" w:rsidR="00C270B0" w:rsidRDefault="00C270B0" w:rsidP="003B420C">
      <w:pPr>
        <w:pStyle w:val="NumberedListLevel1"/>
        <w:numPr>
          <w:ilvl w:val="0"/>
          <w:numId w:val="33"/>
        </w:numPr>
      </w:pPr>
      <w:r>
        <w:t xml:space="preserve">Customers, </w:t>
      </w:r>
      <w:proofErr w:type="gramStart"/>
      <w:r>
        <w:t>clients</w:t>
      </w:r>
      <w:proofErr w:type="gramEnd"/>
      <w:r>
        <w:t xml:space="preserve"> and stakeholders</w:t>
      </w:r>
    </w:p>
    <w:p w14:paraId="7C90F87A" w14:textId="7295B91B" w:rsidR="00C270B0" w:rsidRDefault="00C270B0" w:rsidP="008F7CB9">
      <w:pPr>
        <w:pStyle w:val="NumberedListLevel1"/>
      </w:pPr>
      <w:r>
        <w:t>Employees, and their skills</w:t>
      </w:r>
    </w:p>
    <w:p w14:paraId="60996B76" w14:textId="74EB32D9" w:rsidR="00C270B0" w:rsidRDefault="00C270B0" w:rsidP="008F7CB9">
      <w:pPr>
        <w:pStyle w:val="NumberedListLevel1"/>
      </w:pPr>
      <w:r>
        <w:t>Environment</w:t>
      </w:r>
    </w:p>
    <w:p w14:paraId="78BC8A78" w14:textId="7E0A9A5A" w:rsidR="00C270B0" w:rsidRDefault="00C270B0" w:rsidP="008F7CB9">
      <w:pPr>
        <w:pStyle w:val="NumberedListLevel1"/>
      </w:pPr>
      <w:r>
        <w:t>Quality of service</w:t>
      </w:r>
    </w:p>
    <w:p w14:paraId="7419206A" w14:textId="77D061B5" w:rsidR="00C270B0" w:rsidRDefault="00C270B0" w:rsidP="008F7CB9">
      <w:pPr>
        <w:pStyle w:val="NumberedListLevel1"/>
      </w:pPr>
      <w:r>
        <w:t>Assets and intellectual property</w:t>
      </w:r>
    </w:p>
    <w:p w14:paraId="02FD8869" w14:textId="10415611" w:rsidR="00C270B0" w:rsidRDefault="00C270B0" w:rsidP="008F7CB9">
      <w:pPr>
        <w:pStyle w:val="NumberedListLevel1"/>
      </w:pPr>
      <w:r>
        <w:t>Contractual and statutory obligations</w:t>
      </w:r>
    </w:p>
    <w:p w14:paraId="5366C809" w14:textId="358F80A6" w:rsidR="00C270B0" w:rsidRDefault="00C270B0" w:rsidP="008F7CB9">
      <w:pPr>
        <w:pStyle w:val="NumberedListLevel1"/>
      </w:pPr>
      <w:r>
        <w:t>Image and reputation</w:t>
      </w:r>
    </w:p>
    <w:p w14:paraId="2914DB56" w14:textId="4D9638D6" w:rsidR="00C270B0" w:rsidRDefault="00C270B0" w:rsidP="00C270B0">
      <w:pPr>
        <w:pStyle w:val="Body"/>
      </w:pPr>
      <w:r>
        <w:t xml:space="preserve">Risk management is a key part of improving our business and services to be a leading </w:t>
      </w:r>
      <w:r w:rsidR="00595B08">
        <w:t>Organization</w:t>
      </w:r>
      <w:r>
        <w:t xml:space="preserve">. Our aim is to achieve best practice in controlling all the risks to which our business is exposed. To achieve this aim, risk management standards will be created, </w:t>
      </w:r>
      <w:proofErr w:type="gramStart"/>
      <w:r>
        <w:t>maintained</w:t>
      </w:r>
      <w:proofErr w:type="gramEnd"/>
      <w:r>
        <w:t xml:space="preserve"> and continually improved. This will involve risk identification and risk evaluation linked to practical and cost-effective risk control measures commensurate with our business.</w:t>
      </w:r>
    </w:p>
    <w:p w14:paraId="202F4976" w14:textId="0A0CBA50" w:rsidR="00C270B0" w:rsidRDefault="00C270B0" w:rsidP="00C270B0">
      <w:pPr>
        <w:pStyle w:val="Body"/>
      </w:pPr>
      <w:r>
        <w:t xml:space="preserve">Risk management is a continuous process demanding awareness and proactive action from all </w:t>
      </w:r>
      <w:r w:rsidR="00DE42BB">
        <w:t xml:space="preserve">Nexelus </w:t>
      </w:r>
      <w:r>
        <w:t xml:space="preserve">employees and outsourced service providers to reduce the possibility and impact of accidents and losses, whether caused by </w:t>
      </w:r>
      <w:r w:rsidR="00DE42BB">
        <w:t xml:space="preserve">Nexelus </w:t>
      </w:r>
      <w:r>
        <w:t>or externally. Risk Management is a core responsibility for all managers. Suitable risk management activities will be incorporated into our business planning, operations and the management of our contractors and service providers. The scope of these activities will encompass:</w:t>
      </w:r>
    </w:p>
    <w:p w14:paraId="5121F7D4" w14:textId="5D473C2A" w:rsidR="00C270B0" w:rsidRDefault="00C270B0" w:rsidP="003B420C">
      <w:pPr>
        <w:pStyle w:val="NumberedListLevel1"/>
        <w:numPr>
          <w:ilvl w:val="0"/>
          <w:numId w:val="34"/>
        </w:numPr>
      </w:pPr>
      <w:r>
        <w:t>Education and training in risk management for staff</w:t>
      </w:r>
    </w:p>
    <w:p w14:paraId="1F2D5031" w14:textId="10DC0BA0" w:rsidR="00C270B0" w:rsidRDefault="00C270B0" w:rsidP="008F7CB9">
      <w:pPr>
        <w:pStyle w:val="NumberedListLevel1"/>
      </w:pPr>
      <w:r>
        <w:t>Developing risk management standards</w:t>
      </w:r>
    </w:p>
    <w:p w14:paraId="286A28EA" w14:textId="6E786067" w:rsidR="00C270B0" w:rsidRDefault="00C270B0" w:rsidP="008F7CB9">
      <w:pPr>
        <w:pStyle w:val="NumberedListLevel1"/>
      </w:pPr>
      <w:r>
        <w:t xml:space="preserve">Helping to </w:t>
      </w:r>
      <w:r w:rsidR="004207CE">
        <w:t>prioritize</w:t>
      </w:r>
      <w:r>
        <w:t xml:space="preserve"> and schedule risk control improvements in each of </w:t>
      </w:r>
      <w:r w:rsidR="009849B2">
        <w:t xml:space="preserve">Nexelus </w:t>
      </w:r>
      <w:r>
        <w:t>business units</w:t>
      </w:r>
    </w:p>
    <w:p w14:paraId="0BB06CEE" w14:textId="4D8BF71B" w:rsidR="00C270B0" w:rsidRDefault="00C270B0" w:rsidP="008F7CB9">
      <w:pPr>
        <w:pStyle w:val="NumberedListLevel1"/>
      </w:pPr>
      <w:r>
        <w:t xml:space="preserve">Reporting to </w:t>
      </w:r>
      <w:r w:rsidR="009849B2">
        <w:t>Nexelus Management</w:t>
      </w:r>
      <w:r>
        <w:t xml:space="preserve"> on risk improvement and compliance</w:t>
      </w:r>
    </w:p>
    <w:p w14:paraId="3615A885" w14:textId="7A953027" w:rsidR="00C270B0" w:rsidRDefault="00C270B0" w:rsidP="00C270B0">
      <w:pPr>
        <w:pStyle w:val="Body"/>
      </w:pPr>
      <w:r>
        <w:t xml:space="preserve">Our challenge for the future is to infuse risk management into our culture, our everyday business operations and those of our contractors and business partners. Everyone’s involvement and support </w:t>
      </w:r>
      <w:r w:rsidR="004207CE">
        <w:t>are</w:t>
      </w:r>
      <w:r>
        <w:t xml:space="preserve"> critical to an effective result.</w:t>
      </w:r>
    </w:p>
    <w:p w14:paraId="71344F38" w14:textId="302A5893" w:rsidR="004207CE" w:rsidRDefault="00B86D4B" w:rsidP="00B86D4B">
      <w:pPr>
        <w:pStyle w:val="Heading2"/>
      </w:pPr>
      <w:bookmarkStart w:id="65" w:name="_Toc87954140"/>
      <w:r w:rsidRPr="00B86D4B">
        <w:lastRenderedPageBreak/>
        <w:t>Risk Treatment Plan</w:t>
      </w:r>
      <w:bookmarkEnd w:id="65"/>
    </w:p>
    <w:p w14:paraId="1B2F0FD8" w14:textId="2D29681B" w:rsidR="00D5130C" w:rsidRDefault="00D5130C" w:rsidP="00D5130C">
      <w:pPr>
        <w:pStyle w:val="Heading3"/>
      </w:pPr>
      <w:bookmarkStart w:id="66" w:name="_Toc87954141"/>
      <w:r>
        <w:t xml:space="preserve">Goals of Risk Management at </w:t>
      </w:r>
      <w:r w:rsidR="00595B08">
        <w:t>Nexelus</w:t>
      </w:r>
      <w:bookmarkEnd w:id="66"/>
      <w:r>
        <w:t xml:space="preserve"> </w:t>
      </w:r>
    </w:p>
    <w:p w14:paraId="777F9C8B" w14:textId="019A6766" w:rsidR="00D5130C" w:rsidRDefault="00D5130C" w:rsidP="00D5130C">
      <w:pPr>
        <w:pStyle w:val="Body"/>
      </w:pPr>
      <w:r>
        <w:t xml:space="preserve">The goals behind introducing Risk Management into </w:t>
      </w:r>
      <w:r w:rsidR="00595B08">
        <w:t>Nexelus</w:t>
      </w:r>
      <w:r>
        <w:t xml:space="preserve"> are </w:t>
      </w:r>
      <w:proofErr w:type="spellStart"/>
      <w:proofErr w:type="gramStart"/>
      <w:r>
        <w:t>three fold</w:t>
      </w:r>
      <w:proofErr w:type="spellEnd"/>
      <w:proofErr w:type="gramEnd"/>
      <w:r>
        <w:t>:</w:t>
      </w:r>
    </w:p>
    <w:p w14:paraId="75A580D8" w14:textId="5F194045" w:rsidR="00D5130C" w:rsidRDefault="00D5130C" w:rsidP="003B420C">
      <w:pPr>
        <w:pStyle w:val="Body"/>
        <w:numPr>
          <w:ilvl w:val="0"/>
          <w:numId w:val="35"/>
        </w:numPr>
      </w:pPr>
      <w:r>
        <w:t xml:space="preserve">To provide an assurance that </w:t>
      </w:r>
      <w:r w:rsidR="00595B08">
        <w:t>Nexelus</w:t>
      </w:r>
      <w:r>
        <w:t xml:space="preserve"> has identified its highest-risk exposures and has taken steps to properly manage these.</w:t>
      </w:r>
    </w:p>
    <w:p w14:paraId="694CE483" w14:textId="5B0B2801" w:rsidR="00D5130C" w:rsidRDefault="00D5130C" w:rsidP="003B420C">
      <w:pPr>
        <w:pStyle w:val="Body"/>
        <w:numPr>
          <w:ilvl w:val="0"/>
          <w:numId w:val="35"/>
        </w:numPr>
      </w:pPr>
      <w:r>
        <w:t xml:space="preserve">To ensure that </w:t>
      </w:r>
      <w:r w:rsidR="00595B08">
        <w:t>Nexelus</w:t>
      </w:r>
      <w:r>
        <w:t xml:space="preserve"> business planning processes include a focus on areas where risk management is needed.</w:t>
      </w:r>
    </w:p>
    <w:p w14:paraId="45E77425" w14:textId="4FF34CB7" w:rsidR="00D5130C" w:rsidRDefault="00D5130C" w:rsidP="003B420C">
      <w:pPr>
        <w:pStyle w:val="Body"/>
        <w:numPr>
          <w:ilvl w:val="0"/>
          <w:numId w:val="35"/>
        </w:numPr>
      </w:pPr>
      <w:r>
        <w:t xml:space="preserve">To establish a process across </w:t>
      </w:r>
      <w:r w:rsidR="00595B08">
        <w:t>Nexelus</w:t>
      </w:r>
      <w:r>
        <w:t xml:space="preserve"> that will integrate the various risk control measures that </w:t>
      </w:r>
      <w:r w:rsidR="00595B08">
        <w:t>Nexelus</w:t>
      </w:r>
      <w:r>
        <w:t xml:space="preserve"> already has.</w:t>
      </w:r>
    </w:p>
    <w:p w14:paraId="5B5F8143" w14:textId="4000F599" w:rsidR="00D5130C" w:rsidRDefault="00D5130C" w:rsidP="008A5F49">
      <w:pPr>
        <w:pStyle w:val="Heading3"/>
      </w:pPr>
      <w:bookmarkStart w:id="67" w:name="_Toc87954142"/>
      <w:r>
        <w:t xml:space="preserve">What Benefits Will a Risk Management Plan </w:t>
      </w:r>
      <w:r w:rsidR="00595B08">
        <w:t>provide?</w:t>
      </w:r>
      <w:bookmarkEnd w:id="67"/>
      <w:r>
        <w:t xml:space="preserve"> </w:t>
      </w:r>
    </w:p>
    <w:p w14:paraId="79EECEAA" w14:textId="7FDACB44" w:rsidR="00D5130C" w:rsidRDefault="00D5130C" w:rsidP="006F04D6">
      <w:pPr>
        <w:pStyle w:val="Body"/>
      </w:pPr>
      <w:r>
        <w:t xml:space="preserve">Risk Management will assist us to achieve the </w:t>
      </w:r>
      <w:r w:rsidR="00595B08">
        <w:t>Nexelus</w:t>
      </w:r>
      <w:r>
        <w:t>’ corporate objectives by:</w:t>
      </w:r>
    </w:p>
    <w:p w14:paraId="597B3C1A" w14:textId="419B5D84" w:rsidR="00D5130C" w:rsidRDefault="00D5130C" w:rsidP="003B420C">
      <w:pPr>
        <w:pStyle w:val="Body"/>
        <w:numPr>
          <w:ilvl w:val="0"/>
          <w:numId w:val="35"/>
        </w:numPr>
      </w:pPr>
      <w:r>
        <w:t xml:space="preserve">Integrating the various risk control measures that the </w:t>
      </w:r>
      <w:r w:rsidR="00595B08">
        <w:t>Nexelus</w:t>
      </w:r>
      <w:r>
        <w:t xml:space="preserve"> currently uses into one holistic view of what the </w:t>
      </w:r>
      <w:r w:rsidR="00595B08">
        <w:t>Nexelus</w:t>
      </w:r>
      <w:r>
        <w:t xml:space="preserve"> is doing to </w:t>
      </w:r>
      <w:r w:rsidR="00595B08">
        <w:t>minimize</w:t>
      </w:r>
      <w:r>
        <w:t xml:space="preserve"> its risk exposures.  This single view will show priorities and any gaps that need to be addressed.</w:t>
      </w:r>
    </w:p>
    <w:p w14:paraId="67BDA475" w14:textId="0EF11456" w:rsidR="00D5130C" w:rsidRDefault="00D5130C" w:rsidP="003B420C">
      <w:pPr>
        <w:pStyle w:val="Body"/>
        <w:numPr>
          <w:ilvl w:val="0"/>
          <w:numId w:val="35"/>
        </w:numPr>
      </w:pPr>
      <w:r>
        <w:t xml:space="preserve">Implementing a visible, </w:t>
      </w:r>
      <w:proofErr w:type="gramStart"/>
      <w:r w:rsidR="00595B08">
        <w:t>formalized</w:t>
      </w:r>
      <w:proofErr w:type="gramEnd"/>
      <w:r>
        <w:t xml:space="preserve"> and consistent process for managing the </w:t>
      </w:r>
      <w:r w:rsidR="00595B08">
        <w:t>Nexelus</w:t>
      </w:r>
      <w:r>
        <w:t>’</w:t>
      </w:r>
      <w:r w:rsidR="00412813">
        <w:t xml:space="preserve"> </w:t>
      </w:r>
      <w:r>
        <w:t xml:space="preserve">exposures to risk, thereby supporting continuous improvement in the </w:t>
      </w:r>
      <w:r w:rsidR="00595B08">
        <w:t>Nexelus</w:t>
      </w:r>
      <w:r>
        <w:t xml:space="preserve"> programs and providing an assurance of more effective outcomes.</w:t>
      </w:r>
    </w:p>
    <w:p w14:paraId="715B15BC" w14:textId="4BA15714" w:rsidR="00D5130C" w:rsidRDefault="00D5130C" w:rsidP="003B420C">
      <w:pPr>
        <w:pStyle w:val="Body"/>
        <w:numPr>
          <w:ilvl w:val="0"/>
          <w:numId w:val="35"/>
        </w:numPr>
      </w:pPr>
      <w:r>
        <w:t xml:space="preserve">Incorporating identified risk management solutions into planning and administrative processes resulting in more structured, </w:t>
      </w:r>
      <w:proofErr w:type="gramStart"/>
      <w:r>
        <w:t>accountable</w:t>
      </w:r>
      <w:proofErr w:type="gramEnd"/>
      <w:r>
        <w:t xml:space="preserve"> and effective business planning and project management</w:t>
      </w:r>
      <w:r w:rsidR="00595B08">
        <w:t>.</w:t>
      </w:r>
    </w:p>
    <w:p w14:paraId="4E5DC974" w14:textId="3E4B5090" w:rsidR="00D5130C" w:rsidRDefault="00D5130C" w:rsidP="003B420C">
      <w:pPr>
        <w:pStyle w:val="Body"/>
        <w:numPr>
          <w:ilvl w:val="0"/>
          <w:numId w:val="35"/>
        </w:numPr>
      </w:pPr>
      <w:r>
        <w:t>Building on existing risk management strategies such as our administrative, engineering, contractual, safety and quality management controls; and</w:t>
      </w:r>
    </w:p>
    <w:p w14:paraId="7F06403A" w14:textId="6A5E7E26" w:rsidR="00D5130C" w:rsidRDefault="00D5130C" w:rsidP="003B420C">
      <w:pPr>
        <w:pStyle w:val="Body"/>
        <w:numPr>
          <w:ilvl w:val="0"/>
          <w:numId w:val="35"/>
        </w:numPr>
      </w:pPr>
      <w:r>
        <w:t>Encouraging staff and managers to think about risk, and risk management, in their day-to-day work; in program, contractor and project management; and in forward planning activities.</w:t>
      </w:r>
    </w:p>
    <w:p w14:paraId="2DDAF026" w14:textId="57815478" w:rsidR="00D5130C" w:rsidRDefault="00D5130C" w:rsidP="006F04D6">
      <w:pPr>
        <w:pStyle w:val="Body"/>
      </w:pPr>
      <w:r>
        <w:t xml:space="preserve">Risk Management will be applied to all the </w:t>
      </w:r>
      <w:r w:rsidR="00E46946">
        <w:t>Nexelus</w:t>
      </w:r>
      <w:r>
        <w:t xml:space="preserve"> activities, including those delivered on the </w:t>
      </w:r>
      <w:r w:rsidR="00E46946">
        <w:t>Nexelus</w:t>
      </w:r>
      <w:r>
        <w:t xml:space="preserve"> behalf by external service providers and project contractors.  This will help us to:</w:t>
      </w:r>
    </w:p>
    <w:p w14:paraId="433BBE0B" w14:textId="62A21811" w:rsidR="00D5130C" w:rsidRDefault="00D5130C" w:rsidP="003B420C">
      <w:pPr>
        <w:pStyle w:val="Body"/>
        <w:numPr>
          <w:ilvl w:val="0"/>
          <w:numId w:val="35"/>
        </w:numPr>
      </w:pPr>
      <w:r>
        <w:t>Ensure that the quality and reliability of services and other program outputs are of a very high standard</w:t>
      </w:r>
      <w:r w:rsidR="00412813">
        <w:t>.</w:t>
      </w:r>
    </w:p>
    <w:p w14:paraId="65F67679" w14:textId="3F5E7EC3" w:rsidR="00D5130C" w:rsidRDefault="00D5130C" w:rsidP="003B420C">
      <w:pPr>
        <w:pStyle w:val="Body"/>
        <w:numPr>
          <w:ilvl w:val="0"/>
          <w:numId w:val="35"/>
        </w:numPr>
      </w:pPr>
      <w:r>
        <w:t>Ensure services meet requirements and are delivered within cost and schedule</w:t>
      </w:r>
      <w:r w:rsidR="00412813">
        <w:t>.</w:t>
      </w:r>
    </w:p>
    <w:p w14:paraId="3B2BEEED" w14:textId="31ABFA18" w:rsidR="00D5130C" w:rsidRDefault="00D5130C" w:rsidP="003B420C">
      <w:pPr>
        <w:pStyle w:val="Body"/>
        <w:numPr>
          <w:ilvl w:val="0"/>
          <w:numId w:val="35"/>
        </w:numPr>
      </w:pPr>
      <w:r>
        <w:t xml:space="preserve">Protect employees, property, </w:t>
      </w:r>
      <w:proofErr w:type="gramStart"/>
      <w:r>
        <w:t>information</w:t>
      </w:r>
      <w:proofErr w:type="gramEnd"/>
      <w:r>
        <w:t xml:space="preserve"> and all other assets</w:t>
      </w:r>
      <w:r w:rsidR="00412813">
        <w:t>.</w:t>
      </w:r>
      <w:r>
        <w:t xml:space="preserve"> </w:t>
      </w:r>
    </w:p>
    <w:p w14:paraId="203A766C" w14:textId="60FD631C" w:rsidR="00A46696" w:rsidRPr="00A46696" w:rsidRDefault="00D5130C" w:rsidP="003B420C">
      <w:pPr>
        <w:pStyle w:val="Body"/>
        <w:numPr>
          <w:ilvl w:val="0"/>
          <w:numId w:val="35"/>
        </w:numPr>
      </w:pPr>
      <w:r>
        <w:t>Comply with all legal requirements relative to areas of risk.</w:t>
      </w:r>
    </w:p>
    <w:p w14:paraId="0293C3AD" w14:textId="7F62BFA2" w:rsidR="00C270B0" w:rsidRDefault="0055282F" w:rsidP="0055282F">
      <w:pPr>
        <w:pStyle w:val="Heading2"/>
      </w:pPr>
      <w:bookmarkStart w:id="68" w:name="_Toc87954143"/>
      <w:r w:rsidRPr="0055282F">
        <w:lastRenderedPageBreak/>
        <w:t>Risk Management Structure and Responsibilities</w:t>
      </w:r>
      <w:bookmarkEnd w:id="68"/>
    </w:p>
    <w:p w14:paraId="10961282" w14:textId="4B7BF733" w:rsidR="001D58D1" w:rsidRDefault="001D58D1" w:rsidP="001D58D1">
      <w:pPr>
        <w:pStyle w:val="Body"/>
      </w:pPr>
      <w:r>
        <w:t xml:space="preserve">Management, NSS team and </w:t>
      </w:r>
      <w:r w:rsidR="003358B3">
        <w:t>department</w:t>
      </w:r>
      <w:r>
        <w:t xml:space="preserve"> managers are responsible for managing risk within their span of control, for promoting the application of risk management by contractors, and assisting with the identification of global or broadly based risks that could impact on the </w:t>
      </w:r>
      <w:r w:rsidR="003358B3">
        <w:t>Nexelus</w:t>
      </w:r>
      <w:r>
        <w:t xml:space="preserve"> as a whole. </w:t>
      </w:r>
    </w:p>
    <w:p w14:paraId="6850B661" w14:textId="20F5B786" w:rsidR="001D58D1" w:rsidRDefault="001D58D1" w:rsidP="001D58D1">
      <w:pPr>
        <w:pStyle w:val="Body"/>
      </w:pPr>
      <w:r>
        <w:t xml:space="preserve">Management appoints </w:t>
      </w:r>
      <w:r w:rsidR="003358B3">
        <w:t>NSS</w:t>
      </w:r>
      <w:r>
        <w:t xml:space="preserve"> Risk Assessment Team to act as a focal point for communication and coordination of risk assessment, awareness training and risk management assurance. </w:t>
      </w:r>
    </w:p>
    <w:p w14:paraId="7B718711" w14:textId="092AD889" w:rsidR="001D58D1" w:rsidRDefault="001D58D1" w:rsidP="001D58D1">
      <w:pPr>
        <w:pStyle w:val="Body"/>
      </w:pPr>
      <w:r>
        <w:t xml:space="preserve">A team has been established by the </w:t>
      </w:r>
      <w:r w:rsidR="00CA451E">
        <w:t>Nexelus</w:t>
      </w:r>
      <w:r>
        <w:t xml:space="preserve"> management and is responsible for:</w:t>
      </w:r>
    </w:p>
    <w:p w14:paraId="4D57A397" w14:textId="1D9402D1" w:rsidR="001D58D1" w:rsidRDefault="001D58D1" w:rsidP="003B420C">
      <w:pPr>
        <w:pStyle w:val="NumberedListLevel1"/>
        <w:numPr>
          <w:ilvl w:val="0"/>
          <w:numId w:val="36"/>
        </w:numPr>
      </w:pPr>
      <w:r>
        <w:t>Co-coordinating the regular formal updating of Risk Assessment Workbook and Risk Treatment Plans and compiling a master set</w:t>
      </w:r>
      <w:r w:rsidR="009244CF">
        <w:t>.</w:t>
      </w:r>
    </w:p>
    <w:p w14:paraId="362BC0FB" w14:textId="7F2E8818" w:rsidR="001D58D1" w:rsidRDefault="001D58D1" w:rsidP="00947B11">
      <w:pPr>
        <w:pStyle w:val="NumberedListLevel1"/>
      </w:pPr>
      <w:r>
        <w:t>Maintaining corporate risk and risk control information</w:t>
      </w:r>
      <w:r w:rsidR="009244CF">
        <w:t>.</w:t>
      </w:r>
    </w:p>
    <w:p w14:paraId="479730F4" w14:textId="168CBA7B" w:rsidR="001D58D1" w:rsidRDefault="001D58D1" w:rsidP="00947B11">
      <w:pPr>
        <w:pStyle w:val="NumberedListLevel1"/>
      </w:pPr>
      <w:r>
        <w:t>Ensuring that all relevant risk areas are considered including those emanating from the services of external providers and contractors</w:t>
      </w:r>
      <w:r w:rsidR="009244CF">
        <w:t>.</w:t>
      </w:r>
    </w:p>
    <w:p w14:paraId="0E3DDD55" w14:textId="1D65D159" w:rsidR="001D58D1" w:rsidRDefault="001D58D1" w:rsidP="00947B11">
      <w:pPr>
        <w:pStyle w:val="NumberedListLevel1"/>
      </w:pPr>
      <w:r>
        <w:t xml:space="preserve">Analysis and reporting to the </w:t>
      </w:r>
      <w:r w:rsidR="00CA451E">
        <w:t>Nexelus</w:t>
      </w:r>
      <w:r>
        <w:t xml:space="preserve"> Management via meetings or emails</w:t>
      </w:r>
      <w:r w:rsidR="009244CF">
        <w:t>.</w:t>
      </w:r>
    </w:p>
    <w:p w14:paraId="7660AD70" w14:textId="6B851CB1" w:rsidR="001D58D1" w:rsidRDefault="001D58D1" w:rsidP="001D58D1">
      <w:pPr>
        <w:pStyle w:val="Body"/>
      </w:pPr>
      <w:r>
        <w:t xml:space="preserve">The identification and review of critical risk areas within the </w:t>
      </w:r>
      <w:r w:rsidR="00CA451E">
        <w:t>Nexelus</w:t>
      </w:r>
      <w:r>
        <w:t xml:space="preserve"> and the implementation of the </w:t>
      </w:r>
      <w:r w:rsidR="00CA451E">
        <w:t>Nexelus</w:t>
      </w:r>
      <w:r>
        <w:t xml:space="preserve"> Risk Management Plan will also be the subject of internal audit protocols, to be applied by Internal Audit with the oversight and approval of the management.  </w:t>
      </w:r>
    </w:p>
    <w:p w14:paraId="75EA9E4A" w14:textId="77777777" w:rsidR="001D58D1" w:rsidRDefault="001D58D1" w:rsidP="00947B11">
      <w:pPr>
        <w:pStyle w:val="Heading3"/>
      </w:pPr>
      <w:bookmarkStart w:id="69" w:name="_Toc87954144"/>
      <w:r>
        <w:t>Implementation</w:t>
      </w:r>
      <w:bookmarkEnd w:id="69"/>
    </w:p>
    <w:p w14:paraId="44C77FC8" w14:textId="5BCCBB6C" w:rsidR="001D58D1" w:rsidRDefault="00CA451E" w:rsidP="001D58D1">
      <w:pPr>
        <w:pStyle w:val="Body"/>
      </w:pPr>
      <w:r>
        <w:t>Nexelus</w:t>
      </w:r>
      <w:r w:rsidR="001D58D1">
        <w:t xml:space="preserve"> achieves the above requirements by developing suitable analysis and documentation of risks in corporate activities, </w:t>
      </w:r>
    </w:p>
    <w:p w14:paraId="347E0216" w14:textId="75AB41A2" w:rsidR="001D58D1" w:rsidRDefault="001D58D1" w:rsidP="003B420C">
      <w:pPr>
        <w:pStyle w:val="NumberedListLevel1"/>
        <w:numPr>
          <w:ilvl w:val="0"/>
          <w:numId w:val="37"/>
        </w:numPr>
      </w:pPr>
      <w:r>
        <w:t>Identify risks in the immediate work area and of wider impact</w:t>
      </w:r>
      <w:r w:rsidR="00193BA5">
        <w:t>.</w:t>
      </w:r>
    </w:p>
    <w:p w14:paraId="6122C515" w14:textId="51492240" w:rsidR="001D58D1" w:rsidRDefault="001D58D1" w:rsidP="00C10DFE">
      <w:pPr>
        <w:pStyle w:val="NumberedListLevel1"/>
      </w:pPr>
      <w:r>
        <w:t>Assess the probability of the risk eventuating</w:t>
      </w:r>
      <w:r w:rsidR="00193BA5">
        <w:t>.</w:t>
      </w:r>
    </w:p>
    <w:p w14:paraId="0DEF8E39" w14:textId="7D542F6F" w:rsidR="001D58D1" w:rsidRDefault="001D58D1" w:rsidP="00C10DFE">
      <w:pPr>
        <w:pStyle w:val="NumberedListLevel1"/>
      </w:pPr>
      <w:r>
        <w:t>Assess the likely impact on the work area and/or organi</w:t>
      </w:r>
      <w:r w:rsidR="00193BA5">
        <w:t>z</w:t>
      </w:r>
      <w:r>
        <w:t>ation if the risk occurs</w:t>
      </w:r>
      <w:r w:rsidR="00193BA5">
        <w:t>.</w:t>
      </w:r>
    </w:p>
    <w:p w14:paraId="3A2FE125" w14:textId="61D06F68" w:rsidR="001D58D1" w:rsidRDefault="001D58D1" w:rsidP="00C10DFE">
      <w:pPr>
        <w:pStyle w:val="NumberedListLevel1"/>
      </w:pPr>
      <w:r>
        <w:t xml:space="preserve">Determine an overall risk rating </w:t>
      </w:r>
      <w:r w:rsidR="00193BA5">
        <w:t>based on</w:t>
      </w:r>
      <w:r>
        <w:t xml:space="preserve"> probability and impact</w:t>
      </w:r>
      <w:r w:rsidR="00193BA5">
        <w:t>.</w:t>
      </w:r>
      <w:r>
        <w:t xml:space="preserve"> </w:t>
      </w:r>
    </w:p>
    <w:p w14:paraId="59DD2A5F" w14:textId="207BEC35" w:rsidR="001D58D1" w:rsidRDefault="001D58D1" w:rsidP="00C10DFE">
      <w:pPr>
        <w:pStyle w:val="NumberedListLevel1"/>
      </w:pPr>
      <w:r>
        <w:t>Record any existing controls or strategies which aim to reduce the risk</w:t>
      </w:r>
      <w:r w:rsidR="00193BA5">
        <w:t>.</w:t>
      </w:r>
    </w:p>
    <w:p w14:paraId="14AF67DD" w14:textId="18572BC4" w:rsidR="001D58D1" w:rsidRDefault="001D58D1" w:rsidP="00C10DFE">
      <w:pPr>
        <w:pStyle w:val="NumberedListLevel1"/>
      </w:pPr>
      <w:r>
        <w:t>Determine if the risk exposure is acceptable or not</w:t>
      </w:r>
      <w:r w:rsidR="00193BA5">
        <w:t>.</w:t>
      </w:r>
      <w:r>
        <w:t xml:space="preserve"> </w:t>
      </w:r>
    </w:p>
    <w:p w14:paraId="28304B99" w14:textId="1E8CAA5D" w:rsidR="001D58D1" w:rsidRDefault="001D58D1" w:rsidP="00C10DFE">
      <w:pPr>
        <w:pStyle w:val="NumberedListLevel1"/>
      </w:pPr>
      <w:r>
        <w:t xml:space="preserve">Determine further action plans and contingency plans to manage the risk where appropriate. </w:t>
      </w:r>
    </w:p>
    <w:p w14:paraId="5FD0FCE7" w14:textId="47956BFD" w:rsidR="001D58D1" w:rsidRDefault="001D58D1" w:rsidP="00C10DFE">
      <w:pPr>
        <w:pStyle w:val="NumberedListLevel1"/>
      </w:pPr>
      <w:r>
        <w:t>Monitoring and reviewing risk in external services, and where appropriate, providing input to contractors’ risk management processes</w:t>
      </w:r>
      <w:r w:rsidR="00193BA5">
        <w:t>,</w:t>
      </w:r>
    </w:p>
    <w:p w14:paraId="6F831F54" w14:textId="30C8CEAE" w:rsidR="001D58D1" w:rsidRDefault="001D58D1" w:rsidP="00C10DFE">
      <w:pPr>
        <w:pStyle w:val="NumberedListLevel1"/>
      </w:pPr>
      <w:r>
        <w:t>Periodically reviewing and updating the Risk Assessment Workbook to account for changes in risks and related issues</w:t>
      </w:r>
      <w:r w:rsidR="00193BA5">
        <w:t>.</w:t>
      </w:r>
      <w:r>
        <w:t xml:space="preserve"> </w:t>
      </w:r>
    </w:p>
    <w:p w14:paraId="1455CB8F" w14:textId="77777777" w:rsidR="001D58D1" w:rsidRDefault="001D58D1" w:rsidP="001D58D1">
      <w:pPr>
        <w:pStyle w:val="Body"/>
      </w:pPr>
      <w:r>
        <w:t>Satisfactory risk management is achieved when training has been completed by all relevant personnel, when risk assessment of all critical programs and risk exposures has been concluded.</w:t>
      </w:r>
    </w:p>
    <w:p w14:paraId="3A6EF21C" w14:textId="77777777" w:rsidR="001D58D1" w:rsidRDefault="001D58D1" w:rsidP="00947B11">
      <w:pPr>
        <w:pStyle w:val="Heading3"/>
      </w:pPr>
      <w:bookmarkStart w:id="70" w:name="_Toc87954145"/>
      <w:r>
        <w:lastRenderedPageBreak/>
        <w:t>Timeframe</w:t>
      </w:r>
      <w:bookmarkEnd w:id="70"/>
    </w:p>
    <w:p w14:paraId="4D4AE8C0" w14:textId="58627F28" w:rsidR="001D58D1" w:rsidRDefault="001D58D1" w:rsidP="001D58D1">
      <w:pPr>
        <w:pStyle w:val="Body"/>
      </w:pPr>
      <w:r>
        <w:t xml:space="preserve">All team members have recently received a copy of this Risk treatment Plan containing the </w:t>
      </w:r>
      <w:r w:rsidR="00193BA5">
        <w:t>Nexelus</w:t>
      </w:r>
      <w:r>
        <w:t xml:space="preserve"> Policy on Risk Management, guidelines on Risk Management implementation and </w:t>
      </w:r>
      <w:r w:rsidR="00603D4E">
        <w:t xml:space="preserve">Nexelus </w:t>
      </w:r>
      <w:r>
        <w:t>initial Risk Assessment Workbook.</w:t>
      </w:r>
    </w:p>
    <w:p w14:paraId="4DCFD9A7" w14:textId="50B10427" w:rsidR="001D58D1" w:rsidRDefault="001D58D1" w:rsidP="001D58D1">
      <w:pPr>
        <w:pStyle w:val="Body"/>
      </w:pPr>
      <w:r>
        <w:t xml:space="preserve">Managers are requested to take the time to discuss the Risk Treatment Plan with their staff to ensure that they are aware of </w:t>
      </w:r>
      <w:r w:rsidR="00603D4E">
        <w:t xml:space="preserve">Nexelus </w:t>
      </w:r>
      <w:r>
        <w:t xml:space="preserve">Risk Management Policy and their role in implementation of the Risk Management Process. </w:t>
      </w:r>
    </w:p>
    <w:p w14:paraId="39DDB595" w14:textId="3E77BF52" w:rsidR="001D58D1" w:rsidRDefault="001D58D1" w:rsidP="001D58D1">
      <w:pPr>
        <w:pStyle w:val="Body"/>
      </w:pPr>
      <w:r>
        <w:t xml:space="preserve">The timeframe for further development and implementation of risk management within </w:t>
      </w:r>
      <w:r w:rsidR="00B72516">
        <w:t>6 months of initiation of the process.</w:t>
      </w:r>
    </w:p>
    <w:p w14:paraId="098BEDC6" w14:textId="77777777" w:rsidR="001D58D1" w:rsidRDefault="001D58D1" w:rsidP="00947B11">
      <w:pPr>
        <w:pStyle w:val="Heading3"/>
      </w:pPr>
      <w:bookmarkStart w:id="71" w:name="_Toc87954146"/>
      <w:r>
        <w:t>Monitoring and Review</w:t>
      </w:r>
      <w:bookmarkEnd w:id="71"/>
    </w:p>
    <w:p w14:paraId="69DD2D37" w14:textId="12C27566" w:rsidR="0055282F" w:rsidRPr="0055282F" w:rsidRDefault="001D58D1" w:rsidP="001D58D1">
      <w:pPr>
        <w:pStyle w:val="Body"/>
      </w:pPr>
      <w:r>
        <w:t xml:space="preserve">The monitoring, review and updating of Registers and Action Plans will be coordinated by the </w:t>
      </w:r>
      <w:r w:rsidR="00603D4E">
        <w:t>NSS</w:t>
      </w:r>
      <w:r>
        <w:t xml:space="preserve"> Team, in conjunction with Internal Audit, in line with their responsibilities under this Plan.</w:t>
      </w:r>
    </w:p>
    <w:p w14:paraId="0D0224CF" w14:textId="27A25F8B" w:rsidR="00541D4B" w:rsidRDefault="007B514C" w:rsidP="00E67F36">
      <w:pPr>
        <w:pStyle w:val="Heading1"/>
      </w:pPr>
      <w:bookmarkStart w:id="72" w:name="_Toc87954147"/>
      <w:r w:rsidRPr="001D4FEC">
        <w:lastRenderedPageBreak/>
        <w:t xml:space="preserve">Control </w:t>
      </w:r>
      <w:r w:rsidRPr="007D34DF">
        <w:t>Environment</w:t>
      </w:r>
      <w:bookmarkEnd w:id="72"/>
    </w:p>
    <w:p w14:paraId="2777C047" w14:textId="3DD4EC49" w:rsidR="00201BFC" w:rsidRDefault="00201BFC" w:rsidP="00201BFC">
      <w:pPr>
        <w:pStyle w:val="Body"/>
      </w:pPr>
      <w:r w:rsidRPr="00201BFC">
        <w:t>A control environment is made up of a compilation of an entity’s organizational structure, processes, policies, and standards that are utilized to maintain control across the organization. The board of directors and executive management of a business establish the company culture and attitude regarding the importance of maintaining controls and set the expectations of standards of conduct within the organization—often referred to as “the tone at the top.”</w:t>
      </w:r>
    </w:p>
    <w:p w14:paraId="611364DD" w14:textId="7A60EB04" w:rsidR="005E3F56" w:rsidRDefault="008F34BB" w:rsidP="008F34BB">
      <w:pPr>
        <w:pStyle w:val="Heading2"/>
      </w:pPr>
      <w:bookmarkStart w:id="73" w:name="_Toc468781613"/>
      <w:bookmarkStart w:id="74" w:name="_Toc513561565"/>
      <w:r w:rsidRPr="00CF3226">
        <w:lastRenderedPageBreak/>
        <w:t xml:space="preserve">Management </w:t>
      </w:r>
      <w:r>
        <w:t>C</w:t>
      </w:r>
      <w:r w:rsidRPr="00CF3226">
        <w:t>ommitment</w:t>
      </w:r>
      <w:bookmarkEnd w:id="73"/>
      <w:bookmarkEnd w:id="74"/>
      <w:r w:rsidR="000625DF">
        <w:t xml:space="preserve"> to SOC 1</w:t>
      </w:r>
    </w:p>
    <w:p w14:paraId="44B19F5F" w14:textId="6DD6D091" w:rsidR="003D4FE3" w:rsidRDefault="003D4FE3" w:rsidP="003D4FE3">
      <w:r>
        <w:t>A SOC 1 Type 2 report is an internal control</w:t>
      </w:r>
      <w:r w:rsidR="0054565A">
        <w:t xml:space="preserve"> </w:t>
      </w:r>
      <w:r>
        <w:t xml:space="preserve">report specifically intended to meet the needs of the </w:t>
      </w:r>
      <w:r w:rsidR="0054565A">
        <w:t xml:space="preserve">Nexelus </w:t>
      </w:r>
      <w:r>
        <w:t xml:space="preserve">customers’ management and their auditors, as they evaluate the effect of the </w:t>
      </w:r>
      <w:r w:rsidR="0054565A">
        <w:t>Nexelus</w:t>
      </w:r>
      <w:r>
        <w:t xml:space="preserve"> controls on their own internal controls for financial reporting. The </w:t>
      </w:r>
      <w:r w:rsidR="0054565A">
        <w:t xml:space="preserve">Nexelus </w:t>
      </w:r>
      <w:r>
        <w:t xml:space="preserve">SOC 1 report examination </w:t>
      </w:r>
      <w:r w:rsidR="0054565A">
        <w:t xml:space="preserve">will be </w:t>
      </w:r>
      <w:r>
        <w:t xml:space="preserve">performed in accordance with the Statement on Standards for Attestation Engagements (SSAE) No. 16 </w:t>
      </w:r>
      <w:r w:rsidR="0054565A">
        <w:t xml:space="preserve">and </w:t>
      </w:r>
      <w:r w:rsidR="00AF488F">
        <w:t>SSAE-18</w:t>
      </w:r>
      <w:r>
        <w:t xml:space="preserve">, therefore it can be used by our customers and their auditors both the US and abroad. These reports </w:t>
      </w:r>
      <w:r w:rsidR="00CE3D5C">
        <w:t xml:space="preserve">will be </w:t>
      </w:r>
      <w:r>
        <w:t>issued by independent third</w:t>
      </w:r>
      <w:r w:rsidR="00AF488F">
        <w:t>-</w:t>
      </w:r>
      <w:r>
        <w:t>party auditors periodically.</w:t>
      </w:r>
    </w:p>
    <w:p w14:paraId="2A7BB579" w14:textId="77777777" w:rsidR="003D4FE3" w:rsidRDefault="003D4FE3" w:rsidP="003D4FE3">
      <w:pPr>
        <w:pStyle w:val="Heading3"/>
      </w:pPr>
      <w:r>
        <w:t>WHAT’S THE PRIMARY PURPOSE OF THIS INITIATIVE?</w:t>
      </w:r>
    </w:p>
    <w:p w14:paraId="1D0AB2A3" w14:textId="688A73E2" w:rsidR="0018330B" w:rsidRDefault="003D4FE3" w:rsidP="003D4FE3">
      <w:r>
        <w:t xml:space="preserve">Provide an independent assessment of </w:t>
      </w:r>
      <w:r w:rsidR="00CE3D5C">
        <w:t xml:space="preserve">Nexelus </w:t>
      </w:r>
      <w:r>
        <w:t>internal controls that are relevant to customers’ internal controls over financial reporting. The assessment includes a description of the controls, the tests performed to assess them, the results of these tests, and an overall opinion on the design and operational effectiveness of the same.</w:t>
      </w:r>
      <w:r w:rsidR="00B83907">
        <w:t xml:space="preserve"> Key points of management commitments are:</w:t>
      </w:r>
    </w:p>
    <w:p w14:paraId="0ED4FCB9" w14:textId="77777777" w:rsidR="00CE3D5C" w:rsidRDefault="00CE3D5C" w:rsidP="003D4FE3"/>
    <w:p w14:paraId="4F6E72CE" w14:textId="63144E3F" w:rsidR="00F52EF2" w:rsidRDefault="00F52EF2" w:rsidP="00544D5C">
      <w:pPr>
        <w:pStyle w:val="NumberedListLevel1"/>
        <w:numPr>
          <w:ilvl w:val="0"/>
          <w:numId w:val="56"/>
        </w:numPr>
      </w:pPr>
      <w:r>
        <w:t>Top management of Nexelus provides evidence of its commitment to planning, establishing, implementing, operating, monitoring, reviewing, maintaining, and improving the Nexelus Security System along with its services by:</w:t>
      </w:r>
    </w:p>
    <w:p w14:paraId="5B371A5B" w14:textId="0CD5958A" w:rsidR="00F52EF2" w:rsidRDefault="00F52EF2" w:rsidP="00E33899">
      <w:pPr>
        <w:pStyle w:val="NumberedListLevel1"/>
      </w:pPr>
      <w:r>
        <w:t xml:space="preserve">Establishing and communicating the scope, policy and objectives for </w:t>
      </w:r>
      <w:r w:rsidR="0018330B">
        <w:t xml:space="preserve">security, </w:t>
      </w:r>
      <w:proofErr w:type="gramStart"/>
      <w:r w:rsidR="0018330B">
        <w:t>development</w:t>
      </w:r>
      <w:proofErr w:type="gramEnd"/>
      <w:r w:rsidR="0018330B">
        <w:t xml:space="preserve"> and standard compliance</w:t>
      </w:r>
    </w:p>
    <w:p w14:paraId="6BFB06DF" w14:textId="2CB09592" w:rsidR="00F52EF2" w:rsidRDefault="00F52EF2" w:rsidP="00E33899">
      <w:pPr>
        <w:pStyle w:val="NumberedListLevel1"/>
      </w:pPr>
      <w:r>
        <w:t xml:space="preserve">Ensuring that the </w:t>
      </w:r>
      <w:r w:rsidR="00C045C2">
        <w:t xml:space="preserve">SOC 1 compliant Security and Change management </w:t>
      </w:r>
      <w:r w:rsidR="009D49AF">
        <w:t>Process</w:t>
      </w:r>
      <w:r>
        <w:t xml:space="preserve"> is </w:t>
      </w:r>
      <w:r w:rsidR="00C045C2">
        <w:t>established</w:t>
      </w:r>
      <w:r>
        <w:t xml:space="preserve">, </w:t>
      </w:r>
      <w:proofErr w:type="gramStart"/>
      <w:r>
        <w:t>implemented</w:t>
      </w:r>
      <w:proofErr w:type="gramEnd"/>
      <w:r>
        <w:t xml:space="preserve"> and maintained in order to adhere to the policy, achieve the objectives for </w:t>
      </w:r>
      <w:r w:rsidR="00EF477C">
        <w:t xml:space="preserve">SOC 1 </w:t>
      </w:r>
      <w:r>
        <w:t>requirements</w:t>
      </w:r>
      <w:r w:rsidR="00633BE0">
        <w:t>.</w:t>
      </w:r>
    </w:p>
    <w:p w14:paraId="184395D8" w14:textId="384EC496" w:rsidR="00F52EF2" w:rsidRDefault="00F52EF2" w:rsidP="00E33899">
      <w:pPr>
        <w:pStyle w:val="NumberedListLevel1"/>
      </w:pPr>
      <w:r>
        <w:t xml:space="preserve">Communicating the importance of fulfilling </w:t>
      </w:r>
      <w:r w:rsidR="00EF477C">
        <w:t xml:space="preserve">SOC 1 </w:t>
      </w:r>
      <w:r>
        <w:t>requirements</w:t>
      </w:r>
      <w:r w:rsidR="00633BE0">
        <w:t>.</w:t>
      </w:r>
    </w:p>
    <w:p w14:paraId="73D84A9E" w14:textId="135203C9" w:rsidR="00F52EF2" w:rsidRDefault="00F52EF2" w:rsidP="00E33899">
      <w:pPr>
        <w:pStyle w:val="NumberedListLevel1"/>
      </w:pPr>
      <w:r>
        <w:t>Communicating the importance of fulfilling statutory and regulatory requirements and contractual obligations</w:t>
      </w:r>
      <w:r w:rsidR="00633BE0">
        <w:t>.</w:t>
      </w:r>
    </w:p>
    <w:p w14:paraId="4BB396B8" w14:textId="4BA045D9" w:rsidR="00F52EF2" w:rsidRDefault="00F52EF2" w:rsidP="00E33899">
      <w:pPr>
        <w:pStyle w:val="NumberedListLevel1"/>
      </w:pPr>
      <w:r>
        <w:t>Ensuring the provision of resources</w:t>
      </w:r>
      <w:r w:rsidR="00633BE0">
        <w:t>.</w:t>
      </w:r>
    </w:p>
    <w:p w14:paraId="43A9EC7B" w14:textId="66D57A36" w:rsidR="00F52EF2" w:rsidRDefault="00F52EF2" w:rsidP="00E33899">
      <w:pPr>
        <w:pStyle w:val="NumberedListLevel1"/>
      </w:pPr>
      <w:r>
        <w:t>Conducting management reviews at planned intervals</w:t>
      </w:r>
      <w:r w:rsidR="00633BE0">
        <w:t>.</w:t>
      </w:r>
    </w:p>
    <w:p w14:paraId="68E20A24" w14:textId="77777777" w:rsidR="00F52EF2" w:rsidRDefault="00F52EF2" w:rsidP="00E33899">
      <w:pPr>
        <w:pStyle w:val="NumberedListLevel1"/>
      </w:pPr>
      <w:r>
        <w:t>Ensuring that risks to services are assessed and managed.</w:t>
      </w:r>
    </w:p>
    <w:p w14:paraId="672DD88F" w14:textId="77777777" w:rsidR="008F34BB" w:rsidRPr="008F34BB" w:rsidRDefault="008F34BB" w:rsidP="008F34BB">
      <w:pPr>
        <w:pStyle w:val="Body"/>
      </w:pPr>
    </w:p>
    <w:p w14:paraId="5296EC76" w14:textId="77777777" w:rsidR="00B85044" w:rsidRPr="00AA39D6" w:rsidRDefault="00B85044" w:rsidP="0027290F">
      <w:pPr>
        <w:pStyle w:val="Heading2"/>
      </w:pPr>
      <w:r w:rsidRPr="00AA39D6">
        <w:lastRenderedPageBreak/>
        <w:t>Information Security Policy</w:t>
      </w:r>
    </w:p>
    <w:p w14:paraId="02FA4456" w14:textId="77777777" w:rsidR="00B85044" w:rsidRDefault="00B85044" w:rsidP="00B85044">
      <w:r>
        <w:t xml:space="preserve">Information Security and </w:t>
      </w:r>
      <w:r w:rsidRPr="00D07F8D">
        <w:rPr>
          <w:rFonts w:cs="Arial"/>
        </w:rPr>
        <w:t>adher</w:t>
      </w:r>
      <w:r>
        <w:rPr>
          <w:rFonts w:cs="Arial"/>
        </w:rPr>
        <w:t>ence</w:t>
      </w:r>
      <w:r w:rsidRPr="00D07F8D">
        <w:rPr>
          <w:rFonts w:cs="Arial"/>
        </w:rPr>
        <w:t xml:space="preserve"> to </w:t>
      </w:r>
      <w:r>
        <w:rPr>
          <w:rFonts w:cs="Arial"/>
        </w:rPr>
        <w:t>s</w:t>
      </w:r>
      <w:r w:rsidRPr="00D07F8D">
        <w:rPr>
          <w:rFonts w:cs="Arial"/>
        </w:rPr>
        <w:t xml:space="preserve">ecurity practices in compliance with </w:t>
      </w:r>
      <w:r>
        <w:rPr>
          <w:rFonts w:cs="Arial"/>
        </w:rPr>
        <w:t>industry standards adopted by</w:t>
      </w:r>
      <w:r w:rsidRPr="00D07F8D">
        <w:rPr>
          <w:rFonts w:cs="Arial"/>
        </w:rPr>
        <w:t xml:space="preserve"> </w:t>
      </w:r>
      <w:r>
        <w:rPr>
          <w:rFonts w:cs="Arial"/>
        </w:rPr>
        <w:t>s</w:t>
      </w:r>
      <w:r w:rsidRPr="00D07F8D">
        <w:rPr>
          <w:rFonts w:cs="Arial"/>
        </w:rPr>
        <w:t>oftware development industry and information security needs of the customer</w:t>
      </w:r>
      <w:r>
        <w:rPr>
          <w:rFonts w:cs="Arial"/>
        </w:rPr>
        <w:t xml:space="preserve"> </w:t>
      </w:r>
      <w:r>
        <w:t>within the framework of Local and Federal</w:t>
      </w:r>
      <w:r>
        <w:rPr>
          <w:rFonts w:cs="Arial"/>
        </w:rPr>
        <w:t xml:space="preserve"> </w:t>
      </w:r>
      <w:r>
        <w:t xml:space="preserve">Government </w:t>
      </w:r>
      <w:r>
        <w:rPr>
          <w:rFonts w:cs="Arial"/>
        </w:rPr>
        <w:t>is one of the top priorities of Nexelus</w:t>
      </w:r>
      <w:r>
        <w:t>. This is to ensure the protection of its intellectual property from all threats - internal or external, intentional, or accidental and natural disasters. In addition, achieving this goal Nexelus will ensure the following:</w:t>
      </w:r>
    </w:p>
    <w:p w14:paraId="561C4612" w14:textId="77777777" w:rsidR="00B85044" w:rsidRDefault="00B85044" w:rsidP="003B420C">
      <w:pPr>
        <w:pStyle w:val="ListParagraph"/>
        <w:numPr>
          <w:ilvl w:val="0"/>
          <w:numId w:val="43"/>
        </w:numPr>
        <w:spacing w:before="0" w:after="160" w:line="259" w:lineRule="auto"/>
      </w:pPr>
      <w:r>
        <w:t>Confidentiality of information assets is ensured, but not limited to third parties, Company Operational, personal, and electronic or electronic communications.</w:t>
      </w:r>
    </w:p>
    <w:p w14:paraId="15B90E8A" w14:textId="0FA47690" w:rsidR="00B85044" w:rsidRDefault="00B85044" w:rsidP="003B420C">
      <w:pPr>
        <w:pStyle w:val="ListParagraph"/>
        <w:numPr>
          <w:ilvl w:val="0"/>
          <w:numId w:val="43"/>
        </w:numPr>
        <w:spacing w:before="0" w:after="160" w:line="259" w:lineRule="auto"/>
      </w:pPr>
      <w:r>
        <w:t xml:space="preserve">A Business Continuity Management Framework will be made available and Business continuity plans will be developed to prevent disruption of business operations and to protect critical business processes from the consequences of major failures or disasters. Business continuity plans </w:t>
      </w:r>
      <w:r w:rsidR="00D74C3D">
        <w:t xml:space="preserve">are </w:t>
      </w:r>
      <w:r>
        <w:t>maintained and evaluated.</w:t>
      </w:r>
    </w:p>
    <w:p w14:paraId="776F811F" w14:textId="0E2DEE1A" w:rsidR="00B85044" w:rsidRDefault="00B85044" w:rsidP="003B420C">
      <w:pPr>
        <w:pStyle w:val="ListParagraph"/>
        <w:numPr>
          <w:ilvl w:val="0"/>
          <w:numId w:val="43"/>
        </w:numPr>
        <w:spacing w:before="0" w:after="160" w:line="259" w:lineRule="auto"/>
      </w:pPr>
      <w:r>
        <w:t xml:space="preserve">All information security breaches, real or suspected, will be </w:t>
      </w:r>
      <w:proofErr w:type="gramStart"/>
      <w:r>
        <w:t>reported</w:t>
      </w:r>
      <w:proofErr w:type="gramEnd"/>
      <w:r>
        <w:t xml:space="preserve"> and investigated by the appropriate authorities</w:t>
      </w:r>
      <w:r w:rsidR="00597D6E">
        <w:t>.</w:t>
      </w:r>
    </w:p>
    <w:p w14:paraId="0BB97CEC" w14:textId="77777777" w:rsidR="00B85044" w:rsidRDefault="00B85044" w:rsidP="003B420C">
      <w:pPr>
        <w:pStyle w:val="ListParagraph"/>
        <w:numPr>
          <w:ilvl w:val="0"/>
          <w:numId w:val="43"/>
        </w:numPr>
        <w:spacing w:before="0" w:after="160" w:line="259" w:lineRule="auto"/>
      </w:pPr>
      <w:r>
        <w:t>Appropriate access controls will be maintained, and data will be protected from unauthorized access. As such but not limited to:</w:t>
      </w:r>
    </w:p>
    <w:p w14:paraId="65FA2A8C" w14:textId="77777777" w:rsidR="00B85044" w:rsidRDefault="00B85044" w:rsidP="003B420C">
      <w:pPr>
        <w:pStyle w:val="ListParagraph"/>
        <w:numPr>
          <w:ilvl w:val="1"/>
          <w:numId w:val="43"/>
        </w:numPr>
        <w:spacing w:before="0" w:after="160" w:line="259" w:lineRule="auto"/>
      </w:pPr>
      <w:r>
        <w:t>Confidentiality, integrity, and availability to information are maintained throughout the process.</w:t>
      </w:r>
    </w:p>
    <w:p w14:paraId="493F1B45" w14:textId="77777777" w:rsidR="00B85044" w:rsidRDefault="00B85044" w:rsidP="003B420C">
      <w:pPr>
        <w:pStyle w:val="ListParagraph"/>
        <w:numPr>
          <w:ilvl w:val="1"/>
          <w:numId w:val="43"/>
        </w:numPr>
        <w:spacing w:before="0" w:after="160" w:line="259" w:lineRule="auto"/>
      </w:pPr>
      <w:r>
        <w:t>Access to information and information systems will be met as required by context and supporting business activities.</w:t>
      </w:r>
    </w:p>
    <w:p w14:paraId="1505FAD0" w14:textId="77777777" w:rsidR="00B85044" w:rsidRDefault="00B85044" w:rsidP="003B420C">
      <w:pPr>
        <w:pStyle w:val="ListParagraph"/>
        <w:numPr>
          <w:ilvl w:val="1"/>
          <w:numId w:val="43"/>
        </w:numPr>
        <w:spacing w:before="0" w:after="160" w:line="259" w:lineRule="auto"/>
      </w:pPr>
      <w:r>
        <w:t>All managers are directly responsible for implementing the Security Policy within their respective departments.</w:t>
      </w:r>
    </w:p>
    <w:p w14:paraId="2173C1C0" w14:textId="06B3EE23" w:rsidR="00B85044" w:rsidRDefault="00B85044" w:rsidP="003B420C">
      <w:pPr>
        <w:pStyle w:val="ListParagraph"/>
        <w:numPr>
          <w:ilvl w:val="1"/>
          <w:numId w:val="43"/>
        </w:numPr>
        <w:spacing w:before="0" w:after="160" w:line="259" w:lineRule="auto"/>
      </w:pPr>
      <w:r>
        <w:t xml:space="preserve">Data security is managed through the </w:t>
      </w:r>
      <w:r w:rsidR="00E630DF">
        <w:t>Nexelus</w:t>
      </w:r>
      <w:r>
        <w:t xml:space="preserve"> Risk Management framework.</w:t>
      </w:r>
    </w:p>
    <w:p w14:paraId="70DCA176" w14:textId="77777777" w:rsidR="00B85044" w:rsidRDefault="00B85044" w:rsidP="003B420C">
      <w:pPr>
        <w:pStyle w:val="ListParagraph"/>
        <w:numPr>
          <w:ilvl w:val="1"/>
          <w:numId w:val="43"/>
        </w:numPr>
        <w:spacing w:before="0" w:after="160" w:line="259" w:lineRule="auto"/>
      </w:pPr>
      <w:r>
        <w:t>It is the responsibility of all staff to adhere to the Security Policy.</w:t>
      </w:r>
    </w:p>
    <w:p w14:paraId="5B2B2D58" w14:textId="77777777" w:rsidR="00B85044" w:rsidRDefault="00B85044" w:rsidP="003B420C">
      <w:pPr>
        <w:pStyle w:val="ListParagraph"/>
        <w:numPr>
          <w:ilvl w:val="0"/>
          <w:numId w:val="43"/>
        </w:numPr>
        <w:spacing w:before="0" w:after="160" w:line="259" w:lineRule="auto"/>
      </w:pPr>
      <w:r>
        <w:t>A risk management framework will define risk and its management of all company assets (tangible / intangible and human). Individual risks are assessed and targeted at all risks, using appropriate risk mitigation controls and emergency plans are defined with unacceptable residual risk levels.</w:t>
      </w:r>
    </w:p>
    <w:p w14:paraId="22775E04" w14:textId="77777777" w:rsidR="00B85044" w:rsidRDefault="00B85044" w:rsidP="003B420C">
      <w:pPr>
        <w:pStyle w:val="ListParagraph"/>
        <w:numPr>
          <w:ilvl w:val="0"/>
          <w:numId w:val="43"/>
        </w:numPr>
        <w:spacing w:before="0" w:after="160" w:line="259" w:lineRule="auto"/>
      </w:pPr>
      <w:r>
        <w:t>All business assets (tangible / intangible with people) have a safe and secure environment.</w:t>
      </w:r>
    </w:p>
    <w:p w14:paraId="585E7926" w14:textId="77777777" w:rsidR="00B85044" w:rsidRDefault="00B85044" w:rsidP="003B420C">
      <w:pPr>
        <w:pStyle w:val="ListParagraph"/>
        <w:numPr>
          <w:ilvl w:val="0"/>
          <w:numId w:val="43"/>
        </w:numPr>
        <w:spacing w:before="0" w:after="160" w:line="259" w:lineRule="auto"/>
      </w:pPr>
      <w:r>
        <w:t>Employees</w:t>
      </w:r>
      <w:r w:rsidRPr="00D07F8D">
        <w:t xml:space="preserve"> are provided conducive work environment, free from accidental and occupational hazards</w:t>
      </w:r>
      <w:r>
        <w:t>.</w:t>
      </w:r>
    </w:p>
    <w:p w14:paraId="3B5A7B66" w14:textId="77777777" w:rsidR="00B85044" w:rsidRDefault="00B85044" w:rsidP="003B420C">
      <w:pPr>
        <w:pStyle w:val="ListParagraph"/>
        <w:numPr>
          <w:ilvl w:val="0"/>
          <w:numId w:val="43"/>
        </w:numPr>
        <w:spacing w:before="0" w:after="160" w:line="259" w:lineRule="auto"/>
      </w:pPr>
      <w:r>
        <w:t>All employees are trained in information security functions, roles, and responsibilities.</w:t>
      </w:r>
    </w:p>
    <w:p w14:paraId="193CD4AB" w14:textId="77777777" w:rsidR="00B85044" w:rsidRDefault="00B85044" w:rsidP="003B420C">
      <w:pPr>
        <w:pStyle w:val="ListParagraph"/>
        <w:numPr>
          <w:ilvl w:val="0"/>
          <w:numId w:val="43"/>
        </w:numPr>
        <w:spacing w:before="0" w:after="160" w:line="259" w:lineRule="auto"/>
      </w:pPr>
      <w:r>
        <w:t>Physical, sensible, and remote access to all business assets (tangible / intangible), details and tangible locations are monitored and controlled.</w:t>
      </w:r>
    </w:p>
    <w:p w14:paraId="2125BB53" w14:textId="77777777" w:rsidR="00201BFC" w:rsidRPr="00201BFC" w:rsidRDefault="00201BFC" w:rsidP="00201BFC">
      <w:pPr>
        <w:pStyle w:val="Body"/>
      </w:pPr>
    </w:p>
    <w:p w14:paraId="3DA3F61E" w14:textId="77777777" w:rsidR="006C5F8E" w:rsidRDefault="006C5F8E" w:rsidP="00E67F36">
      <w:pPr>
        <w:pStyle w:val="CoverHeading1"/>
        <w:jc w:val="left"/>
      </w:pPr>
    </w:p>
    <w:bookmarkEnd w:id="49"/>
    <w:bookmarkEnd w:id="50"/>
    <w:bookmarkEnd w:id="51"/>
    <w:bookmarkEnd w:id="52"/>
    <w:p w14:paraId="1032341B" w14:textId="77777777" w:rsidR="00075513" w:rsidRPr="00075513" w:rsidRDefault="00075513" w:rsidP="00075513"/>
    <w:p w14:paraId="6AAA46E7" w14:textId="306253F0" w:rsidR="005517AA" w:rsidRDefault="00CD6A90" w:rsidP="005A3A7E">
      <w:pPr>
        <w:pStyle w:val="Heading2"/>
      </w:pPr>
      <w:bookmarkStart w:id="75" w:name="_Toc87954149"/>
      <w:bookmarkStart w:id="76" w:name="_Toc401859136"/>
      <w:bookmarkStart w:id="77" w:name="_Toc421999557"/>
      <w:bookmarkStart w:id="78" w:name="_Toc482451162"/>
      <w:bookmarkStart w:id="79" w:name="_Toc84586755"/>
      <w:r w:rsidRPr="00CD6A90">
        <w:lastRenderedPageBreak/>
        <w:t>Physical Environment Control</w:t>
      </w:r>
      <w:bookmarkEnd w:id="75"/>
    </w:p>
    <w:p w14:paraId="23152AE1" w14:textId="2EB82D30" w:rsidR="005E67FC" w:rsidRDefault="005E67FC" w:rsidP="007A2E1D">
      <w:pPr>
        <w:pStyle w:val="Heading3"/>
      </w:pPr>
      <w:bookmarkStart w:id="80" w:name="_Toc87954150"/>
      <w:r w:rsidRPr="005E67FC">
        <w:t>Data Center Security</w:t>
      </w:r>
      <w:bookmarkEnd w:id="80"/>
    </w:p>
    <w:p w14:paraId="7E1AAF3C" w14:textId="2C59A0D3" w:rsidR="005E67FC" w:rsidRDefault="00595B08" w:rsidP="005E67FC">
      <w:pPr>
        <w:pStyle w:val="Body"/>
      </w:pPr>
      <w:r>
        <w:t>Nexelus</w:t>
      </w:r>
      <w:r w:rsidR="005E67FC">
        <w:t xml:space="preserve"> cloud-based services and platforms are hosted on Microsoft Azure. Azure datacenters meet security regulations and standards with industry-leading physical and environmental controls. </w:t>
      </w:r>
      <w:r>
        <w:t>Nexelus</w:t>
      </w:r>
      <w:r w:rsidR="005E67FC">
        <w:t xml:space="preserve"> solutions benefit from a datacenter and network architecture built to meet the requirements of the most security-sensitive organizations. Azure is compliant with a wide range of standards, laws and regulations including </w:t>
      </w:r>
      <w:r w:rsidR="000945F7">
        <w:t xml:space="preserve">CIS, </w:t>
      </w:r>
      <w:r w:rsidR="005E67FC">
        <w:t xml:space="preserve">CSA, various ISO standards, </w:t>
      </w:r>
      <w:r w:rsidR="000945F7">
        <w:t xml:space="preserve">WCAG, </w:t>
      </w:r>
      <w:r w:rsidR="005E67FC">
        <w:t>SOC 1, SOC 2 and SOC 3</w:t>
      </w:r>
      <w:r w:rsidR="00AA4615">
        <w:t>.</w:t>
      </w:r>
    </w:p>
    <w:p w14:paraId="3F4CCA3D" w14:textId="3DEE840E" w:rsidR="00AA4615" w:rsidRDefault="00AA4615" w:rsidP="005E67FC">
      <w:pPr>
        <w:pStyle w:val="Body"/>
      </w:pPr>
      <w:r>
        <w:t>References:</w:t>
      </w:r>
    </w:p>
    <w:p w14:paraId="024CF457" w14:textId="315A4BCB" w:rsidR="00AA4615" w:rsidRDefault="00CA694C" w:rsidP="005E67FC">
      <w:pPr>
        <w:pStyle w:val="Body"/>
        <w:rPr>
          <w:sz w:val="24"/>
          <w:szCs w:val="24"/>
        </w:rPr>
      </w:pPr>
      <w:hyperlink r:id="rId20" w:history="1">
        <w:r w:rsidR="00AA4615" w:rsidRPr="001204B9">
          <w:rPr>
            <w:rStyle w:val="Hyperlink"/>
            <w:sz w:val="24"/>
            <w:szCs w:val="24"/>
          </w:rPr>
          <w:t>https://docs.microsoft.com/en-us/azure/compliance/offerings/offering-soc-1</w:t>
        </w:r>
      </w:hyperlink>
    </w:p>
    <w:p w14:paraId="240F40AF" w14:textId="5706ADD8" w:rsidR="00AA4615" w:rsidRDefault="00CA694C" w:rsidP="005E67FC">
      <w:pPr>
        <w:pStyle w:val="Body"/>
        <w:rPr>
          <w:sz w:val="24"/>
          <w:szCs w:val="24"/>
        </w:rPr>
      </w:pPr>
      <w:hyperlink r:id="rId21" w:history="1">
        <w:r w:rsidR="00AA4615" w:rsidRPr="001204B9">
          <w:rPr>
            <w:rStyle w:val="Hyperlink"/>
            <w:sz w:val="24"/>
            <w:szCs w:val="24"/>
          </w:rPr>
          <w:t>https://docs.microsoft.com/en-us/azure/compliance/offerings/offering-soc-2</w:t>
        </w:r>
      </w:hyperlink>
    </w:p>
    <w:p w14:paraId="17DBA817" w14:textId="3BC872B2" w:rsidR="00AA4615" w:rsidRDefault="00CA694C" w:rsidP="005E67FC">
      <w:pPr>
        <w:pStyle w:val="Body"/>
        <w:rPr>
          <w:sz w:val="24"/>
          <w:szCs w:val="24"/>
        </w:rPr>
      </w:pPr>
      <w:hyperlink r:id="rId22" w:history="1">
        <w:r w:rsidR="00AA4615" w:rsidRPr="001204B9">
          <w:rPr>
            <w:rStyle w:val="Hyperlink"/>
            <w:sz w:val="24"/>
            <w:szCs w:val="24"/>
          </w:rPr>
          <w:t>https://docs.microsoft.com/en-us/azure/compliance/offerings/offering-soc-3</w:t>
        </w:r>
      </w:hyperlink>
    </w:p>
    <w:p w14:paraId="07BC0ACA" w14:textId="77777777" w:rsidR="00AA4615" w:rsidRDefault="00AA4615" w:rsidP="00AA4615">
      <w:pPr>
        <w:pStyle w:val="Heading2"/>
      </w:pPr>
      <w:bookmarkStart w:id="81" w:name="_Toc87954151"/>
      <w:r w:rsidRPr="00AA4615">
        <w:lastRenderedPageBreak/>
        <w:t>Network Security</w:t>
      </w:r>
      <w:bookmarkEnd w:id="81"/>
    </w:p>
    <w:p w14:paraId="53F6891A" w14:textId="6F514591" w:rsidR="00AA4615" w:rsidRDefault="00595B08" w:rsidP="00AA4615">
      <w:pPr>
        <w:pStyle w:val="Body"/>
        <w:rPr>
          <w:sz w:val="24"/>
          <w:szCs w:val="24"/>
        </w:rPr>
      </w:pPr>
      <w:r>
        <w:t>Nexelus</w:t>
      </w:r>
      <w:r w:rsidR="00AA4615">
        <w:t xml:space="preserve"> </w:t>
      </w:r>
      <w:r w:rsidR="004A3DF9">
        <w:t xml:space="preserve">Management is </w:t>
      </w:r>
      <w:r w:rsidR="00AA4615">
        <w:t xml:space="preserve">committed to maintaining and improving the security of </w:t>
      </w:r>
      <w:r w:rsidR="004A3DF9">
        <w:t>its</w:t>
      </w:r>
      <w:r w:rsidR="00AA4615">
        <w:t xml:space="preserve"> environments. Maintaining secure network environments requires continuous attention. We regularly review the services and information accessible on our servers and their security requirements.</w:t>
      </w:r>
    </w:p>
    <w:p w14:paraId="33F67A3F" w14:textId="71284C42" w:rsidR="00AA4615" w:rsidRDefault="00AA4615" w:rsidP="00AA4615">
      <w:pPr>
        <w:pStyle w:val="Body"/>
      </w:pPr>
      <w:r>
        <w:t>Security controls are implemented within networks using a strict access control policy. Access points into the network are blocked apart from those deemed essential or business critical</w:t>
      </w:r>
      <w:r w:rsidR="007E20E0">
        <w:t>.</w:t>
      </w:r>
    </w:p>
    <w:p w14:paraId="7938DEEB" w14:textId="473AE73E" w:rsidR="00AA4615" w:rsidRPr="00AA4615" w:rsidRDefault="00AA4615" w:rsidP="005C76C3">
      <w:pPr>
        <w:pStyle w:val="Heading3"/>
      </w:pPr>
      <w:bookmarkStart w:id="82" w:name="_Toc87954152"/>
      <w:r w:rsidRPr="00AA4615">
        <w:t>Encrypted Data In Transit</w:t>
      </w:r>
      <w:bookmarkEnd w:id="82"/>
    </w:p>
    <w:p w14:paraId="15CCC6DF" w14:textId="70F4A0EE" w:rsidR="00AA4615" w:rsidRDefault="00AA4615" w:rsidP="007E20E0">
      <w:pPr>
        <w:pStyle w:val="Body"/>
        <w:rPr>
          <w:sz w:val="24"/>
          <w:szCs w:val="24"/>
        </w:rPr>
      </w:pPr>
      <w:r>
        <w:t xml:space="preserve">All transmission of data over the internet is communicated via HTTPS. Our services support </w:t>
      </w:r>
      <w:r w:rsidRPr="00877083">
        <w:rPr>
          <w:color w:val="auto"/>
          <w:highlight w:val="yellow"/>
        </w:rPr>
        <w:t>Transport Layer Security 1.3</w:t>
      </w:r>
      <w:r w:rsidRPr="00877083">
        <w:rPr>
          <w:color w:val="auto"/>
        </w:rPr>
        <w:t xml:space="preserve"> </w:t>
      </w:r>
      <w:r>
        <w:t xml:space="preserve">encryption, providing the necessary levels of confidentiality, </w:t>
      </w:r>
      <w:proofErr w:type="gramStart"/>
      <w:r>
        <w:t>integrity</w:t>
      </w:r>
      <w:proofErr w:type="gramEnd"/>
      <w:r>
        <w:t xml:space="preserve"> and non-repudiation.</w:t>
      </w:r>
    </w:p>
    <w:p w14:paraId="6BF62942" w14:textId="77777777" w:rsidR="00AA4615" w:rsidRPr="00AA4615" w:rsidRDefault="00AA4615" w:rsidP="005C76C3">
      <w:pPr>
        <w:pStyle w:val="Heading3"/>
      </w:pPr>
      <w:bookmarkStart w:id="83" w:name="_Toc87954153"/>
      <w:r w:rsidRPr="00AA4615">
        <w:t>Endpoint Security</w:t>
      </w:r>
      <w:bookmarkEnd w:id="83"/>
    </w:p>
    <w:p w14:paraId="5D99B76B" w14:textId="77777777" w:rsidR="00AA4615" w:rsidRPr="005000E7" w:rsidRDefault="00AA4615" w:rsidP="007E20E0">
      <w:pPr>
        <w:pStyle w:val="Body"/>
        <w:rPr>
          <w:color w:val="auto"/>
          <w:sz w:val="24"/>
          <w:szCs w:val="24"/>
        </w:rPr>
      </w:pPr>
      <w:r w:rsidRPr="005000E7">
        <w:rPr>
          <w:color w:val="auto"/>
          <w:highlight w:val="yellow"/>
        </w:rPr>
        <w:t>Malware protection suites are installed and managed from a centralized location including monitoring and logging of events.</w:t>
      </w:r>
    </w:p>
    <w:p w14:paraId="6D1E7A2E" w14:textId="77777777" w:rsidR="00AA4615" w:rsidRPr="00AA4615" w:rsidRDefault="00AA4615" w:rsidP="005C76C3">
      <w:pPr>
        <w:pStyle w:val="Heading3"/>
      </w:pPr>
      <w:bookmarkStart w:id="84" w:name="_Toc87954154"/>
      <w:r w:rsidRPr="00AA4615">
        <w:t>Vulnerability Management</w:t>
      </w:r>
      <w:bookmarkEnd w:id="84"/>
    </w:p>
    <w:p w14:paraId="45422FA5" w14:textId="7E5C5D2C" w:rsidR="00AA4615" w:rsidRDefault="00595B08" w:rsidP="00AA4615">
      <w:pPr>
        <w:pStyle w:val="Body"/>
        <w:rPr>
          <w:sz w:val="24"/>
          <w:szCs w:val="24"/>
        </w:rPr>
      </w:pPr>
      <w:r>
        <w:t>Nexelus</w:t>
      </w:r>
      <w:r w:rsidR="00AA4615">
        <w:t xml:space="preserve"> perform</w:t>
      </w:r>
      <w:r w:rsidR="004A3DF9">
        <w:t>s</w:t>
      </w:r>
      <w:r w:rsidR="00AA4615">
        <w:t xml:space="preserve"> various security tests and audits for the infrastructure and application. Tests include amongst others:</w:t>
      </w:r>
    </w:p>
    <w:p w14:paraId="172AAD60" w14:textId="77777777" w:rsidR="00AA4615" w:rsidRPr="005000E7" w:rsidRDefault="00AA4615" w:rsidP="00AA4615">
      <w:pPr>
        <w:pStyle w:val="BulletedListLevel1"/>
        <w:rPr>
          <w:color w:val="auto"/>
          <w:highlight w:val="yellow"/>
        </w:rPr>
      </w:pPr>
      <w:r w:rsidRPr="005000E7">
        <w:rPr>
          <w:color w:val="auto"/>
          <w:highlight w:val="yellow"/>
        </w:rPr>
        <w:t>Static code analysis</w:t>
      </w:r>
    </w:p>
    <w:p w14:paraId="5B4A0CF2" w14:textId="77777777" w:rsidR="00AA4615" w:rsidRPr="005000E7" w:rsidRDefault="00AA4615" w:rsidP="00AA4615">
      <w:pPr>
        <w:pStyle w:val="BulletedListLevel1"/>
        <w:rPr>
          <w:color w:val="auto"/>
          <w:highlight w:val="yellow"/>
        </w:rPr>
      </w:pPr>
      <w:r w:rsidRPr="005000E7">
        <w:rPr>
          <w:color w:val="auto"/>
          <w:highlight w:val="yellow"/>
        </w:rPr>
        <w:t>Dynamic code analysis</w:t>
      </w:r>
    </w:p>
    <w:p w14:paraId="42DF8E49" w14:textId="77777777" w:rsidR="00AA4615" w:rsidRPr="005000E7" w:rsidRDefault="00AA4615" w:rsidP="00AA4615">
      <w:pPr>
        <w:pStyle w:val="BulletedListLevel1"/>
        <w:rPr>
          <w:color w:val="auto"/>
          <w:highlight w:val="yellow"/>
        </w:rPr>
      </w:pPr>
      <w:r w:rsidRPr="005000E7">
        <w:rPr>
          <w:color w:val="auto"/>
          <w:highlight w:val="yellow"/>
        </w:rPr>
        <w:t>Network vulnerability assessment</w:t>
      </w:r>
    </w:p>
    <w:p w14:paraId="15624F5A" w14:textId="77777777" w:rsidR="00AA4615" w:rsidRPr="005000E7" w:rsidRDefault="00AA4615" w:rsidP="00AA4615">
      <w:pPr>
        <w:pStyle w:val="BulletedListLevel1"/>
        <w:rPr>
          <w:color w:val="auto"/>
          <w:highlight w:val="yellow"/>
        </w:rPr>
      </w:pPr>
      <w:r w:rsidRPr="005000E7">
        <w:rPr>
          <w:color w:val="auto"/>
          <w:highlight w:val="yellow"/>
        </w:rPr>
        <w:t>Network penetration testing</w:t>
      </w:r>
    </w:p>
    <w:p w14:paraId="778AF873" w14:textId="77777777" w:rsidR="00AA4615" w:rsidRPr="005000E7" w:rsidRDefault="00AA4615" w:rsidP="00AA4615">
      <w:pPr>
        <w:pStyle w:val="BulletedListLevel1"/>
        <w:rPr>
          <w:color w:val="auto"/>
          <w:highlight w:val="yellow"/>
        </w:rPr>
      </w:pPr>
      <w:r w:rsidRPr="005000E7">
        <w:rPr>
          <w:color w:val="auto"/>
          <w:highlight w:val="yellow"/>
        </w:rPr>
        <w:t>Application vulnerability assessment</w:t>
      </w:r>
    </w:p>
    <w:p w14:paraId="296A3BEE" w14:textId="573A3A6E" w:rsidR="00AA4615" w:rsidRDefault="00AA4615" w:rsidP="00AA4615">
      <w:pPr>
        <w:pStyle w:val="BulletedListLevel1"/>
        <w:rPr>
          <w:color w:val="auto"/>
          <w:highlight w:val="yellow"/>
        </w:rPr>
      </w:pPr>
      <w:r w:rsidRPr="005000E7">
        <w:rPr>
          <w:color w:val="auto"/>
          <w:highlight w:val="yellow"/>
        </w:rPr>
        <w:t>Penetration testing of multiple environments and solutions</w:t>
      </w:r>
    </w:p>
    <w:p w14:paraId="6FE0810C" w14:textId="12C3A991" w:rsidR="006D4340" w:rsidRDefault="006D4340" w:rsidP="006D4340">
      <w:pPr>
        <w:rPr>
          <w:highlight w:val="yellow"/>
        </w:rPr>
      </w:pPr>
    </w:p>
    <w:p w14:paraId="774CCB0E" w14:textId="2304F2E8" w:rsidR="006D4340" w:rsidRDefault="006D4340" w:rsidP="005C76C3">
      <w:pPr>
        <w:pStyle w:val="Heading3"/>
      </w:pPr>
      <w:bookmarkStart w:id="85" w:name="_Toc87954155"/>
      <w:r w:rsidRPr="006D4340">
        <w:t xml:space="preserve">Remote </w:t>
      </w:r>
      <w:r w:rsidRPr="002057CB">
        <w:t>Access</w:t>
      </w:r>
      <w:r w:rsidRPr="006D4340">
        <w:t xml:space="preserve"> Policy</w:t>
      </w:r>
      <w:bookmarkEnd w:id="85"/>
    </w:p>
    <w:p w14:paraId="77A6524E" w14:textId="25FE4898" w:rsidR="00612D47" w:rsidRDefault="00612D47" w:rsidP="006D4340">
      <w:pPr>
        <w:pStyle w:val="Body"/>
      </w:pPr>
      <w:r w:rsidRPr="00612D47">
        <w:t>The purpose of this policy is to define the activities associated with the provision of access security for employees and authorized nonemployees working remotely to protect</w:t>
      </w:r>
      <w:r>
        <w:t xml:space="preserve"> </w:t>
      </w:r>
      <w:r w:rsidR="00595B08">
        <w:t>Nexelus</w:t>
      </w:r>
      <w:r>
        <w:t xml:space="preserve"> Information System, </w:t>
      </w:r>
      <w:r w:rsidRPr="00612D47">
        <w:t>information systems, networks, data, databases, and other information assets from cybersecurity events that may occur while in use by remote workers. Additional policies governing data protection activities will be addressed separately.</w:t>
      </w:r>
    </w:p>
    <w:p w14:paraId="6EFB08FC" w14:textId="43B6285E" w:rsidR="00612D47" w:rsidRDefault="00612D47" w:rsidP="00612D47">
      <w:pPr>
        <w:pStyle w:val="Body"/>
      </w:pPr>
      <w:r w:rsidRPr="00612D47">
        <w:t>The scope of this remote access security policy is all IT systems, software, databases, applications</w:t>
      </w:r>
      <w:r>
        <w:t>,</w:t>
      </w:r>
      <w:r w:rsidRPr="00612D47">
        <w:t xml:space="preserve"> and network resources needed by the Company to conduct its business, and the access security controls needed to protect those assets when being accessed remotely. The policy is applicable to all Company employees, contractors</w:t>
      </w:r>
      <w:r>
        <w:t>,</w:t>
      </w:r>
      <w:r w:rsidRPr="00612D47">
        <w:t xml:space="preserve"> and other authorized third-party organizations.</w:t>
      </w:r>
    </w:p>
    <w:p w14:paraId="1D965C59" w14:textId="1AC5C307" w:rsidR="00326509" w:rsidRDefault="00326509" w:rsidP="005C76C3">
      <w:pPr>
        <w:pStyle w:val="Heading3"/>
      </w:pPr>
      <w:bookmarkStart w:id="86" w:name="_Toc87954156"/>
      <w:r>
        <w:t>Remote Server Access</w:t>
      </w:r>
      <w:bookmarkEnd w:id="86"/>
    </w:p>
    <w:p w14:paraId="3D2DB7BD" w14:textId="1D8EE04D" w:rsidR="00326509" w:rsidRDefault="00326509" w:rsidP="00612D47">
      <w:pPr>
        <w:pStyle w:val="Body"/>
      </w:pPr>
      <w:r>
        <w:t xml:space="preserve">All users will access remote servers by their individual accounts for logging and tracking purpose. Minimum Access policy will be </w:t>
      </w:r>
      <w:proofErr w:type="gramStart"/>
      <w:r>
        <w:t>applied</w:t>
      </w:r>
      <w:proofErr w:type="gramEnd"/>
      <w:r>
        <w:t xml:space="preserve"> and users will be provided with RDC access to </w:t>
      </w:r>
      <w:r>
        <w:lastRenderedPageBreak/>
        <w:t xml:space="preserve">relevant servers only. All remote server access will be performed using official desktop and laptops only. The communication will </w:t>
      </w:r>
      <w:r w:rsidR="002413D8">
        <w:t>be</w:t>
      </w:r>
      <w:r>
        <w:t xml:space="preserve"> secured using VPN.</w:t>
      </w:r>
      <w:r w:rsidR="002413D8" w:rsidRPr="002413D8">
        <w:t xml:space="preserve"> </w:t>
      </w:r>
      <w:r w:rsidR="002413D8">
        <w:t>Two-factor access will be applied on remote desktop access.</w:t>
      </w:r>
    </w:p>
    <w:p w14:paraId="1B768CD4" w14:textId="3C14165B" w:rsidR="00326509" w:rsidRDefault="00326509" w:rsidP="00326509">
      <w:pPr>
        <w:pStyle w:val="Body"/>
      </w:pPr>
      <w:r>
        <w:t xml:space="preserve">No shared passwords will be used to access remote servers. </w:t>
      </w:r>
    </w:p>
    <w:p w14:paraId="69AA68C3" w14:textId="4A78AFC8" w:rsidR="00326509" w:rsidRDefault="00326509" w:rsidP="005C76C3">
      <w:pPr>
        <w:pStyle w:val="Heading3"/>
      </w:pPr>
      <w:bookmarkStart w:id="87" w:name="_Toc87954157"/>
      <w:r>
        <w:t>Remote Database Servers</w:t>
      </w:r>
      <w:bookmarkEnd w:id="87"/>
    </w:p>
    <w:p w14:paraId="12FC73E2" w14:textId="0D3F9D74" w:rsidR="00326509" w:rsidRDefault="00326509" w:rsidP="00326509">
      <w:pPr>
        <w:pStyle w:val="Body"/>
      </w:pPr>
      <w:r>
        <w:t>All relevant employees will have limited Database access through their individual database user login credentials. Remote Desktop access will be provided to Database Manager and general Manager only. Remote Desktop and Database access will be available through VPN</w:t>
      </w:r>
      <w:r w:rsidR="002413D8">
        <w:t>. Two-factor access will be applied on remote desktop access.</w:t>
      </w:r>
    </w:p>
    <w:p w14:paraId="5C881673" w14:textId="6672211A" w:rsidR="002413D8" w:rsidRDefault="002413D8" w:rsidP="005C76C3">
      <w:pPr>
        <w:pStyle w:val="Heading3"/>
      </w:pPr>
      <w:bookmarkStart w:id="88" w:name="_Toc87954158"/>
      <w:r>
        <w:t>Office 365 Accounts</w:t>
      </w:r>
      <w:bookmarkEnd w:id="88"/>
    </w:p>
    <w:p w14:paraId="436CE319" w14:textId="7BB47411" w:rsidR="002413D8" w:rsidRDefault="002413D8" w:rsidP="002413D8">
      <w:pPr>
        <w:pStyle w:val="Body"/>
      </w:pPr>
      <w:r>
        <w:t>All office 365 accounts will be secured using strong password and two-factor authentication using SMS or Microsoft authenticator as secondary authentication method.</w:t>
      </w:r>
    </w:p>
    <w:p w14:paraId="54D5B03A" w14:textId="77777777" w:rsidR="002413D8" w:rsidRPr="002413D8" w:rsidRDefault="002413D8" w:rsidP="002413D8">
      <w:pPr>
        <w:pStyle w:val="Body"/>
      </w:pPr>
    </w:p>
    <w:p w14:paraId="110E236F" w14:textId="77777777" w:rsidR="002413D8" w:rsidRDefault="002413D8" w:rsidP="00326509">
      <w:pPr>
        <w:pStyle w:val="Body"/>
      </w:pPr>
    </w:p>
    <w:p w14:paraId="5E96BAA2" w14:textId="77777777" w:rsidR="00326509" w:rsidRPr="00326509" w:rsidRDefault="00326509" w:rsidP="00326509">
      <w:pPr>
        <w:pStyle w:val="Body"/>
      </w:pPr>
    </w:p>
    <w:p w14:paraId="5A8610E6" w14:textId="69060550" w:rsidR="00FF0689" w:rsidRDefault="00FF0689">
      <w:pPr>
        <w:spacing w:before="0" w:after="0"/>
        <w:rPr>
          <w:rFonts w:cs="Arial"/>
          <w:snapToGrid w:val="0"/>
          <w:color w:val="000000"/>
        </w:rPr>
      </w:pPr>
      <w:r>
        <w:br w:type="page"/>
      </w:r>
    </w:p>
    <w:p w14:paraId="5339439E" w14:textId="77777777" w:rsidR="00365142" w:rsidRPr="0094385D" w:rsidRDefault="00365142" w:rsidP="00365142">
      <w:pPr>
        <w:pStyle w:val="Heading2"/>
      </w:pPr>
      <w:bookmarkStart w:id="89" w:name="_Toc87954166"/>
      <w:r w:rsidRPr="0094385D">
        <w:lastRenderedPageBreak/>
        <w:t xml:space="preserve">Legal </w:t>
      </w:r>
      <w:r>
        <w:t>F</w:t>
      </w:r>
      <w:r w:rsidRPr="0094385D">
        <w:t xml:space="preserve">ramework for </w:t>
      </w:r>
      <w:r>
        <w:t>Security Policy</w:t>
      </w:r>
      <w:bookmarkEnd w:id="89"/>
    </w:p>
    <w:p w14:paraId="56E3DF83" w14:textId="6A6F0FAF" w:rsidR="00365142" w:rsidRDefault="00595B08" w:rsidP="00365142">
      <w:pPr>
        <w:rPr>
          <w:rFonts w:cs="Arial"/>
        </w:rPr>
      </w:pPr>
      <w:r>
        <w:rPr>
          <w:rFonts w:cs="Arial"/>
        </w:rPr>
        <w:t>Nexelus</w:t>
      </w:r>
      <w:r w:rsidR="00365142" w:rsidRPr="00855C7B">
        <w:rPr>
          <w:rFonts w:cs="Arial"/>
        </w:rPr>
        <w:t xml:space="preserve"> acknowledges the complexity of legal requirements found in the global networking environment created by the Internet. </w:t>
      </w:r>
      <w:r>
        <w:rPr>
          <w:rFonts w:cs="Arial"/>
        </w:rPr>
        <w:t>Nexelus</w:t>
      </w:r>
      <w:r w:rsidR="00365142" w:rsidRPr="00855C7B">
        <w:rPr>
          <w:rFonts w:cs="Arial"/>
        </w:rPr>
        <w:t xml:space="preserve"> </w:t>
      </w:r>
      <w:r w:rsidR="00365142">
        <w:rPr>
          <w:rFonts w:cs="Arial"/>
        </w:rPr>
        <w:t>Security System</w:t>
      </w:r>
      <w:r w:rsidR="00365142" w:rsidRPr="00855C7B">
        <w:rPr>
          <w:rFonts w:cs="Arial"/>
        </w:rPr>
        <w:t xml:space="preserve"> was drafted to meet, and in some instances exceed the protections found in existing laws and regulations. If any </w:t>
      </w:r>
      <w:r>
        <w:rPr>
          <w:rFonts w:cs="Arial"/>
        </w:rPr>
        <w:t>Nexelus</w:t>
      </w:r>
      <w:r w:rsidR="00365142" w:rsidRPr="00855C7B">
        <w:rPr>
          <w:rFonts w:cs="Arial"/>
        </w:rPr>
        <w:t xml:space="preserve"> </w:t>
      </w:r>
      <w:r w:rsidR="00365142">
        <w:rPr>
          <w:rFonts w:cs="Arial"/>
        </w:rPr>
        <w:t>Security System</w:t>
      </w:r>
      <w:r w:rsidR="00365142" w:rsidRPr="00855C7B">
        <w:rPr>
          <w:rFonts w:cs="Arial"/>
        </w:rPr>
        <w:t xml:space="preserve"> component conflict</w:t>
      </w:r>
      <w:r w:rsidR="00365142">
        <w:rPr>
          <w:rFonts w:cs="Arial"/>
        </w:rPr>
        <w:t>s</w:t>
      </w:r>
      <w:r w:rsidR="00365142" w:rsidRPr="00855C7B">
        <w:rPr>
          <w:rFonts w:cs="Arial"/>
        </w:rPr>
        <w:t xml:space="preserve"> with existing laws or regulations, this observation must be promptly reported to the </w:t>
      </w:r>
      <w:r w:rsidR="00365142">
        <w:rPr>
          <w:rFonts w:cs="Arial"/>
        </w:rPr>
        <w:t>management</w:t>
      </w:r>
      <w:r w:rsidR="00365142" w:rsidRPr="00855C7B">
        <w:rPr>
          <w:rFonts w:cs="Arial"/>
        </w:rPr>
        <w:t xml:space="preserve"> for taking corrective actions.</w:t>
      </w:r>
    </w:p>
    <w:p w14:paraId="7E501FEC" w14:textId="40CD890D" w:rsidR="005B49CF" w:rsidRDefault="00ED108E" w:rsidP="00ED108E">
      <w:pPr>
        <w:pStyle w:val="Heading2"/>
      </w:pPr>
      <w:r>
        <w:lastRenderedPageBreak/>
        <w:t>Infrastructure Update Policy</w:t>
      </w:r>
    </w:p>
    <w:p w14:paraId="78F9AB5A" w14:textId="2C54C579" w:rsidR="00ED108E" w:rsidRDefault="00AD5BE7" w:rsidP="00ED108E">
      <w:pPr>
        <w:pStyle w:val="Body"/>
      </w:pPr>
      <w:r>
        <w:t>T</w:t>
      </w:r>
      <w:r w:rsidRPr="00AD5BE7">
        <w:t xml:space="preserve">his policy ensures that key system changes are properly logged, </w:t>
      </w:r>
      <w:proofErr w:type="gramStart"/>
      <w:r w:rsidRPr="00AD5BE7">
        <w:t>documented</w:t>
      </w:r>
      <w:proofErr w:type="gramEnd"/>
      <w:r w:rsidRPr="00AD5BE7">
        <w:t xml:space="preserve"> and communicated across your organization so you can more effectively debug issues and respond to incidents as they arise.</w:t>
      </w:r>
    </w:p>
    <w:p w14:paraId="3C69453E" w14:textId="6244AC0D" w:rsidR="00786706" w:rsidRPr="00ED108E" w:rsidRDefault="00786706" w:rsidP="00ED108E">
      <w:pPr>
        <w:pStyle w:val="Body"/>
      </w:pPr>
      <w:r w:rsidRPr="002A4821">
        <w:rPr>
          <w:highlight w:val="yellow"/>
        </w:rPr>
        <w:t>[blurb</w:t>
      </w:r>
      <w:r w:rsidR="002A4821" w:rsidRPr="002A4821">
        <w:rPr>
          <w:highlight w:val="yellow"/>
        </w:rPr>
        <w:t>s]</w:t>
      </w:r>
      <w:r w:rsidR="002A4821">
        <w:t xml:space="preserve"> What is Infrastructure and Hardware upgrade policy</w:t>
      </w:r>
      <w:r w:rsidR="006658F7">
        <w:t xml:space="preserve"> at Nexelus</w:t>
      </w:r>
      <w:r w:rsidR="002A4821">
        <w:t>?</w:t>
      </w:r>
    </w:p>
    <w:p w14:paraId="06FF20D0" w14:textId="2C917192" w:rsidR="00A737E4" w:rsidRDefault="00446037" w:rsidP="00365142">
      <w:pPr>
        <w:pStyle w:val="Heading1"/>
      </w:pPr>
      <w:bookmarkStart w:id="90" w:name="_Toc87954173"/>
      <w:r>
        <w:lastRenderedPageBreak/>
        <w:t>Information and Communication</w:t>
      </w:r>
      <w:bookmarkEnd w:id="90"/>
    </w:p>
    <w:p w14:paraId="287CFF86" w14:textId="591B095A" w:rsidR="00F11DEF" w:rsidRDefault="00446156" w:rsidP="00F11DEF">
      <w:pPr>
        <w:pStyle w:val="Body"/>
      </w:pPr>
      <w:r>
        <w:t xml:space="preserve">Information and Asset </w:t>
      </w:r>
      <w:r w:rsidR="00CD6A90">
        <w:t xml:space="preserve">Access Controls and Policies </w:t>
      </w:r>
      <w:r w:rsidR="00F11DEF">
        <w:t>is intended to help employees determine what information can be disclosed to non-employees, as well as the relative sensitivity of information that should not be disclosed outside of the company without proper authorization. The information covered in these guidelines includes, but is not limited to, information that is either stored or shared via any means. This includes electronic information, information on paper, and information shared orally or visually (such as telephone and video conferencing).</w:t>
      </w:r>
    </w:p>
    <w:p w14:paraId="5F0EDC7A" w14:textId="2B73B174" w:rsidR="00F11DEF" w:rsidRDefault="00F11DEF" w:rsidP="00F11DEF">
      <w:pPr>
        <w:pStyle w:val="Body"/>
      </w:pPr>
      <w:r>
        <w:t xml:space="preserve">All employees should familiarize themselves with the information labeling and handling guidelines that follow this introduction. It should be noted that the sensitivity level definitions were created as guidelines and to emphasize common sense steps that you can take to protect </w:t>
      </w:r>
      <w:r w:rsidR="00595B08">
        <w:t>Nexelus</w:t>
      </w:r>
      <w:r>
        <w:t xml:space="preserve"> confidential information, this policy also set forth the standards for data labeling.</w:t>
      </w:r>
    </w:p>
    <w:p w14:paraId="774B9EB4" w14:textId="77777777" w:rsidR="007B22E5" w:rsidRDefault="007B22E5" w:rsidP="007B22E5">
      <w:pPr>
        <w:pStyle w:val="Heading2"/>
      </w:pPr>
      <w:bookmarkStart w:id="91" w:name="_Toc87954176"/>
      <w:bookmarkStart w:id="92" w:name="_Toc87954174"/>
      <w:r>
        <w:lastRenderedPageBreak/>
        <w:t>Information Access Policy</w:t>
      </w:r>
      <w:bookmarkEnd w:id="91"/>
    </w:p>
    <w:p w14:paraId="2B14618B" w14:textId="77777777" w:rsidR="007B22E5" w:rsidRDefault="007B22E5" w:rsidP="007B22E5">
      <w:pPr>
        <w:pStyle w:val="Heading4"/>
      </w:pPr>
      <w:r>
        <w:t>Access</w:t>
      </w:r>
    </w:p>
    <w:p w14:paraId="47EED89A" w14:textId="77777777" w:rsidR="007B22E5" w:rsidRDefault="007B22E5" w:rsidP="007B22E5">
      <w:pPr>
        <w:pStyle w:val="Body"/>
      </w:pPr>
      <w:r>
        <w:t>Nexelus employees, contractors, people with a business need to know.</w:t>
      </w:r>
    </w:p>
    <w:p w14:paraId="30F8743F" w14:textId="77777777" w:rsidR="007B22E5" w:rsidRDefault="007B22E5" w:rsidP="007B22E5">
      <w:pPr>
        <w:pStyle w:val="Heading4"/>
      </w:pPr>
      <w:r>
        <w:t>Distribution within Nexelus</w:t>
      </w:r>
    </w:p>
    <w:p w14:paraId="469068BB" w14:textId="77777777" w:rsidR="007B22E5" w:rsidRDefault="007B22E5" w:rsidP="007B22E5">
      <w:pPr>
        <w:pStyle w:val="Body"/>
      </w:pPr>
      <w:r>
        <w:t>Standard interoffice mail approved electronic mail and electronic file transmission methods.</w:t>
      </w:r>
    </w:p>
    <w:p w14:paraId="2D0EB197" w14:textId="77777777" w:rsidR="007B22E5" w:rsidRDefault="007B22E5" w:rsidP="007B22E5">
      <w:pPr>
        <w:pStyle w:val="Heading4"/>
      </w:pPr>
      <w:r>
        <w:t>Distribution outside of Nexelus internal mail</w:t>
      </w:r>
    </w:p>
    <w:p w14:paraId="27BFB7A9" w14:textId="77777777" w:rsidR="007B22E5" w:rsidRDefault="007B22E5" w:rsidP="007B22E5">
      <w:pPr>
        <w:pStyle w:val="Body"/>
      </w:pPr>
      <w:r>
        <w:t>This kind of outbound information will only be sent through Nexelus mail server only. If the data is large, then we will use approved electronic file transmission methods [</w:t>
      </w:r>
      <w:r>
        <w:rPr>
          <w:highlight w:val="yellow"/>
        </w:rPr>
        <w:t>VPN</w:t>
      </w:r>
      <w:r w:rsidRPr="00347C46">
        <w:rPr>
          <w:highlight w:val="yellow"/>
        </w:rPr>
        <w:t>, sftp, more</w:t>
      </w:r>
      <w:r>
        <w:t>].</w:t>
      </w:r>
    </w:p>
    <w:p w14:paraId="00F5A504" w14:textId="77777777" w:rsidR="007B22E5" w:rsidRDefault="007B22E5" w:rsidP="007B22E5">
      <w:pPr>
        <w:pStyle w:val="Heading4"/>
      </w:pPr>
      <w:r>
        <w:t>Electronic distribution</w:t>
      </w:r>
    </w:p>
    <w:p w14:paraId="6AC83D07" w14:textId="77777777" w:rsidR="007B22E5" w:rsidRDefault="007B22E5" w:rsidP="007B22E5">
      <w:pPr>
        <w:pStyle w:val="Body"/>
      </w:pPr>
      <w:r>
        <w:t>No restrictions except that it be sent to only approved recipients.</w:t>
      </w:r>
    </w:p>
    <w:p w14:paraId="50D287E7" w14:textId="4E5E4166" w:rsidR="00F11DEF" w:rsidRDefault="00F11DEF" w:rsidP="002A55CC">
      <w:pPr>
        <w:pStyle w:val="Heading2"/>
      </w:pPr>
      <w:r w:rsidRPr="00F11DEF">
        <w:lastRenderedPageBreak/>
        <w:t>Marking</w:t>
      </w:r>
      <w:r w:rsidR="00896AC2">
        <w:t>/Classification of Sensitive Information</w:t>
      </w:r>
      <w:bookmarkEnd w:id="92"/>
    </w:p>
    <w:p w14:paraId="777058D2" w14:textId="46739FF7" w:rsidR="00AD67D6" w:rsidRDefault="007745D4" w:rsidP="007745D4">
      <w:pPr>
        <w:pStyle w:val="Body"/>
      </w:pPr>
      <w:r w:rsidRPr="007745D4">
        <w:t xml:space="preserve">Marking is at the discretion of the owner or custodian of the information. If marking is desired, the words "Confidential" may be written or designated in a conspicuous place on or in the information in question. Even if no marking is present, </w:t>
      </w:r>
      <w:r w:rsidR="00595B08">
        <w:t>Nexelus</w:t>
      </w:r>
      <w:r w:rsidRPr="007745D4">
        <w:t xml:space="preserve"> information is presumed to be "Confidential" unless expressly determined to be </w:t>
      </w:r>
      <w:r w:rsidR="00595B08">
        <w:t>Nexelus</w:t>
      </w:r>
      <w:r w:rsidRPr="007745D4">
        <w:t xml:space="preserve"> Public information by an </w:t>
      </w:r>
      <w:r w:rsidR="00595B08">
        <w:t>Nexelus</w:t>
      </w:r>
      <w:r w:rsidRPr="007745D4">
        <w:t xml:space="preserve"> employee with authority to do so.</w:t>
      </w:r>
    </w:p>
    <w:p w14:paraId="7D674C84" w14:textId="536F5F52" w:rsidR="007745D4" w:rsidRDefault="007745D4" w:rsidP="00CB6910">
      <w:pPr>
        <w:pStyle w:val="Heading3"/>
      </w:pPr>
      <w:bookmarkStart w:id="93" w:name="_Toc87954175"/>
      <w:r>
        <w:t>Information Media</w:t>
      </w:r>
      <w:bookmarkEnd w:id="93"/>
    </w:p>
    <w:p w14:paraId="7EA95575" w14:textId="55068D87" w:rsidR="00F11DEF" w:rsidRDefault="00F11DEF" w:rsidP="007745D4">
      <w:pPr>
        <w:pStyle w:val="Heading4"/>
      </w:pPr>
      <w:r>
        <w:t>Hard Copies</w:t>
      </w:r>
    </w:p>
    <w:p w14:paraId="41406C2E" w14:textId="33C8AF31" w:rsidR="00F11DEF" w:rsidRPr="00F11DEF" w:rsidRDefault="00F11DEF" w:rsidP="003B420C">
      <w:pPr>
        <w:pStyle w:val="NumberedListLevel1"/>
        <w:numPr>
          <w:ilvl w:val="0"/>
          <w:numId w:val="44"/>
        </w:numPr>
      </w:pPr>
      <w:r w:rsidRPr="00F11DEF">
        <w:t>Hard copies should be marked to identify the data classification.</w:t>
      </w:r>
    </w:p>
    <w:p w14:paraId="5F82F228" w14:textId="38F17B74" w:rsidR="00F11DEF" w:rsidRPr="00F11DEF" w:rsidRDefault="00F11DEF" w:rsidP="007745D4">
      <w:pPr>
        <w:pStyle w:val="NumberedListLevel1"/>
      </w:pPr>
      <w:r w:rsidRPr="00F11DEF">
        <w:t xml:space="preserve">The </w:t>
      </w:r>
      <w:r w:rsidRPr="00877083">
        <w:rPr>
          <w:highlight w:val="yellow"/>
        </w:rPr>
        <w:t xml:space="preserve">Document </w:t>
      </w:r>
      <w:r w:rsidR="00877083" w:rsidRPr="00877083">
        <w:rPr>
          <w:highlight w:val="yellow"/>
        </w:rPr>
        <w:t>Classification Sheet</w:t>
      </w:r>
      <w:r w:rsidRPr="00F11DEF">
        <w:t xml:space="preserve"> contains the Classification information, which can have any of the Classification categories.</w:t>
      </w:r>
    </w:p>
    <w:p w14:paraId="3D90D361" w14:textId="1C3CF0D4" w:rsidR="00F11DEF" w:rsidRPr="00F11DEF" w:rsidRDefault="00F11DEF" w:rsidP="007745D4">
      <w:pPr>
        <w:pStyle w:val="NumberedListLevel1"/>
      </w:pPr>
      <w:r w:rsidRPr="00F11DEF">
        <w:t xml:space="preserve">Any document left unmarked, will be considered as </w:t>
      </w:r>
      <w:r w:rsidR="00877083">
        <w:t>non-sensitive</w:t>
      </w:r>
      <w:r w:rsidRPr="00F11DEF">
        <w:t>.</w:t>
      </w:r>
    </w:p>
    <w:p w14:paraId="780A0AD3" w14:textId="77777777" w:rsidR="00F11DEF" w:rsidRDefault="00F11DEF" w:rsidP="007745D4">
      <w:pPr>
        <w:pStyle w:val="Heading4"/>
      </w:pPr>
      <w:r>
        <w:t>Documents Of External Origin</w:t>
      </w:r>
    </w:p>
    <w:p w14:paraId="344E31A5" w14:textId="77777777" w:rsidR="00F11DEF" w:rsidRDefault="00F11DEF" w:rsidP="00F11DEF">
      <w:pPr>
        <w:pStyle w:val="Body"/>
      </w:pPr>
      <w:r>
        <w:t>Documents of External Origin / Customer Property are not marked physically but have been accounted for in the Data Classification sheet.</w:t>
      </w:r>
    </w:p>
    <w:p w14:paraId="36D35D7C" w14:textId="1D498079" w:rsidR="00F11DEF" w:rsidRDefault="00F11DEF" w:rsidP="007745D4">
      <w:pPr>
        <w:pStyle w:val="Heading4"/>
      </w:pPr>
      <w:r>
        <w:t xml:space="preserve">Soft Copies </w:t>
      </w:r>
      <w:r w:rsidR="004717B7">
        <w:t>o</w:t>
      </w:r>
      <w:r>
        <w:t>f Data</w:t>
      </w:r>
      <w:r w:rsidR="004717B7">
        <w:t xml:space="preserve">, </w:t>
      </w:r>
      <w:r>
        <w:t>Software</w:t>
      </w:r>
      <w:r w:rsidR="004717B7">
        <w:t>, and/or</w:t>
      </w:r>
      <w:r>
        <w:t xml:space="preserve"> </w:t>
      </w:r>
      <w:r w:rsidR="004717B7">
        <w:t>O</w:t>
      </w:r>
      <w:r>
        <w:t>ther Information Systems</w:t>
      </w:r>
    </w:p>
    <w:p w14:paraId="0D20E312" w14:textId="2EF30373" w:rsidR="00F11DEF" w:rsidRDefault="00F11DEF" w:rsidP="00F11DEF">
      <w:pPr>
        <w:pStyle w:val="Body"/>
      </w:pPr>
      <w:r>
        <w:t>Soft copies of client requirements, project documentation, Application Code, Database Schema are not marked physically but have been accounted for in the Data Classification sheet.</w:t>
      </w:r>
    </w:p>
    <w:p w14:paraId="3FF80FC6" w14:textId="653488D1" w:rsidR="005F0B17" w:rsidRDefault="005F0B17" w:rsidP="002A55CC">
      <w:pPr>
        <w:pStyle w:val="Heading2"/>
      </w:pPr>
      <w:bookmarkStart w:id="94" w:name="_Toc87954177"/>
      <w:r>
        <w:lastRenderedPageBreak/>
        <w:t>Data Handling Policy</w:t>
      </w:r>
      <w:bookmarkEnd w:id="94"/>
    </w:p>
    <w:p w14:paraId="2F88A83F" w14:textId="26205FB9" w:rsidR="005F0B17" w:rsidRDefault="005F0B17" w:rsidP="005F0B17">
      <w:pPr>
        <w:pStyle w:val="Body"/>
      </w:pPr>
      <w:r w:rsidRPr="005F0B17">
        <w:t xml:space="preserve">Data is one of the potentially most valuable and most damage prone assets owned by </w:t>
      </w:r>
      <w:r w:rsidR="00595B08">
        <w:t>Nexelus</w:t>
      </w:r>
      <w:r w:rsidRPr="005F0B17">
        <w:t>. It is also one of the most intangible assets of ours. Protection of the Confidentiality, Integrity, and Availability of data in all forms and through all life cycles is a cornerstone to a successful Information Security proces</w:t>
      </w:r>
      <w:r>
        <w:t>s.</w:t>
      </w:r>
    </w:p>
    <w:p w14:paraId="1DB5FD72" w14:textId="77777777" w:rsidR="005F0B17" w:rsidRDefault="005F0B17" w:rsidP="00CB6910">
      <w:pPr>
        <w:pStyle w:val="Heading3"/>
      </w:pPr>
      <w:bookmarkStart w:id="95" w:name="_Toc87954178"/>
      <w:r>
        <w:t>Data Ownership</w:t>
      </w:r>
      <w:bookmarkEnd w:id="95"/>
    </w:p>
    <w:p w14:paraId="680BD53D" w14:textId="3234BE2D" w:rsidR="005F0B17" w:rsidRPr="005F0B17" w:rsidRDefault="005F0B17" w:rsidP="005F0B17">
      <w:pPr>
        <w:pStyle w:val="Body"/>
      </w:pPr>
      <w:r>
        <w:t xml:space="preserve">Customer Data, and information which has been entrusted to </w:t>
      </w:r>
      <w:r w:rsidR="00595B08">
        <w:t>Nexelus</w:t>
      </w:r>
      <w:r>
        <w:t>, must be protected in a manner commensurate with its data classification label. Security measures must be employed regardless of the media on which information is stored (paper, overhead transparency, computer bits, etc.), the systems that process it (personal computers, firewalls, voice mail systems, etc.), or the methods by which it is moved (electronic mail, face-to-face conversation, etc.). Information must also be consistently protected no matter what its stage in the life cycle from origination to destruction.</w:t>
      </w:r>
    </w:p>
    <w:p w14:paraId="2179A707" w14:textId="77777777" w:rsidR="005F0B17" w:rsidRDefault="005F0B17" w:rsidP="00CB6910">
      <w:pPr>
        <w:pStyle w:val="Heading3"/>
      </w:pPr>
      <w:bookmarkStart w:id="96" w:name="_Toc87954179"/>
      <w:r>
        <w:t>Categories</w:t>
      </w:r>
      <w:bookmarkEnd w:id="96"/>
    </w:p>
    <w:p w14:paraId="4FB24794" w14:textId="77777777" w:rsidR="0097157F" w:rsidRPr="00457BF4" w:rsidRDefault="00595B08" w:rsidP="005F0B17">
      <w:pPr>
        <w:pStyle w:val="Body"/>
        <w:rPr>
          <w:color w:val="auto"/>
        </w:rPr>
      </w:pPr>
      <w:r w:rsidRPr="00457BF4">
        <w:rPr>
          <w:color w:val="auto"/>
        </w:rPr>
        <w:t>Nexelus</w:t>
      </w:r>
      <w:r w:rsidR="005F0B17" w:rsidRPr="00457BF4">
        <w:rPr>
          <w:color w:val="auto"/>
        </w:rPr>
        <w:t xml:space="preserve"> has established three categories, at least one of which applies to each worker.  These categories are</w:t>
      </w:r>
      <w:r w:rsidR="0097157F" w:rsidRPr="00457BF4">
        <w:rPr>
          <w:color w:val="auto"/>
        </w:rPr>
        <w:t>:</w:t>
      </w:r>
    </w:p>
    <w:p w14:paraId="190DCBE5" w14:textId="11F8F152" w:rsidR="0097157F" w:rsidRPr="00457BF4" w:rsidRDefault="005F0B17" w:rsidP="003B420C">
      <w:pPr>
        <w:pStyle w:val="NumberedListLevel1"/>
        <w:numPr>
          <w:ilvl w:val="0"/>
          <w:numId w:val="42"/>
        </w:numPr>
      </w:pPr>
      <w:r w:rsidRPr="00457BF4">
        <w:t>Owner</w:t>
      </w:r>
    </w:p>
    <w:p w14:paraId="2ED881F2" w14:textId="77777777" w:rsidR="0097157F" w:rsidRPr="00457BF4" w:rsidRDefault="005F0B17" w:rsidP="00022E97">
      <w:pPr>
        <w:pStyle w:val="NumberedListLevel1"/>
      </w:pPr>
      <w:r w:rsidRPr="00457BF4">
        <w:t>Custodia</w:t>
      </w:r>
      <w:r w:rsidR="0097157F" w:rsidRPr="00457BF4">
        <w:t>n</w:t>
      </w:r>
    </w:p>
    <w:p w14:paraId="29B9CDA9" w14:textId="42FDDF68" w:rsidR="0097157F" w:rsidRPr="00457BF4" w:rsidRDefault="0097157F" w:rsidP="00022E97">
      <w:pPr>
        <w:pStyle w:val="NumberedListLevel1"/>
      </w:pPr>
      <w:r w:rsidRPr="00457BF4">
        <w:t>U</w:t>
      </w:r>
      <w:r w:rsidR="005F0B17" w:rsidRPr="00457BF4">
        <w:t xml:space="preserve">ser. </w:t>
      </w:r>
    </w:p>
    <w:p w14:paraId="53097788" w14:textId="48240AA9" w:rsidR="005F0B17" w:rsidRPr="005000E7" w:rsidRDefault="005F0B17" w:rsidP="005F0B17">
      <w:pPr>
        <w:pStyle w:val="Body"/>
        <w:rPr>
          <w:color w:val="auto"/>
        </w:rPr>
      </w:pPr>
      <w:r w:rsidRPr="00457BF4">
        <w:rPr>
          <w:color w:val="auto"/>
        </w:rPr>
        <w:t>These categories define general responsibilities with respect to data security.</w:t>
      </w:r>
      <w:r w:rsidRPr="005000E7">
        <w:rPr>
          <w:color w:val="auto"/>
        </w:rPr>
        <w:t xml:space="preserve">  </w:t>
      </w:r>
    </w:p>
    <w:p w14:paraId="2D3B7AE4" w14:textId="77777777" w:rsidR="005F0B17" w:rsidRDefault="005F0B17" w:rsidP="00CB6910">
      <w:pPr>
        <w:pStyle w:val="Heading3"/>
      </w:pPr>
      <w:bookmarkStart w:id="97" w:name="_Toc87954180"/>
      <w:r>
        <w:t>Owner Responsibilities</w:t>
      </w:r>
      <w:bookmarkEnd w:id="97"/>
    </w:p>
    <w:p w14:paraId="47ACE103" w14:textId="6347A673" w:rsidR="005F0B17" w:rsidRPr="00556388" w:rsidRDefault="005F0B17" w:rsidP="005F0B17">
      <w:pPr>
        <w:pStyle w:val="Body"/>
        <w:rPr>
          <w:color w:val="FF0000"/>
        </w:rPr>
      </w:pPr>
      <w:r>
        <w:t xml:space="preserve">Information Owners are the Department Managers, Top Management, or their delegates within </w:t>
      </w:r>
      <w:r w:rsidR="00595B08">
        <w:t>Nexelus</w:t>
      </w:r>
      <w:r>
        <w:t xml:space="preserve"> who bear responsibility for the acquisition, development, and maintenance of production applications which both process customer </w:t>
      </w:r>
      <w:r w:rsidR="00556388">
        <w:t>information and</w:t>
      </w:r>
      <w:r>
        <w:t xml:space="preserve"> defining the </w:t>
      </w:r>
      <w:r w:rsidR="00595B08">
        <w:t>Nexelus</w:t>
      </w:r>
      <w:r>
        <w:t xml:space="preserve"> infrastructure. </w:t>
      </w:r>
      <w:r w:rsidRPr="005000E7">
        <w:rPr>
          <w:color w:val="auto"/>
          <w:highlight w:val="yellow"/>
        </w:rPr>
        <w:t xml:space="preserve">All production application system information </w:t>
      </w:r>
      <w:r w:rsidR="00991E4A" w:rsidRPr="005000E7">
        <w:rPr>
          <w:color w:val="auto"/>
          <w:highlight w:val="yellow"/>
        </w:rPr>
        <w:t>has</w:t>
      </w:r>
      <w:r w:rsidRPr="005000E7">
        <w:rPr>
          <w:color w:val="auto"/>
          <w:highlight w:val="yellow"/>
        </w:rPr>
        <w:t xml:space="preserve"> a designated Owner.  For each type of information, Owners designate the relevant classification level, define which users will be granted access, as well as approve requests for various ways in which the information will be utilized.</w:t>
      </w:r>
    </w:p>
    <w:p w14:paraId="46096A02" w14:textId="77777777" w:rsidR="00EB0648" w:rsidRDefault="00EB0648" w:rsidP="00CB6910">
      <w:pPr>
        <w:pStyle w:val="Heading3"/>
      </w:pPr>
      <w:bookmarkStart w:id="98" w:name="_Toc87954181"/>
      <w:r>
        <w:t>Custodian Responsibilities</w:t>
      </w:r>
      <w:bookmarkEnd w:id="98"/>
    </w:p>
    <w:p w14:paraId="78DC6258" w14:textId="6066EECA" w:rsidR="00EB0648" w:rsidRDefault="00EB0648" w:rsidP="00EB0648">
      <w:pPr>
        <w:pStyle w:val="Body"/>
      </w:pPr>
      <w:r>
        <w:t xml:space="preserve">Custodians are in physical or logical possession of either </w:t>
      </w:r>
      <w:r w:rsidR="00595B08">
        <w:t>Nexelus</w:t>
      </w:r>
      <w:r>
        <w:t xml:space="preserve"> information or information that has been entrusted to </w:t>
      </w:r>
      <w:r w:rsidR="00595B08">
        <w:t>Nexelus</w:t>
      </w:r>
      <w:r>
        <w:t>. While Support department and Information Technology Department staff members clearly are custodians, local system administrators are also Custodians. Whenever information is maintained only on a personal computer, the user is necessarily present along with the custodian. Each type of production application system information must have one or more designated Custodians. Custodians are responsible for safeguarding the information, including implementing access control systems to prevent inappropriate disclosure, and making back-ups so that critical information will not be lost.  Custodians are also required to implement, operate, and maintain the security measures defined by information owners.</w:t>
      </w:r>
    </w:p>
    <w:p w14:paraId="02D52388" w14:textId="77777777" w:rsidR="00EF6D40" w:rsidRDefault="00EF6D40" w:rsidP="00CB6910">
      <w:pPr>
        <w:pStyle w:val="Heading3"/>
      </w:pPr>
      <w:bookmarkStart w:id="99" w:name="_Toc87954182"/>
      <w:r>
        <w:lastRenderedPageBreak/>
        <w:t>User Responsibilities</w:t>
      </w:r>
      <w:bookmarkEnd w:id="99"/>
    </w:p>
    <w:p w14:paraId="3B043058" w14:textId="2621C0DB" w:rsidR="00EF6D40" w:rsidRDefault="00EF6D40" w:rsidP="00EF6D40">
      <w:pPr>
        <w:pStyle w:val="Body"/>
      </w:pPr>
      <w:r>
        <w:t xml:space="preserve">Users are responsible for familiarizing themselves with and complying with all </w:t>
      </w:r>
      <w:r w:rsidR="00595B08">
        <w:t>Nexelus</w:t>
      </w:r>
      <w:r>
        <w:t xml:space="preserve"> policies, procedures, and standards dealing with information security.  Questions about the appropriate handling of a specific type of information should be directed to either the Custodian or the Owner of the involved information. Users are increasingly placed in a position where they must handle information security matters that they did not handle in days gone past.  The new security concerned environment forces users to play security roles that they had not previous had to play.</w:t>
      </w:r>
    </w:p>
    <w:p w14:paraId="51612948" w14:textId="45E0E90E" w:rsidR="007745D4" w:rsidRDefault="00357883" w:rsidP="00357883">
      <w:pPr>
        <w:pStyle w:val="Heading3"/>
      </w:pPr>
      <w:bookmarkStart w:id="100" w:name="_Toc87954183"/>
      <w:r>
        <w:t xml:space="preserve">Data </w:t>
      </w:r>
      <w:r w:rsidR="007745D4">
        <w:t>Disposal/Destruction</w:t>
      </w:r>
      <w:r w:rsidR="00A179F4">
        <w:t xml:space="preserve"> </w:t>
      </w:r>
      <w:bookmarkEnd w:id="100"/>
    </w:p>
    <w:p w14:paraId="05A728E0" w14:textId="1779A253" w:rsidR="007745D4" w:rsidRPr="007745D4" w:rsidRDefault="007745D4" w:rsidP="007745D4">
      <w:pPr>
        <w:pStyle w:val="Body"/>
      </w:pPr>
      <w:r>
        <w:t>Deposit outdated paper information to Admin manager who will properly destroy it with paper shredder; electronic data should be expunged/ cleared. Reliably erase or physically destroy media.</w:t>
      </w:r>
    </w:p>
    <w:p w14:paraId="6B89DF84" w14:textId="2E29705C" w:rsidR="00AA4615" w:rsidRPr="00AA4615" w:rsidRDefault="00AA4615" w:rsidP="00AA4615">
      <w:pPr>
        <w:pStyle w:val="Heading2"/>
      </w:pPr>
      <w:bookmarkStart w:id="101" w:name="_Toc87954184"/>
      <w:r w:rsidRPr="00AA4615">
        <w:lastRenderedPageBreak/>
        <w:t>Data Access</w:t>
      </w:r>
      <w:r w:rsidR="00C66B03">
        <w:t xml:space="preserve"> Policy</w:t>
      </w:r>
      <w:bookmarkEnd w:id="101"/>
    </w:p>
    <w:p w14:paraId="2350C4CA" w14:textId="03B076EE" w:rsidR="00AA4615" w:rsidRDefault="00AA4615" w:rsidP="00AA4615">
      <w:pPr>
        <w:pStyle w:val="BulletedListLevel1"/>
        <w:numPr>
          <w:ilvl w:val="0"/>
          <w:numId w:val="0"/>
        </w:numPr>
        <w:rPr>
          <w:color w:val="auto"/>
        </w:rPr>
      </w:pPr>
      <w:r w:rsidRPr="005000E7">
        <w:rPr>
          <w:color w:val="auto"/>
        </w:rPr>
        <w:t>Access to data is controlled and provided to teams and members with specific business needs. Regular permission review is performed to prevent permission overlap, permission creep or conflict of interests</w:t>
      </w:r>
      <w:r w:rsidR="007E20E0" w:rsidRPr="005000E7">
        <w:rPr>
          <w:color w:val="auto"/>
        </w:rPr>
        <w:t>. All data access breaches and loopholes discovered during normal operations, monitoring controls, internal and external audits are escalated and resolved through incident reporting, escalation, and resolution procedure.</w:t>
      </w:r>
    </w:p>
    <w:p w14:paraId="23CF4A8D" w14:textId="47CDAF93" w:rsidR="005000E7" w:rsidRDefault="005000E7" w:rsidP="005000E7">
      <w:r w:rsidRPr="005000E7">
        <w:rPr>
          <w:highlight w:val="yellow"/>
        </w:rPr>
        <w:t>Data Access Register</w:t>
      </w:r>
      <w:r>
        <w:t xml:space="preserve"> is maintained for data access classification and assignment to resources.</w:t>
      </w:r>
    </w:p>
    <w:p w14:paraId="09541F88" w14:textId="77777777" w:rsidR="00932A5C" w:rsidRDefault="00932A5C" w:rsidP="00932A5C">
      <w:pPr>
        <w:pStyle w:val="Heading2"/>
      </w:pPr>
      <w:bookmarkStart w:id="102" w:name="_Toc87954159"/>
      <w:r>
        <w:lastRenderedPageBreak/>
        <w:t>Data Backup Policy</w:t>
      </w:r>
      <w:bookmarkEnd w:id="102"/>
    </w:p>
    <w:p w14:paraId="7B4A61D8" w14:textId="77777777" w:rsidR="00932A5C" w:rsidRDefault="00932A5C" w:rsidP="00932A5C">
      <w:pPr>
        <w:pStyle w:val="Body"/>
      </w:pPr>
      <w:r>
        <w:t>Nexelus keeps backup of all the electronic data which will be ready to use in case of any disaster or at time of need. Electronic data includes software &amp; application source code and employee emails.</w:t>
      </w:r>
    </w:p>
    <w:p w14:paraId="6F989992" w14:textId="77777777" w:rsidR="00932A5C" w:rsidRDefault="00932A5C" w:rsidP="00932A5C">
      <w:pPr>
        <w:pStyle w:val="Heading3"/>
      </w:pPr>
      <w:bookmarkStart w:id="103" w:name="_Toc87954160"/>
      <w:r>
        <w:t>Backup Procedure</w:t>
      </w:r>
      <w:bookmarkEnd w:id="103"/>
    </w:p>
    <w:p w14:paraId="4C486ADA" w14:textId="77777777" w:rsidR="00932A5C" w:rsidRDefault="00932A5C" w:rsidP="00932A5C">
      <w:pPr>
        <w:pStyle w:val="Body"/>
      </w:pPr>
      <w:r>
        <w:t xml:space="preserve">All Nexelus production, test, and release servers are maintained on Microsoft Azure. Backup for servers is maintained on Microsoft Azure Cloud </w:t>
      </w:r>
      <w:r w:rsidRPr="005000E7">
        <w:rPr>
          <w:color w:val="auto"/>
          <w:highlight w:val="yellow"/>
        </w:rPr>
        <w:t>for last 15 days</w:t>
      </w:r>
      <w:r>
        <w:t>. This backup is taken automatically by Azure on daily basis and maintained on cloud. The servers can be reconstructed on-the-fly from these backups.</w:t>
      </w:r>
    </w:p>
    <w:p w14:paraId="11380DEE" w14:textId="77777777" w:rsidR="00932A5C" w:rsidRDefault="00932A5C" w:rsidP="00932A5C">
      <w:pPr>
        <w:pStyle w:val="Body"/>
      </w:pPr>
      <w:r w:rsidRPr="005000E7">
        <w:rPr>
          <w:color w:val="auto"/>
          <w:highlight w:val="yellow"/>
        </w:rPr>
        <w:t>Local Development server backups are maintained on external hard drives by Network Administrator.</w:t>
      </w:r>
      <w:r w:rsidRPr="005000E7">
        <w:rPr>
          <w:color w:val="auto"/>
        </w:rPr>
        <w:t xml:space="preserve"> </w:t>
      </w:r>
      <w:r>
        <w:t>Data backup log sheet will be updated after each back up by the Senior Network Engineer and verified by the General Manager.</w:t>
      </w:r>
    </w:p>
    <w:p w14:paraId="2E7B2A0B" w14:textId="77777777" w:rsidR="00932A5C" w:rsidRDefault="00932A5C" w:rsidP="00932A5C">
      <w:pPr>
        <w:pStyle w:val="Body"/>
      </w:pPr>
      <w:r>
        <w:t>There is one set of our backup media (</w:t>
      </w:r>
      <w:proofErr w:type="gramStart"/>
      <w:r>
        <w:t>i.e.</w:t>
      </w:r>
      <w:proofErr w:type="gramEnd"/>
      <w:r>
        <w:t xml:space="preserve"> hard disk) which is then transferred safely at our offsite data backup location. This data backup site is at sufficient distance away to escape any damage due to any disaster at our main site.</w:t>
      </w:r>
    </w:p>
    <w:p w14:paraId="4608C5E2" w14:textId="77777777" w:rsidR="00932A5C" w:rsidRDefault="00932A5C" w:rsidP="00932A5C">
      <w:pPr>
        <w:pStyle w:val="Body"/>
      </w:pPr>
      <w:r w:rsidRPr="00B46F99">
        <w:rPr>
          <w:highlight w:val="yellow"/>
        </w:rPr>
        <w:t>DR Recovery Site Requirements will be asked in case of data backup</w:t>
      </w:r>
    </w:p>
    <w:p w14:paraId="599C396E" w14:textId="77777777" w:rsidR="00932A5C" w:rsidRDefault="00932A5C" w:rsidP="00932A5C">
      <w:pPr>
        <w:pStyle w:val="Heading3"/>
      </w:pPr>
      <w:bookmarkStart w:id="104" w:name="_Toc87954161"/>
      <w:r>
        <w:t>Data Backup &amp; Recovery Procedure</w:t>
      </w:r>
      <w:bookmarkEnd w:id="104"/>
    </w:p>
    <w:p w14:paraId="595411FE" w14:textId="77777777" w:rsidR="00932A5C" w:rsidRDefault="00932A5C" w:rsidP="00932A5C">
      <w:pPr>
        <w:pStyle w:val="Body"/>
      </w:pPr>
      <w:r>
        <w:t xml:space="preserve">All electronic backups must conform to the following procedures: </w:t>
      </w:r>
    </w:p>
    <w:p w14:paraId="09431FBC" w14:textId="77777777" w:rsidR="00932A5C" w:rsidRDefault="00932A5C" w:rsidP="00932A5C">
      <w:pPr>
        <w:pStyle w:val="BulletedListLevel1"/>
      </w:pPr>
      <w:r>
        <w:t xml:space="preserve">All data, source code files must be adequately and systematically backed up as per our policy. </w:t>
      </w:r>
    </w:p>
    <w:p w14:paraId="6F251655" w14:textId="77777777" w:rsidR="00932A5C" w:rsidRDefault="00932A5C" w:rsidP="00932A5C">
      <w:pPr>
        <w:pStyle w:val="BulletedListLevel1"/>
      </w:pPr>
      <w:r>
        <w:t>One set of backups is made.</w:t>
      </w:r>
    </w:p>
    <w:p w14:paraId="7CD6AD11" w14:textId="77777777" w:rsidR="00932A5C" w:rsidRDefault="00932A5C" w:rsidP="00932A5C">
      <w:pPr>
        <w:pStyle w:val="BulletedListLevel1"/>
      </w:pPr>
      <w:r>
        <w:t xml:space="preserve">The backup is precisely labeled (folder); we use the date label on which the backup is taken (e.g., </w:t>
      </w:r>
      <w:r w:rsidRPr="006D4340">
        <w:rPr>
          <w:highlight w:val="yellow"/>
        </w:rPr>
        <w:t xml:space="preserve">[Label]- </w:t>
      </w:r>
      <w:proofErr w:type="spellStart"/>
      <w:r w:rsidRPr="006D4340">
        <w:rPr>
          <w:highlight w:val="yellow"/>
        </w:rPr>
        <w:t>yyyymmdd</w:t>
      </w:r>
      <w:proofErr w:type="spellEnd"/>
      <w:r>
        <w:t xml:space="preserve">). </w:t>
      </w:r>
    </w:p>
    <w:p w14:paraId="52BA5E7C" w14:textId="77777777" w:rsidR="00932A5C" w:rsidRDefault="00932A5C" w:rsidP="00932A5C">
      <w:pPr>
        <w:pStyle w:val="BulletedListLevel1"/>
      </w:pPr>
      <w:r>
        <w:t xml:space="preserve">The data(s) are kept in order depending on the date of backup taken. </w:t>
      </w:r>
    </w:p>
    <w:p w14:paraId="52C797E2" w14:textId="77777777" w:rsidR="00932A5C" w:rsidRDefault="00932A5C" w:rsidP="00932A5C">
      <w:pPr>
        <w:pStyle w:val="BulletedListLevel1"/>
      </w:pPr>
      <w:r>
        <w:t>This will be stored safely at the backup site.</w:t>
      </w:r>
    </w:p>
    <w:p w14:paraId="4E1A94F7" w14:textId="77777777" w:rsidR="00932A5C" w:rsidRDefault="00932A5C" w:rsidP="00932A5C">
      <w:pPr>
        <w:pStyle w:val="BulletedListLevel1"/>
      </w:pPr>
      <w:r>
        <w:t xml:space="preserve">With every backup taken, Senior Network Engineer updates the backup log. </w:t>
      </w:r>
    </w:p>
    <w:p w14:paraId="6CD195BA" w14:textId="77777777" w:rsidR="00932A5C" w:rsidRDefault="00932A5C" w:rsidP="00932A5C">
      <w:pPr>
        <w:pStyle w:val="Body"/>
      </w:pPr>
      <w:r>
        <w:t>Reference(s)</w:t>
      </w:r>
    </w:p>
    <w:p w14:paraId="3F6A0425" w14:textId="77777777" w:rsidR="00932A5C" w:rsidRDefault="00932A5C" w:rsidP="00932A5C">
      <w:pPr>
        <w:pStyle w:val="BulletedListLevel1"/>
      </w:pPr>
      <w:r>
        <w:t>Backup Log</w:t>
      </w:r>
    </w:p>
    <w:p w14:paraId="612DD7C8" w14:textId="77777777" w:rsidR="00932A5C" w:rsidRPr="00833C6B" w:rsidRDefault="00932A5C" w:rsidP="00932A5C">
      <w:pPr>
        <w:pStyle w:val="Body"/>
        <w:rPr>
          <w:i/>
          <w:iCs/>
        </w:rPr>
      </w:pPr>
      <w:r w:rsidRPr="00833C6B">
        <w:rPr>
          <w:i/>
          <w:iCs/>
        </w:rPr>
        <w:t>Log sheet is signed by issuance and receiving authorities.</w:t>
      </w:r>
    </w:p>
    <w:p w14:paraId="36BBF36A" w14:textId="77777777" w:rsidR="00932A5C" w:rsidRDefault="00932A5C" w:rsidP="00932A5C">
      <w:pPr>
        <w:pStyle w:val="Heading3"/>
      </w:pPr>
      <w:bookmarkStart w:id="105" w:name="_Toc87954162"/>
      <w:r>
        <w:t>Project Content Backup</w:t>
      </w:r>
      <w:bookmarkEnd w:id="105"/>
    </w:p>
    <w:p w14:paraId="63760897" w14:textId="77777777" w:rsidR="00932A5C" w:rsidRDefault="00932A5C" w:rsidP="00932A5C">
      <w:pPr>
        <w:pStyle w:val="Body"/>
      </w:pPr>
      <w:r>
        <w:t>It is the responsibility of the Senior Network Engineer to ensure that they have suitable backups of all the projects. The following should be backed up:</w:t>
      </w:r>
    </w:p>
    <w:p w14:paraId="423475F4" w14:textId="77777777" w:rsidR="00932A5C" w:rsidRDefault="00932A5C" w:rsidP="00932A5C">
      <w:pPr>
        <w:pStyle w:val="BulletedListLevel1"/>
      </w:pPr>
      <w:r>
        <w:t>All projects’ data on TFS</w:t>
      </w:r>
    </w:p>
    <w:p w14:paraId="719DD719" w14:textId="77777777" w:rsidR="00932A5C" w:rsidRDefault="00932A5C" w:rsidP="00932A5C">
      <w:pPr>
        <w:pStyle w:val="BulletedListLevel1"/>
      </w:pPr>
      <w:r>
        <w:t>All SOC related data on TFS</w:t>
      </w:r>
    </w:p>
    <w:p w14:paraId="4F51C288" w14:textId="77777777" w:rsidR="00932A5C" w:rsidRDefault="00932A5C" w:rsidP="00932A5C">
      <w:pPr>
        <w:pStyle w:val="Heading3"/>
      </w:pPr>
      <w:bookmarkStart w:id="106" w:name="_Toc87954163"/>
      <w:r>
        <w:t>E-Mail Backup of Leaving Employee</w:t>
      </w:r>
      <w:bookmarkEnd w:id="106"/>
    </w:p>
    <w:p w14:paraId="0EA0BD57" w14:textId="77777777" w:rsidR="00932A5C" w:rsidRDefault="00932A5C" w:rsidP="00932A5C">
      <w:pPr>
        <w:pStyle w:val="Body"/>
      </w:pPr>
      <w:r>
        <w:t xml:space="preserve">Senior Network Engineer is responsible to take immediate backup of e-mails of employee leaving the organization. He will keep that backup/ archive data with other records and maintain </w:t>
      </w:r>
      <w:r>
        <w:lastRenderedPageBreak/>
        <w:t>ex-employee data on network storage. The information of ex-employee is not available to all employees working in the organization. It can be used with prior permission of General Manager by others in terms of requirements and then Senior Network Engineer will provide this data to them.</w:t>
      </w:r>
    </w:p>
    <w:p w14:paraId="478C7597" w14:textId="77777777" w:rsidR="00932A5C" w:rsidRDefault="00932A5C" w:rsidP="00932A5C">
      <w:pPr>
        <w:pStyle w:val="Body"/>
      </w:pPr>
    </w:p>
    <w:p w14:paraId="032BACEA" w14:textId="77777777" w:rsidR="00932A5C" w:rsidRPr="007E20E0" w:rsidRDefault="00932A5C" w:rsidP="00932A5C">
      <w:pPr>
        <w:pStyle w:val="Heading2"/>
      </w:pPr>
      <w:bookmarkStart w:id="107" w:name="_Toc87954167"/>
      <w:r>
        <w:lastRenderedPageBreak/>
        <w:t>Data Retention Policy</w:t>
      </w:r>
      <w:bookmarkEnd w:id="107"/>
    </w:p>
    <w:p w14:paraId="3D953E63" w14:textId="77777777" w:rsidR="00932A5C" w:rsidRDefault="00932A5C" w:rsidP="00932A5C">
      <w:pPr>
        <w:pStyle w:val="Body"/>
      </w:pPr>
      <w:r>
        <w:t xml:space="preserve">Nexelus Data Retention Policy is intended to define what data should be retained and for how long. The data covered in these guidelines includes, but is not limited to, Administrative, Fiscal, E-mail, General, Temporary, Database Backups, TFS, Source Code, Test Data, Log Files etc.  </w:t>
      </w:r>
    </w:p>
    <w:p w14:paraId="21872A58" w14:textId="77777777" w:rsidR="00932A5C" w:rsidRDefault="00932A5C" w:rsidP="00932A5C">
      <w:pPr>
        <w:pStyle w:val="Body"/>
      </w:pPr>
      <w:r>
        <w:t>All employees should familiarize themselves with the data retention policy relevant to them.</w:t>
      </w:r>
    </w:p>
    <w:p w14:paraId="59703C4C" w14:textId="77777777" w:rsidR="00932A5C" w:rsidRDefault="00932A5C" w:rsidP="00932A5C">
      <w:pPr>
        <w:pStyle w:val="Body"/>
      </w:pPr>
      <w:r>
        <w:t xml:space="preserve">There are two broader categories of data (Paper Data and Electronic Data). All paper data will be retained by Admin Office &amp; SOC Team with the approval of General Manager. Network Administrator will ensure all electronic data backup according to data retention policy and hand over the archives to Admin Office &amp; SOC Team </w:t>
      </w:r>
      <w:r w:rsidRPr="005000E7">
        <w:rPr>
          <w:color w:val="auto"/>
          <w:highlight w:val="yellow"/>
        </w:rPr>
        <w:t>for retention on site and off site</w:t>
      </w:r>
      <w:r>
        <w:t>.</w:t>
      </w:r>
    </w:p>
    <w:p w14:paraId="41C610A4" w14:textId="77777777" w:rsidR="00932A5C" w:rsidRDefault="00932A5C" w:rsidP="00932A5C">
      <w:pPr>
        <w:pStyle w:val="Heading3"/>
      </w:pPr>
      <w:bookmarkStart w:id="108" w:name="_Toc87954168"/>
      <w:r>
        <w:t>E-mail Data Retention</w:t>
      </w:r>
      <w:bookmarkEnd w:id="108"/>
    </w:p>
    <w:p w14:paraId="66794608" w14:textId="77777777" w:rsidR="00932A5C" w:rsidRDefault="00932A5C" w:rsidP="00932A5C">
      <w:pPr>
        <w:pStyle w:val="Body"/>
      </w:pPr>
      <w:r>
        <w:t xml:space="preserve">Nexelus emails data of all ex-employees </w:t>
      </w:r>
      <w:r w:rsidRPr="005000E7">
        <w:rPr>
          <w:color w:val="auto"/>
          <w:highlight w:val="yellow"/>
        </w:rPr>
        <w:t>are backed up in DVDs</w:t>
      </w:r>
      <w:r w:rsidRPr="005000E7">
        <w:rPr>
          <w:color w:val="auto"/>
        </w:rPr>
        <w:t xml:space="preserve"> </w:t>
      </w:r>
      <w:r>
        <w:t xml:space="preserve">and these are kept in storeroom for a </w:t>
      </w:r>
      <w:r w:rsidRPr="005000E7">
        <w:rPr>
          <w:color w:val="auto"/>
          <w:highlight w:val="yellow"/>
        </w:rPr>
        <w:t>period of three years</w:t>
      </w:r>
      <w:r>
        <w:t>. Current employees’ data email data is resided in Microsoft Office 365 Server.</w:t>
      </w:r>
    </w:p>
    <w:p w14:paraId="558094AB" w14:textId="77777777" w:rsidR="00932A5C" w:rsidRDefault="00932A5C" w:rsidP="00932A5C">
      <w:pPr>
        <w:pStyle w:val="Heading3"/>
      </w:pPr>
      <w:bookmarkStart w:id="109" w:name="_Toc87954169"/>
      <w:r>
        <w:t>Financial and HR Data Retention</w:t>
      </w:r>
      <w:bookmarkEnd w:id="109"/>
    </w:p>
    <w:p w14:paraId="40D45650" w14:textId="77777777" w:rsidR="00932A5C" w:rsidRDefault="00932A5C" w:rsidP="00932A5C">
      <w:pPr>
        <w:pStyle w:val="Body"/>
      </w:pPr>
      <w:r>
        <w:t xml:space="preserve">Nexelus Financial and HR Record is all information related to revenue and expense for the company. All paper record will have retained by Admin Office for the </w:t>
      </w:r>
      <w:r w:rsidRPr="005000E7">
        <w:rPr>
          <w:color w:val="auto"/>
          <w:highlight w:val="yellow"/>
        </w:rPr>
        <w:t>period of three years</w:t>
      </w:r>
      <w:r>
        <w:t xml:space="preserve">. To ensure </w:t>
      </w:r>
      <w:proofErr w:type="gramStart"/>
      <w:r>
        <w:t>Financial</w:t>
      </w:r>
      <w:proofErr w:type="gramEnd"/>
      <w:r>
        <w:t xml:space="preserve"> data secrecy, it is retained by General Manager. A table below explains that which type of data needs to be retained.</w:t>
      </w:r>
    </w:p>
    <w:tbl>
      <w:tblPr>
        <w:tblW w:w="8190" w:type="dxa"/>
        <w:tblLook w:val="04A0" w:firstRow="1" w:lastRow="0" w:firstColumn="1" w:lastColumn="0" w:noHBand="0" w:noVBand="1"/>
      </w:tblPr>
      <w:tblGrid>
        <w:gridCol w:w="960"/>
        <w:gridCol w:w="5070"/>
        <w:gridCol w:w="2160"/>
      </w:tblGrid>
      <w:tr w:rsidR="00932A5C" w:rsidRPr="00B46AC5" w14:paraId="267A4989" w14:textId="77777777" w:rsidTr="00DB6F16">
        <w:trPr>
          <w:trHeight w:val="300"/>
        </w:trPr>
        <w:tc>
          <w:tcPr>
            <w:tcW w:w="960" w:type="dxa"/>
            <w:tcBorders>
              <w:top w:val="nil"/>
              <w:left w:val="nil"/>
              <w:bottom w:val="nil"/>
              <w:right w:val="nil"/>
            </w:tcBorders>
            <w:shd w:val="clear" w:color="auto" w:fill="auto"/>
            <w:vAlign w:val="center"/>
            <w:hideMark/>
          </w:tcPr>
          <w:p w14:paraId="2D000E02" w14:textId="77777777" w:rsidR="00932A5C" w:rsidRPr="00B46AC5" w:rsidRDefault="00932A5C" w:rsidP="00DB6F16">
            <w:pPr>
              <w:pStyle w:val="Code"/>
            </w:pPr>
            <w:r w:rsidRPr="00B46AC5">
              <w:rPr>
                <w:rFonts w:eastAsia="MS Mincho"/>
              </w:rPr>
              <w:t>Item.</w:t>
            </w:r>
          </w:p>
        </w:tc>
        <w:tc>
          <w:tcPr>
            <w:tcW w:w="5070" w:type="dxa"/>
            <w:tcBorders>
              <w:top w:val="nil"/>
              <w:left w:val="nil"/>
              <w:bottom w:val="nil"/>
              <w:right w:val="nil"/>
            </w:tcBorders>
            <w:shd w:val="clear" w:color="auto" w:fill="auto"/>
            <w:vAlign w:val="center"/>
            <w:hideMark/>
          </w:tcPr>
          <w:p w14:paraId="76263F7C" w14:textId="77777777" w:rsidR="00932A5C" w:rsidRPr="00B46AC5" w:rsidRDefault="00932A5C" w:rsidP="00DB6F16">
            <w:pPr>
              <w:pStyle w:val="Code"/>
            </w:pPr>
            <w:r w:rsidRPr="00B46AC5">
              <w:rPr>
                <w:rFonts w:eastAsia="MS Mincho"/>
              </w:rPr>
              <w:t>Record Types</w:t>
            </w:r>
          </w:p>
        </w:tc>
        <w:tc>
          <w:tcPr>
            <w:tcW w:w="2160" w:type="dxa"/>
            <w:tcBorders>
              <w:top w:val="nil"/>
              <w:left w:val="nil"/>
              <w:bottom w:val="nil"/>
              <w:right w:val="nil"/>
            </w:tcBorders>
            <w:shd w:val="clear" w:color="auto" w:fill="auto"/>
            <w:vAlign w:val="center"/>
            <w:hideMark/>
          </w:tcPr>
          <w:p w14:paraId="345E734E" w14:textId="77777777" w:rsidR="00932A5C" w:rsidRPr="00B46AC5" w:rsidRDefault="00932A5C" w:rsidP="00DB6F16">
            <w:pPr>
              <w:pStyle w:val="Code"/>
            </w:pPr>
            <w:r w:rsidRPr="00B46AC5">
              <w:rPr>
                <w:rFonts w:eastAsia="MS Mincho"/>
              </w:rPr>
              <w:t>Retention Period</w:t>
            </w:r>
          </w:p>
        </w:tc>
      </w:tr>
      <w:tr w:rsidR="00932A5C" w:rsidRPr="00B46AC5" w14:paraId="10E3DFCD" w14:textId="77777777" w:rsidTr="00DB6F16">
        <w:trPr>
          <w:trHeight w:val="300"/>
        </w:trPr>
        <w:tc>
          <w:tcPr>
            <w:tcW w:w="960" w:type="dxa"/>
            <w:tcBorders>
              <w:top w:val="nil"/>
              <w:left w:val="nil"/>
              <w:bottom w:val="nil"/>
              <w:right w:val="nil"/>
            </w:tcBorders>
            <w:shd w:val="clear" w:color="auto" w:fill="auto"/>
            <w:vAlign w:val="center"/>
            <w:hideMark/>
          </w:tcPr>
          <w:p w14:paraId="3C63CA36" w14:textId="77777777" w:rsidR="00932A5C" w:rsidRPr="00B46AC5" w:rsidRDefault="00932A5C" w:rsidP="00DB6F16">
            <w:pPr>
              <w:spacing w:before="0" w:after="0"/>
              <w:jc w:val="center"/>
              <w:rPr>
                <w:rFonts w:cs="Arial"/>
                <w:color w:val="000000"/>
                <w:sz w:val="20"/>
              </w:rPr>
            </w:pPr>
            <w:r w:rsidRPr="00B46AC5">
              <w:rPr>
                <w:rFonts w:eastAsia="MS Mincho" w:cs="Arial"/>
                <w:color w:val="000000"/>
                <w:sz w:val="20"/>
              </w:rPr>
              <w:t>1</w:t>
            </w:r>
          </w:p>
        </w:tc>
        <w:tc>
          <w:tcPr>
            <w:tcW w:w="5070" w:type="dxa"/>
            <w:tcBorders>
              <w:top w:val="nil"/>
              <w:left w:val="nil"/>
              <w:bottom w:val="nil"/>
              <w:right w:val="nil"/>
            </w:tcBorders>
            <w:shd w:val="clear" w:color="auto" w:fill="auto"/>
            <w:vAlign w:val="center"/>
            <w:hideMark/>
          </w:tcPr>
          <w:p w14:paraId="5B51515B" w14:textId="77777777" w:rsidR="00932A5C" w:rsidRPr="00B46AC5" w:rsidRDefault="00932A5C" w:rsidP="00DB6F16">
            <w:pPr>
              <w:spacing w:before="0" w:after="0"/>
              <w:rPr>
                <w:rFonts w:cs="Arial"/>
                <w:color w:val="000000"/>
                <w:sz w:val="20"/>
              </w:rPr>
            </w:pPr>
            <w:r>
              <w:rPr>
                <w:rFonts w:eastAsia="MS Mincho" w:cs="Arial"/>
                <w:color w:val="000000"/>
                <w:sz w:val="20"/>
              </w:rPr>
              <w:t>Financial Data</w:t>
            </w:r>
          </w:p>
        </w:tc>
        <w:tc>
          <w:tcPr>
            <w:tcW w:w="2160" w:type="dxa"/>
            <w:tcBorders>
              <w:top w:val="nil"/>
              <w:left w:val="nil"/>
              <w:bottom w:val="nil"/>
              <w:right w:val="nil"/>
            </w:tcBorders>
            <w:shd w:val="clear" w:color="auto" w:fill="auto"/>
            <w:vAlign w:val="center"/>
            <w:hideMark/>
          </w:tcPr>
          <w:p w14:paraId="59AB04CC" w14:textId="77777777" w:rsidR="00932A5C" w:rsidRPr="00833C6B" w:rsidRDefault="00932A5C" w:rsidP="00DB6F16">
            <w:pPr>
              <w:spacing w:before="0" w:after="0"/>
              <w:rPr>
                <w:rFonts w:cs="Arial"/>
                <w:color w:val="FF0000"/>
                <w:sz w:val="20"/>
              </w:rPr>
            </w:pPr>
            <w:r>
              <w:rPr>
                <w:rFonts w:cs="Arial"/>
                <w:color w:val="FF0000"/>
                <w:sz w:val="20"/>
              </w:rPr>
              <w:t>?</w:t>
            </w:r>
          </w:p>
        </w:tc>
      </w:tr>
      <w:tr w:rsidR="00932A5C" w:rsidRPr="00B46AC5" w14:paraId="4C173A59" w14:textId="77777777" w:rsidTr="00DB6F16">
        <w:trPr>
          <w:trHeight w:val="300"/>
        </w:trPr>
        <w:tc>
          <w:tcPr>
            <w:tcW w:w="960" w:type="dxa"/>
            <w:tcBorders>
              <w:top w:val="nil"/>
              <w:left w:val="nil"/>
              <w:bottom w:val="nil"/>
              <w:right w:val="nil"/>
            </w:tcBorders>
            <w:shd w:val="clear" w:color="auto" w:fill="auto"/>
            <w:vAlign w:val="center"/>
            <w:hideMark/>
          </w:tcPr>
          <w:p w14:paraId="110D7F36" w14:textId="77777777" w:rsidR="00932A5C" w:rsidRPr="00B46AC5" w:rsidRDefault="00932A5C" w:rsidP="00DB6F16">
            <w:pPr>
              <w:spacing w:before="0" w:after="0"/>
              <w:jc w:val="center"/>
              <w:rPr>
                <w:rFonts w:cs="Arial"/>
                <w:color w:val="000000"/>
                <w:sz w:val="20"/>
              </w:rPr>
            </w:pPr>
            <w:r>
              <w:rPr>
                <w:rFonts w:cs="Arial"/>
                <w:color w:val="000000"/>
                <w:sz w:val="20"/>
              </w:rPr>
              <w:t>2</w:t>
            </w:r>
          </w:p>
        </w:tc>
        <w:tc>
          <w:tcPr>
            <w:tcW w:w="5070" w:type="dxa"/>
            <w:tcBorders>
              <w:top w:val="nil"/>
              <w:left w:val="nil"/>
              <w:bottom w:val="nil"/>
              <w:right w:val="nil"/>
            </w:tcBorders>
            <w:shd w:val="clear" w:color="auto" w:fill="auto"/>
            <w:vAlign w:val="center"/>
            <w:hideMark/>
          </w:tcPr>
          <w:p w14:paraId="4DD5F5E3" w14:textId="77777777" w:rsidR="00932A5C" w:rsidRPr="00B46AC5" w:rsidRDefault="00932A5C" w:rsidP="00DB6F16">
            <w:pPr>
              <w:spacing w:before="0" w:after="0"/>
              <w:rPr>
                <w:rFonts w:cs="Arial"/>
                <w:color w:val="000000"/>
                <w:sz w:val="20"/>
              </w:rPr>
            </w:pPr>
            <w:r>
              <w:rPr>
                <w:rFonts w:eastAsia="MS Mincho" w:cs="Arial"/>
                <w:color w:val="000000"/>
                <w:sz w:val="20"/>
              </w:rPr>
              <w:t>HR Data</w:t>
            </w:r>
          </w:p>
        </w:tc>
        <w:tc>
          <w:tcPr>
            <w:tcW w:w="2160" w:type="dxa"/>
            <w:tcBorders>
              <w:top w:val="nil"/>
              <w:left w:val="nil"/>
              <w:bottom w:val="nil"/>
              <w:right w:val="nil"/>
            </w:tcBorders>
            <w:shd w:val="clear" w:color="auto" w:fill="auto"/>
            <w:vAlign w:val="center"/>
            <w:hideMark/>
          </w:tcPr>
          <w:p w14:paraId="2446D2F1" w14:textId="77777777" w:rsidR="00932A5C" w:rsidRPr="00833C6B" w:rsidRDefault="00932A5C" w:rsidP="00DB6F16">
            <w:pPr>
              <w:spacing w:before="0" w:after="0"/>
              <w:rPr>
                <w:rFonts w:cs="Arial"/>
                <w:color w:val="FF0000"/>
                <w:sz w:val="20"/>
              </w:rPr>
            </w:pPr>
            <w:r w:rsidRPr="00833C6B">
              <w:rPr>
                <w:rFonts w:eastAsia="MS Mincho" w:cs="Arial"/>
                <w:color w:val="FF0000"/>
                <w:sz w:val="20"/>
              </w:rPr>
              <w:t>?</w:t>
            </w:r>
          </w:p>
        </w:tc>
      </w:tr>
      <w:tr w:rsidR="00932A5C" w:rsidRPr="00B46AC5" w14:paraId="6A10D8CD" w14:textId="77777777" w:rsidTr="00DB6F16">
        <w:trPr>
          <w:trHeight w:val="300"/>
        </w:trPr>
        <w:tc>
          <w:tcPr>
            <w:tcW w:w="960" w:type="dxa"/>
            <w:tcBorders>
              <w:top w:val="nil"/>
              <w:left w:val="nil"/>
              <w:bottom w:val="nil"/>
              <w:right w:val="nil"/>
            </w:tcBorders>
            <w:shd w:val="clear" w:color="auto" w:fill="auto"/>
            <w:vAlign w:val="center"/>
            <w:hideMark/>
          </w:tcPr>
          <w:p w14:paraId="32263728" w14:textId="77777777" w:rsidR="00932A5C" w:rsidRPr="00B46AC5" w:rsidRDefault="00932A5C" w:rsidP="00DB6F16">
            <w:pPr>
              <w:spacing w:before="0" w:after="0"/>
              <w:jc w:val="center"/>
              <w:rPr>
                <w:rFonts w:cs="Arial"/>
                <w:color w:val="000000"/>
                <w:sz w:val="20"/>
              </w:rPr>
            </w:pPr>
            <w:r>
              <w:rPr>
                <w:rFonts w:cs="Arial"/>
                <w:color w:val="000000"/>
                <w:sz w:val="20"/>
              </w:rPr>
              <w:t>3</w:t>
            </w:r>
          </w:p>
        </w:tc>
        <w:tc>
          <w:tcPr>
            <w:tcW w:w="5070" w:type="dxa"/>
            <w:tcBorders>
              <w:top w:val="nil"/>
              <w:left w:val="nil"/>
              <w:bottom w:val="nil"/>
              <w:right w:val="nil"/>
            </w:tcBorders>
            <w:shd w:val="clear" w:color="auto" w:fill="auto"/>
            <w:vAlign w:val="center"/>
            <w:hideMark/>
          </w:tcPr>
          <w:p w14:paraId="7F1ED6AA" w14:textId="77777777" w:rsidR="00932A5C" w:rsidRPr="00B46AC5" w:rsidRDefault="00932A5C" w:rsidP="00DB6F16">
            <w:pPr>
              <w:spacing w:before="0" w:after="0"/>
              <w:rPr>
                <w:rFonts w:cs="Arial"/>
                <w:color w:val="000000"/>
                <w:sz w:val="20"/>
              </w:rPr>
            </w:pPr>
            <w:r w:rsidRPr="00B46AC5">
              <w:rPr>
                <w:rFonts w:eastAsia="MS Mincho" w:cs="Arial"/>
                <w:color w:val="000000"/>
                <w:sz w:val="20"/>
              </w:rPr>
              <w:t>Inventory Records</w:t>
            </w:r>
          </w:p>
        </w:tc>
        <w:tc>
          <w:tcPr>
            <w:tcW w:w="2160" w:type="dxa"/>
            <w:tcBorders>
              <w:top w:val="nil"/>
              <w:left w:val="nil"/>
              <w:bottom w:val="nil"/>
              <w:right w:val="nil"/>
            </w:tcBorders>
            <w:shd w:val="clear" w:color="auto" w:fill="auto"/>
            <w:vAlign w:val="center"/>
            <w:hideMark/>
          </w:tcPr>
          <w:p w14:paraId="5D1E2F7E" w14:textId="77777777" w:rsidR="00932A5C" w:rsidRPr="00833C6B" w:rsidRDefault="00932A5C" w:rsidP="00DB6F16">
            <w:pPr>
              <w:spacing w:before="0" w:after="0"/>
              <w:rPr>
                <w:rFonts w:cs="Arial"/>
                <w:color w:val="FF0000"/>
                <w:sz w:val="20"/>
              </w:rPr>
            </w:pPr>
            <w:r w:rsidRPr="00833C6B">
              <w:rPr>
                <w:rFonts w:eastAsia="MS Mincho" w:cs="Arial"/>
                <w:color w:val="FF0000"/>
                <w:sz w:val="20"/>
              </w:rPr>
              <w:t>?</w:t>
            </w:r>
          </w:p>
        </w:tc>
      </w:tr>
      <w:tr w:rsidR="00932A5C" w:rsidRPr="00B46AC5" w14:paraId="5AC0920E" w14:textId="77777777" w:rsidTr="00DB6F16">
        <w:trPr>
          <w:trHeight w:val="300"/>
        </w:trPr>
        <w:tc>
          <w:tcPr>
            <w:tcW w:w="960" w:type="dxa"/>
            <w:tcBorders>
              <w:top w:val="nil"/>
              <w:left w:val="nil"/>
              <w:bottom w:val="nil"/>
              <w:right w:val="nil"/>
            </w:tcBorders>
            <w:shd w:val="clear" w:color="auto" w:fill="auto"/>
            <w:vAlign w:val="center"/>
            <w:hideMark/>
          </w:tcPr>
          <w:p w14:paraId="235A1D1F" w14:textId="77777777" w:rsidR="00932A5C" w:rsidRPr="00B46AC5" w:rsidRDefault="00932A5C" w:rsidP="00DB6F16">
            <w:pPr>
              <w:spacing w:before="0" w:after="0"/>
              <w:jc w:val="center"/>
              <w:rPr>
                <w:rFonts w:cs="Arial"/>
                <w:color w:val="000000"/>
                <w:sz w:val="20"/>
              </w:rPr>
            </w:pPr>
            <w:r>
              <w:rPr>
                <w:rFonts w:cs="Arial"/>
                <w:color w:val="000000"/>
                <w:sz w:val="20"/>
              </w:rPr>
              <w:t>4</w:t>
            </w:r>
          </w:p>
        </w:tc>
        <w:tc>
          <w:tcPr>
            <w:tcW w:w="5070" w:type="dxa"/>
            <w:tcBorders>
              <w:top w:val="nil"/>
              <w:left w:val="nil"/>
              <w:bottom w:val="nil"/>
              <w:right w:val="nil"/>
            </w:tcBorders>
            <w:shd w:val="clear" w:color="auto" w:fill="auto"/>
            <w:vAlign w:val="center"/>
            <w:hideMark/>
          </w:tcPr>
          <w:p w14:paraId="531BF046" w14:textId="77777777" w:rsidR="00932A5C" w:rsidRPr="00B46AC5" w:rsidRDefault="00932A5C" w:rsidP="00DB6F16">
            <w:pPr>
              <w:spacing w:before="0" w:after="0"/>
              <w:rPr>
                <w:rFonts w:cs="Arial"/>
                <w:color w:val="000000"/>
                <w:sz w:val="20"/>
              </w:rPr>
            </w:pPr>
            <w:r w:rsidRPr="00B46AC5">
              <w:rPr>
                <w:rFonts w:eastAsia="MS Mincho" w:cs="Arial"/>
                <w:color w:val="000000"/>
                <w:sz w:val="20"/>
              </w:rPr>
              <w:t>Invoices to customers</w:t>
            </w:r>
          </w:p>
        </w:tc>
        <w:tc>
          <w:tcPr>
            <w:tcW w:w="2160" w:type="dxa"/>
            <w:tcBorders>
              <w:top w:val="nil"/>
              <w:left w:val="nil"/>
              <w:bottom w:val="nil"/>
              <w:right w:val="nil"/>
            </w:tcBorders>
            <w:shd w:val="clear" w:color="auto" w:fill="auto"/>
            <w:vAlign w:val="center"/>
            <w:hideMark/>
          </w:tcPr>
          <w:p w14:paraId="71DD883D" w14:textId="77777777" w:rsidR="00932A5C" w:rsidRPr="00833C6B" w:rsidRDefault="00932A5C" w:rsidP="00DB6F16">
            <w:pPr>
              <w:spacing w:before="0" w:after="0"/>
              <w:rPr>
                <w:rFonts w:cs="Arial"/>
                <w:color w:val="FF0000"/>
                <w:sz w:val="20"/>
              </w:rPr>
            </w:pPr>
            <w:r w:rsidRPr="00833C6B">
              <w:rPr>
                <w:rFonts w:eastAsia="MS Mincho" w:cs="Arial"/>
                <w:color w:val="FF0000"/>
                <w:sz w:val="20"/>
              </w:rPr>
              <w:t>?</w:t>
            </w:r>
          </w:p>
        </w:tc>
      </w:tr>
      <w:tr w:rsidR="00932A5C" w:rsidRPr="00B46AC5" w14:paraId="1D2C91DF" w14:textId="77777777" w:rsidTr="00DB6F16">
        <w:trPr>
          <w:trHeight w:val="300"/>
        </w:trPr>
        <w:tc>
          <w:tcPr>
            <w:tcW w:w="960" w:type="dxa"/>
            <w:tcBorders>
              <w:top w:val="nil"/>
              <w:left w:val="nil"/>
              <w:bottom w:val="nil"/>
              <w:right w:val="nil"/>
            </w:tcBorders>
            <w:shd w:val="clear" w:color="auto" w:fill="auto"/>
            <w:vAlign w:val="center"/>
            <w:hideMark/>
          </w:tcPr>
          <w:p w14:paraId="28B013B4" w14:textId="77777777" w:rsidR="00932A5C" w:rsidRPr="00B46AC5" w:rsidRDefault="00932A5C" w:rsidP="00DB6F16">
            <w:pPr>
              <w:spacing w:before="0" w:after="0"/>
              <w:jc w:val="center"/>
              <w:rPr>
                <w:rFonts w:cs="Arial"/>
                <w:color w:val="000000"/>
                <w:sz w:val="20"/>
              </w:rPr>
            </w:pPr>
            <w:r>
              <w:rPr>
                <w:rFonts w:cs="Arial"/>
                <w:color w:val="000000"/>
                <w:sz w:val="20"/>
              </w:rPr>
              <w:t>5</w:t>
            </w:r>
          </w:p>
        </w:tc>
        <w:tc>
          <w:tcPr>
            <w:tcW w:w="5070" w:type="dxa"/>
            <w:tcBorders>
              <w:top w:val="nil"/>
              <w:left w:val="nil"/>
              <w:bottom w:val="nil"/>
              <w:right w:val="nil"/>
            </w:tcBorders>
            <w:shd w:val="clear" w:color="auto" w:fill="auto"/>
            <w:vAlign w:val="center"/>
            <w:hideMark/>
          </w:tcPr>
          <w:p w14:paraId="05F0BA75" w14:textId="77777777" w:rsidR="00932A5C" w:rsidRPr="00B46AC5" w:rsidRDefault="00932A5C" w:rsidP="00DB6F16">
            <w:pPr>
              <w:spacing w:before="0" w:after="0"/>
              <w:rPr>
                <w:rFonts w:cs="Arial"/>
                <w:color w:val="000000"/>
                <w:sz w:val="20"/>
              </w:rPr>
            </w:pPr>
            <w:r w:rsidRPr="00B46AC5">
              <w:rPr>
                <w:rFonts w:eastAsia="MS Mincho" w:cs="Arial"/>
                <w:color w:val="000000"/>
                <w:sz w:val="20"/>
              </w:rPr>
              <w:t>Purchase Records</w:t>
            </w:r>
          </w:p>
        </w:tc>
        <w:tc>
          <w:tcPr>
            <w:tcW w:w="2160" w:type="dxa"/>
            <w:tcBorders>
              <w:top w:val="nil"/>
              <w:left w:val="nil"/>
              <w:bottom w:val="nil"/>
              <w:right w:val="nil"/>
            </w:tcBorders>
            <w:shd w:val="clear" w:color="auto" w:fill="auto"/>
            <w:vAlign w:val="center"/>
            <w:hideMark/>
          </w:tcPr>
          <w:p w14:paraId="7F2DDAB7" w14:textId="77777777" w:rsidR="00932A5C" w:rsidRPr="00833C6B" w:rsidRDefault="00932A5C" w:rsidP="00DB6F16">
            <w:pPr>
              <w:spacing w:before="0" w:after="0"/>
              <w:rPr>
                <w:rFonts w:cs="Arial"/>
                <w:color w:val="FF0000"/>
                <w:sz w:val="20"/>
              </w:rPr>
            </w:pPr>
            <w:r w:rsidRPr="00833C6B">
              <w:rPr>
                <w:rFonts w:eastAsia="MS Mincho" w:cs="Arial"/>
                <w:color w:val="FF0000"/>
                <w:sz w:val="20"/>
              </w:rPr>
              <w:t>?</w:t>
            </w:r>
          </w:p>
        </w:tc>
      </w:tr>
      <w:tr w:rsidR="00932A5C" w:rsidRPr="00B46AC5" w14:paraId="0D8A6879" w14:textId="77777777" w:rsidTr="00DB6F16">
        <w:trPr>
          <w:trHeight w:val="300"/>
        </w:trPr>
        <w:tc>
          <w:tcPr>
            <w:tcW w:w="960" w:type="dxa"/>
            <w:tcBorders>
              <w:top w:val="nil"/>
              <w:left w:val="nil"/>
              <w:bottom w:val="nil"/>
              <w:right w:val="nil"/>
            </w:tcBorders>
            <w:shd w:val="clear" w:color="auto" w:fill="auto"/>
            <w:vAlign w:val="center"/>
            <w:hideMark/>
          </w:tcPr>
          <w:p w14:paraId="51E4E75C" w14:textId="77777777" w:rsidR="00932A5C" w:rsidRPr="00B46AC5" w:rsidRDefault="00932A5C" w:rsidP="00DB6F16">
            <w:pPr>
              <w:spacing w:before="0" w:after="0"/>
              <w:jc w:val="center"/>
              <w:rPr>
                <w:rFonts w:cs="Arial"/>
                <w:color w:val="000000"/>
                <w:sz w:val="20"/>
              </w:rPr>
            </w:pPr>
            <w:r>
              <w:rPr>
                <w:rFonts w:cs="Arial"/>
                <w:color w:val="000000"/>
                <w:sz w:val="20"/>
              </w:rPr>
              <w:t>6</w:t>
            </w:r>
          </w:p>
        </w:tc>
        <w:tc>
          <w:tcPr>
            <w:tcW w:w="5070" w:type="dxa"/>
            <w:tcBorders>
              <w:top w:val="nil"/>
              <w:left w:val="nil"/>
              <w:bottom w:val="nil"/>
              <w:right w:val="nil"/>
            </w:tcBorders>
            <w:shd w:val="clear" w:color="auto" w:fill="auto"/>
            <w:vAlign w:val="center"/>
            <w:hideMark/>
          </w:tcPr>
          <w:p w14:paraId="558C9BF9" w14:textId="77777777" w:rsidR="00932A5C" w:rsidRPr="00B46AC5" w:rsidRDefault="00932A5C" w:rsidP="00DB6F16">
            <w:pPr>
              <w:spacing w:before="0" w:after="0"/>
              <w:rPr>
                <w:rFonts w:cs="Arial"/>
                <w:color w:val="000000"/>
                <w:sz w:val="20"/>
              </w:rPr>
            </w:pPr>
            <w:r w:rsidRPr="00B46AC5">
              <w:rPr>
                <w:rFonts w:eastAsia="MS Mincho" w:cs="Arial"/>
                <w:color w:val="000000"/>
                <w:sz w:val="20"/>
              </w:rPr>
              <w:t>Employee Personal Files</w:t>
            </w:r>
          </w:p>
        </w:tc>
        <w:tc>
          <w:tcPr>
            <w:tcW w:w="2160" w:type="dxa"/>
            <w:tcBorders>
              <w:top w:val="nil"/>
              <w:left w:val="nil"/>
              <w:bottom w:val="nil"/>
              <w:right w:val="nil"/>
            </w:tcBorders>
            <w:shd w:val="clear" w:color="auto" w:fill="auto"/>
            <w:vAlign w:val="center"/>
            <w:hideMark/>
          </w:tcPr>
          <w:p w14:paraId="0E487A59" w14:textId="77777777" w:rsidR="00932A5C" w:rsidRPr="00833C6B" w:rsidRDefault="00932A5C" w:rsidP="00DB6F16">
            <w:pPr>
              <w:spacing w:before="0" w:after="0"/>
              <w:rPr>
                <w:rFonts w:cs="Arial"/>
                <w:color w:val="FF0000"/>
                <w:sz w:val="20"/>
              </w:rPr>
            </w:pPr>
            <w:r w:rsidRPr="00833C6B">
              <w:rPr>
                <w:rFonts w:eastAsia="MS Mincho" w:cs="Arial"/>
                <w:color w:val="FF0000"/>
                <w:sz w:val="20"/>
              </w:rPr>
              <w:t>?</w:t>
            </w:r>
          </w:p>
        </w:tc>
      </w:tr>
      <w:tr w:rsidR="00932A5C" w:rsidRPr="00B46AC5" w14:paraId="02C7B922" w14:textId="77777777" w:rsidTr="00DB6F16">
        <w:trPr>
          <w:trHeight w:val="300"/>
        </w:trPr>
        <w:tc>
          <w:tcPr>
            <w:tcW w:w="960" w:type="dxa"/>
            <w:tcBorders>
              <w:top w:val="nil"/>
              <w:left w:val="nil"/>
              <w:bottom w:val="nil"/>
              <w:right w:val="nil"/>
            </w:tcBorders>
            <w:shd w:val="clear" w:color="auto" w:fill="auto"/>
            <w:vAlign w:val="center"/>
            <w:hideMark/>
          </w:tcPr>
          <w:p w14:paraId="11D6B005" w14:textId="77777777" w:rsidR="00932A5C" w:rsidRPr="00B46AC5" w:rsidRDefault="00932A5C" w:rsidP="00DB6F16">
            <w:pPr>
              <w:spacing w:before="0" w:after="0"/>
              <w:jc w:val="center"/>
              <w:rPr>
                <w:rFonts w:cs="Arial"/>
                <w:color w:val="000000"/>
                <w:sz w:val="20"/>
              </w:rPr>
            </w:pPr>
            <w:r>
              <w:rPr>
                <w:rFonts w:cs="Arial"/>
                <w:color w:val="000000"/>
                <w:sz w:val="20"/>
              </w:rPr>
              <w:t>7</w:t>
            </w:r>
          </w:p>
        </w:tc>
        <w:tc>
          <w:tcPr>
            <w:tcW w:w="5070" w:type="dxa"/>
            <w:tcBorders>
              <w:top w:val="nil"/>
              <w:left w:val="nil"/>
              <w:bottom w:val="nil"/>
              <w:right w:val="nil"/>
            </w:tcBorders>
            <w:shd w:val="clear" w:color="auto" w:fill="auto"/>
            <w:vAlign w:val="center"/>
            <w:hideMark/>
          </w:tcPr>
          <w:p w14:paraId="742B5CEC" w14:textId="77777777" w:rsidR="00932A5C" w:rsidRPr="00B46AC5" w:rsidRDefault="00932A5C" w:rsidP="00DB6F16">
            <w:pPr>
              <w:spacing w:before="0" w:after="0"/>
              <w:rPr>
                <w:rFonts w:cs="Arial"/>
                <w:color w:val="000000"/>
                <w:sz w:val="20"/>
              </w:rPr>
            </w:pPr>
            <w:r w:rsidRPr="00B46AC5">
              <w:rPr>
                <w:rFonts w:eastAsia="MS Mincho" w:cs="Arial"/>
                <w:color w:val="000000"/>
                <w:sz w:val="20"/>
              </w:rPr>
              <w:t>Manuals, User Guides</w:t>
            </w:r>
          </w:p>
        </w:tc>
        <w:tc>
          <w:tcPr>
            <w:tcW w:w="2160" w:type="dxa"/>
            <w:tcBorders>
              <w:top w:val="nil"/>
              <w:left w:val="nil"/>
              <w:bottom w:val="nil"/>
              <w:right w:val="nil"/>
            </w:tcBorders>
            <w:shd w:val="clear" w:color="auto" w:fill="auto"/>
            <w:vAlign w:val="center"/>
            <w:hideMark/>
          </w:tcPr>
          <w:p w14:paraId="3E98B0E9" w14:textId="77777777" w:rsidR="00932A5C" w:rsidRPr="00833C6B" w:rsidRDefault="00932A5C" w:rsidP="00DB6F16">
            <w:pPr>
              <w:spacing w:before="0" w:after="0"/>
              <w:rPr>
                <w:rFonts w:cs="Arial"/>
                <w:color w:val="FF0000"/>
                <w:sz w:val="20"/>
              </w:rPr>
            </w:pPr>
            <w:r w:rsidRPr="00833C6B">
              <w:rPr>
                <w:rFonts w:eastAsia="MS Mincho" w:cs="Arial"/>
                <w:color w:val="FF0000"/>
                <w:sz w:val="20"/>
              </w:rPr>
              <w:t>?</w:t>
            </w:r>
          </w:p>
        </w:tc>
      </w:tr>
    </w:tbl>
    <w:p w14:paraId="431602B3" w14:textId="77777777" w:rsidR="00932A5C" w:rsidRDefault="00932A5C" w:rsidP="00932A5C">
      <w:pPr>
        <w:pStyle w:val="Heading3"/>
      </w:pPr>
      <w:bookmarkStart w:id="110" w:name="_Toc87954170"/>
      <w:r>
        <w:t>General Data Retention</w:t>
      </w:r>
      <w:bookmarkEnd w:id="110"/>
    </w:p>
    <w:p w14:paraId="3E727375" w14:textId="77777777" w:rsidR="00932A5C" w:rsidRDefault="00932A5C" w:rsidP="00932A5C">
      <w:pPr>
        <w:pStyle w:val="Body"/>
      </w:pPr>
      <w:r>
        <w:t>Nexelus general record/correspondence covers information that relates to customer interaction and the operational decisions of the business. Admin officer will retain paper data of this category. The individual employee is responsible for electronic data retention of General Correspondence.</w:t>
      </w:r>
    </w:p>
    <w:p w14:paraId="47C42599" w14:textId="77777777" w:rsidR="00932A5C" w:rsidRDefault="00932A5C" w:rsidP="00932A5C">
      <w:pPr>
        <w:pStyle w:val="Heading3"/>
      </w:pPr>
      <w:bookmarkStart w:id="111" w:name="_Toc87954171"/>
      <w:r>
        <w:t>TFS Data Retention</w:t>
      </w:r>
      <w:bookmarkEnd w:id="111"/>
    </w:p>
    <w:p w14:paraId="4AE32D1B" w14:textId="77777777" w:rsidR="00932A5C" w:rsidRDefault="00932A5C" w:rsidP="00932A5C">
      <w:pPr>
        <w:pStyle w:val="Body"/>
      </w:pPr>
      <w:r>
        <w:t>All Data on TFS will be retained from the day it is started.</w:t>
      </w:r>
    </w:p>
    <w:p w14:paraId="08464C70" w14:textId="77777777" w:rsidR="00932A5C" w:rsidRDefault="00932A5C" w:rsidP="00932A5C">
      <w:pPr>
        <w:pStyle w:val="Heading3"/>
      </w:pPr>
      <w:bookmarkStart w:id="112" w:name="_Toc87954172"/>
      <w:r>
        <w:t>Source Code Retention</w:t>
      </w:r>
      <w:bookmarkEnd w:id="112"/>
    </w:p>
    <w:p w14:paraId="0BEF202F" w14:textId="77777777" w:rsidR="00932A5C" w:rsidRDefault="00932A5C" w:rsidP="00932A5C">
      <w:pPr>
        <w:pStyle w:val="Body"/>
      </w:pPr>
      <w:r>
        <w:t>Source Code data will never be deleted.</w:t>
      </w:r>
    </w:p>
    <w:p w14:paraId="5B140487" w14:textId="22417D08" w:rsidR="007123A2" w:rsidRDefault="004F0C5A" w:rsidP="004F0C5A">
      <w:pPr>
        <w:pStyle w:val="Heading2"/>
      </w:pPr>
      <w:r w:rsidRPr="004F0C5A">
        <w:lastRenderedPageBreak/>
        <w:t>Procedure for Communication</w:t>
      </w:r>
    </w:p>
    <w:p w14:paraId="26ADA974" w14:textId="77777777" w:rsidR="00153226" w:rsidRDefault="00153226" w:rsidP="00153226">
      <w:pPr>
        <w:pStyle w:val="Heading3"/>
      </w:pPr>
      <w:bookmarkStart w:id="113" w:name="_Toc432505469"/>
      <w:bookmarkStart w:id="114" w:name="_Toc58733643"/>
      <w:bookmarkStart w:id="115" w:name="_Toc58736940"/>
      <w:bookmarkStart w:id="116" w:name="_Toc77065688"/>
      <w:bookmarkStart w:id="117" w:name="_Toc173306418"/>
      <w:bookmarkStart w:id="118" w:name="_Toc513559159"/>
      <w:r w:rsidRPr="00751C1F">
        <w:t>Communication Channels</w:t>
      </w:r>
      <w:bookmarkEnd w:id="113"/>
      <w:bookmarkEnd w:id="114"/>
      <w:bookmarkEnd w:id="115"/>
      <w:bookmarkEnd w:id="116"/>
      <w:bookmarkEnd w:id="117"/>
      <w:bookmarkEnd w:id="118"/>
    </w:p>
    <w:p w14:paraId="44E446BA" w14:textId="76AD8DDF" w:rsidR="00CA3616" w:rsidRDefault="00CA3616" w:rsidP="00CA3616">
      <w:pPr>
        <w:pStyle w:val="Body"/>
      </w:pPr>
      <w:bookmarkStart w:id="119" w:name="_Toc58736941"/>
      <w:r>
        <w:t>Modes of official communication are segregated by internal and external communication modes.</w:t>
      </w:r>
    </w:p>
    <w:p w14:paraId="6F4A9224" w14:textId="3CF95951" w:rsidR="00153226" w:rsidRPr="00B949F8" w:rsidRDefault="00954BB1" w:rsidP="00954BB1">
      <w:pPr>
        <w:pStyle w:val="Heading4"/>
      </w:pPr>
      <w:r>
        <w:t>C</w:t>
      </w:r>
      <w:r w:rsidR="002A2EEB" w:rsidRPr="00B949F8">
        <w:t>hannel</w:t>
      </w:r>
      <w:r w:rsidR="00153226" w:rsidRPr="00B949F8">
        <w:t xml:space="preserve"> for Internal Communication</w:t>
      </w:r>
      <w:r>
        <w:t>:</w:t>
      </w:r>
      <w:r w:rsidR="00153226" w:rsidRPr="00B949F8">
        <w:t xml:space="preserve"> </w:t>
      </w:r>
    </w:p>
    <w:p w14:paraId="1AD56877" w14:textId="77777777" w:rsidR="00153226" w:rsidRPr="00B949F8" w:rsidRDefault="00153226" w:rsidP="00153226">
      <w:pPr>
        <w:pStyle w:val="BulletedListLevel1"/>
        <w:spacing w:before="120" w:after="120"/>
        <w:ind w:left="720"/>
      </w:pPr>
      <w:r>
        <w:t>Meetings</w:t>
      </w:r>
    </w:p>
    <w:p w14:paraId="08155A9A" w14:textId="77777777" w:rsidR="00153226" w:rsidRDefault="00153226" w:rsidP="00153226">
      <w:pPr>
        <w:pStyle w:val="BulletedListLevel1"/>
        <w:spacing w:before="120" w:after="120"/>
        <w:ind w:left="720"/>
      </w:pPr>
      <w:r>
        <w:t>Training sessions</w:t>
      </w:r>
    </w:p>
    <w:p w14:paraId="3641705B" w14:textId="77777777" w:rsidR="00153226" w:rsidRPr="00DE124C" w:rsidRDefault="00153226" w:rsidP="00153226">
      <w:pPr>
        <w:pStyle w:val="BulletedListLevel1"/>
        <w:spacing w:before="120" w:after="120"/>
        <w:ind w:left="720"/>
      </w:pPr>
      <w:r w:rsidRPr="00DE124C">
        <w:t>E-Mails</w:t>
      </w:r>
    </w:p>
    <w:p w14:paraId="5A2D91E6" w14:textId="77777777" w:rsidR="00153226" w:rsidRDefault="00153226" w:rsidP="00153226">
      <w:pPr>
        <w:pStyle w:val="BulletedListLevel1"/>
        <w:spacing w:before="120" w:after="120"/>
        <w:ind w:left="720"/>
      </w:pPr>
      <w:r>
        <w:t>Computer network</w:t>
      </w:r>
    </w:p>
    <w:p w14:paraId="2143122D" w14:textId="77777777" w:rsidR="00153226" w:rsidRDefault="00153226" w:rsidP="00153226">
      <w:pPr>
        <w:pStyle w:val="BulletedListLevel1"/>
        <w:spacing w:before="120" w:after="120"/>
        <w:ind w:left="720"/>
      </w:pPr>
      <w:r>
        <w:t>Telephone</w:t>
      </w:r>
    </w:p>
    <w:p w14:paraId="251D1839" w14:textId="1E003C7D" w:rsidR="00153226" w:rsidRPr="00D71924" w:rsidRDefault="002A2EEB" w:rsidP="00153226">
      <w:pPr>
        <w:pStyle w:val="BulletedListLevel1"/>
        <w:spacing w:before="120" w:after="120"/>
        <w:ind w:left="720"/>
      </w:pPr>
      <w:r>
        <w:t>Microsoft Teams</w:t>
      </w:r>
    </w:p>
    <w:bookmarkEnd w:id="119"/>
    <w:p w14:paraId="68370E4F" w14:textId="77777777" w:rsidR="00153226" w:rsidRDefault="00153226" w:rsidP="00153226">
      <w:pPr>
        <w:pStyle w:val="BulletedListLevel1"/>
        <w:spacing w:before="120" w:after="120"/>
        <w:ind w:left="720"/>
      </w:pPr>
      <w:r>
        <w:t>TFS</w:t>
      </w:r>
    </w:p>
    <w:p w14:paraId="095EBB93" w14:textId="6B23A20E" w:rsidR="00153226" w:rsidRPr="00F8643B" w:rsidRDefault="00153226" w:rsidP="002A2EEB">
      <w:pPr>
        <w:pStyle w:val="BulletedListLevel1"/>
        <w:spacing w:before="120" w:after="120"/>
        <w:ind w:left="720"/>
      </w:pPr>
      <w:r>
        <w:t>Service Desk</w:t>
      </w:r>
      <w:r w:rsidR="002A2EEB">
        <w:t xml:space="preserve"> (JIRA)</w:t>
      </w:r>
      <w:r>
        <w:br/>
      </w:r>
    </w:p>
    <w:p w14:paraId="124EA3D0" w14:textId="2B1EEF39" w:rsidR="00153226" w:rsidRPr="00B949F8" w:rsidRDefault="00954BB1" w:rsidP="00954BB1">
      <w:pPr>
        <w:pStyle w:val="Heading4"/>
      </w:pPr>
      <w:r>
        <w:t>C</w:t>
      </w:r>
      <w:r w:rsidR="002A2EEB" w:rsidRPr="00B949F8">
        <w:t>hannel</w:t>
      </w:r>
      <w:r w:rsidR="00153226" w:rsidRPr="00B949F8">
        <w:t xml:space="preserve"> for </w:t>
      </w:r>
      <w:r w:rsidR="00153226">
        <w:t>External</w:t>
      </w:r>
      <w:r w:rsidR="00153226" w:rsidRPr="00B949F8">
        <w:t xml:space="preserve"> Communication:</w:t>
      </w:r>
    </w:p>
    <w:p w14:paraId="6DEF18E2" w14:textId="77777777" w:rsidR="00153226" w:rsidRDefault="00153226" w:rsidP="00153226">
      <w:pPr>
        <w:pStyle w:val="BulletedListLevel1"/>
        <w:spacing w:before="120" w:after="120"/>
        <w:ind w:left="720"/>
      </w:pPr>
      <w:r w:rsidRPr="00DE124C">
        <w:t>E-Mails</w:t>
      </w:r>
    </w:p>
    <w:p w14:paraId="089A8A65" w14:textId="77777777" w:rsidR="00153226" w:rsidRDefault="00153226" w:rsidP="00153226">
      <w:pPr>
        <w:pStyle w:val="BulletedListLevel1"/>
        <w:spacing w:before="120" w:after="120"/>
        <w:ind w:left="720"/>
      </w:pPr>
      <w:r>
        <w:t>Meetings</w:t>
      </w:r>
    </w:p>
    <w:p w14:paraId="2BBBF492" w14:textId="77777777" w:rsidR="00153226" w:rsidRDefault="00153226" w:rsidP="00153226">
      <w:pPr>
        <w:pStyle w:val="BulletedListLevel1"/>
        <w:spacing w:before="120" w:after="120"/>
        <w:ind w:left="720"/>
      </w:pPr>
      <w:r>
        <w:t>Telephone</w:t>
      </w:r>
    </w:p>
    <w:p w14:paraId="64A26180" w14:textId="77777777" w:rsidR="00153226" w:rsidRDefault="00153226" w:rsidP="00153226">
      <w:pPr>
        <w:pStyle w:val="BulletedListLevel1"/>
        <w:spacing w:before="120" w:after="120"/>
        <w:ind w:left="720"/>
      </w:pPr>
      <w:r>
        <w:t>Conference Calls</w:t>
      </w:r>
    </w:p>
    <w:p w14:paraId="44834AE2" w14:textId="60FEF8BC" w:rsidR="00153226" w:rsidRDefault="00B755FD" w:rsidP="00153226">
      <w:pPr>
        <w:pStyle w:val="BulletedListLevel1"/>
        <w:spacing w:before="120" w:after="120"/>
        <w:ind w:left="720"/>
      </w:pPr>
      <w:r>
        <w:t>Microsoft Teams</w:t>
      </w:r>
    </w:p>
    <w:p w14:paraId="7BDCA2B4" w14:textId="77777777" w:rsidR="00153226" w:rsidRDefault="00153226" w:rsidP="00153226">
      <w:pPr>
        <w:pStyle w:val="BulletedListLevel1"/>
        <w:spacing w:before="120" w:after="120"/>
        <w:ind w:left="720"/>
      </w:pPr>
      <w:r>
        <w:t>GoToMeeting</w:t>
      </w:r>
    </w:p>
    <w:p w14:paraId="69ADBD60" w14:textId="167C47F1" w:rsidR="00153226" w:rsidRDefault="00B755FD" w:rsidP="00153226">
      <w:pPr>
        <w:pStyle w:val="BulletedListLevel1"/>
        <w:spacing w:before="120" w:after="120"/>
        <w:ind w:left="720"/>
      </w:pPr>
      <w:r>
        <w:t>Nexelus</w:t>
      </w:r>
      <w:r w:rsidR="00153226">
        <w:t xml:space="preserve"> Website</w:t>
      </w:r>
    </w:p>
    <w:p w14:paraId="49470CE7" w14:textId="77777777" w:rsidR="00153226" w:rsidRPr="00F8643B" w:rsidRDefault="00153226" w:rsidP="00153226">
      <w:pPr>
        <w:pStyle w:val="BulletedListLevel1"/>
        <w:spacing w:before="120" w:after="120"/>
        <w:ind w:left="720"/>
      </w:pPr>
      <w:r>
        <w:t>Support Center</w:t>
      </w:r>
    </w:p>
    <w:p w14:paraId="45C6CB84" w14:textId="77777777" w:rsidR="00153226" w:rsidRDefault="00153226" w:rsidP="00153226">
      <w:pPr>
        <w:pStyle w:val="Heading3"/>
      </w:pPr>
      <w:bookmarkStart w:id="120" w:name="_Toc432505470"/>
      <w:bookmarkStart w:id="121" w:name="_Toc77065689"/>
      <w:bookmarkStart w:id="122" w:name="_Toc173306419"/>
      <w:bookmarkStart w:id="123" w:name="_Toc513559160"/>
      <w:r>
        <w:t xml:space="preserve">Internal </w:t>
      </w:r>
      <w:r w:rsidRPr="00751C1F">
        <w:t>Communication</w:t>
      </w:r>
      <w:bookmarkEnd w:id="120"/>
      <w:bookmarkEnd w:id="121"/>
      <w:bookmarkEnd w:id="122"/>
      <w:bookmarkEnd w:id="123"/>
    </w:p>
    <w:p w14:paraId="767A595F" w14:textId="7F8CECA3" w:rsidR="00153226" w:rsidRDefault="00153226" w:rsidP="00153226">
      <w:r>
        <w:t xml:space="preserve">All the </w:t>
      </w:r>
      <w:r w:rsidRPr="00B949F8">
        <w:t>polic</w:t>
      </w:r>
      <w:r>
        <w:t xml:space="preserve">ies related to </w:t>
      </w:r>
      <w:r w:rsidR="004B04CF">
        <w:t>Nexelus Security System</w:t>
      </w:r>
      <w:r>
        <w:t xml:space="preserve"> along with the importance of their requirements are communicated via email and are placed on </w:t>
      </w:r>
      <w:r w:rsidR="001C0515">
        <w:t>Mic</w:t>
      </w:r>
      <w:r w:rsidR="003D78A8">
        <w:t>r</w:t>
      </w:r>
      <w:r w:rsidR="001C0515">
        <w:t>osoft Teams</w:t>
      </w:r>
      <w:r>
        <w:t xml:space="preserve">. The central repository is maintained on Microsoft Team Foundation Server (TFS). </w:t>
      </w:r>
    </w:p>
    <w:p w14:paraId="4EC38A38" w14:textId="1FB43B08" w:rsidR="00153226" w:rsidRPr="00B949F8" w:rsidRDefault="00153226" w:rsidP="00153226">
      <w:pPr>
        <w:widowControl w:val="0"/>
      </w:pPr>
      <w:r w:rsidRPr="00EC2BD6">
        <w:rPr>
          <w:rStyle w:val="BodyChar"/>
        </w:rPr>
        <w:t>The policies and</w:t>
      </w:r>
      <w:r>
        <w:t xml:space="preserve"> procedures for</w:t>
      </w:r>
      <w:r w:rsidRPr="00DE124C">
        <w:t xml:space="preserve"> </w:t>
      </w:r>
      <w:r w:rsidR="003D78A8">
        <w:t>Nexelus Security System</w:t>
      </w:r>
      <w:r>
        <w:t xml:space="preserve"> are made available on the Team Foundation server. Furthermore, </w:t>
      </w:r>
      <w:r w:rsidRPr="00DE124C">
        <w:t>training and awareness sessions are conducted for the effective communication.</w:t>
      </w:r>
      <w:r w:rsidRPr="00B949F8">
        <w:t xml:space="preserve"> </w:t>
      </w:r>
    </w:p>
    <w:p w14:paraId="3E9A7829" w14:textId="77777777" w:rsidR="00153226" w:rsidRPr="00093AB8" w:rsidRDefault="00153226" w:rsidP="00153226">
      <w:r w:rsidRPr="00DE124C">
        <w:t>Communication channels are devised to communicate the following to the team members of a project:</w:t>
      </w:r>
    </w:p>
    <w:p w14:paraId="4700935D" w14:textId="77777777" w:rsidR="00153226" w:rsidRPr="00DE124C" w:rsidRDefault="00153226" w:rsidP="00153226">
      <w:pPr>
        <w:pStyle w:val="BulletedListLevel1"/>
        <w:spacing w:before="120" w:after="120"/>
        <w:ind w:left="720"/>
      </w:pPr>
      <w:r w:rsidRPr="00DE124C">
        <w:t>All the communication activities within a project will be circulated.</w:t>
      </w:r>
    </w:p>
    <w:p w14:paraId="7C2221C9" w14:textId="77777777" w:rsidR="00153226" w:rsidRDefault="00153226" w:rsidP="00153226">
      <w:pPr>
        <w:pStyle w:val="BulletedListLevel1"/>
        <w:spacing w:before="120" w:after="120"/>
        <w:ind w:left="720"/>
      </w:pPr>
      <w:r w:rsidRPr="00DE124C">
        <w:lastRenderedPageBreak/>
        <w:t>Project Directory Structure will be maintained to keep record and track of all communication activities.</w:t>
      </w:r>
    </w:p>
    <w:p w14:paraId="44771567" w14:textId="2C96E849" w:rsidR="00153226" w:rsidRDefault="00153226" w:rsidP="00153226">
      <w:r w:rsidRPr="00B949F8">
        <w:t>Personnel at all levels are encouraged to report problems</w:t>
      </w:r>
      <w:r>
        <w:t xml:space="preserve"> or nonconformities </w:t>
      </w:r>
      <w:r w:rsidRPr="00B949F8">
        <w:t xml:space="preserve">related to </w:t>
      </w:r>
      <w:r w:rsidR="007B4064">
        <w:t xml:space="preserve">Internal Support </w:t>
      </w:r>
      <w:r w:rsidRPr="00B949F8">
        <w:t>Management System</w:t>
      </w:r>
      <w:r w:rsidR="007B4064">
        <w:t xml:space="preserve"> on Jira</w:t>
      </w:r>
      <w:r>
        <w:t xml:space="preserve"> </w:t>
      </w:r>
      <w:r w:rsidRPr="00B949F8">
        <w:t>and offer suggestions on how t</w:t>
      </w:r>
      <w:r>
        <w:t>o improve performance via service desk.</w:t>
      </w:r>
    </w:p>
    <w:p w14:paraId="277CF426" w14:textId="52F87930" w:rsidR="00153226" w:rsidRDefault="00153226" w:rsidP="00153226">
      <w:r>
        <w:t>Every team communicates with others team via managers or Lea</w:t>
      </w:r>
      <w:r w:rsidR="00204A92">
        <w:t>d</w:t>
      </w:r>
      <w:r>
        <w:t>. Within team communication is done via meetings and emails etc.</w:t>
      </w:r>
    </w:p>
    <w:p w14:paraId="7FAF2693" w14:textId="77777777" w:rsidR="00153226" w:rsidRDefault="00153226" w:rsidP="00153226">
      <w:pPr>
        <w:pStyle w:val="Heading3"/>
      </w:pPr>
      <w:bookmarkStart w:id="124" w:name="_Toc513559161"/>
      <w:r>
        <w:t>External Communication</w:t>
      </w:r>
      <w:bookmarkEnd w:id="124"/>
    </w:p>
    <w:p w14:paraId="7D67CE42" w14:textId="77777777" w:rsidR="00153226" w:rsidRDefault="00153226" w:rsidP="00153226">
      <w:pPr>
        <w:pStyle w:val="Body"/>
      </w:pPr>
      <w:r>
        <w:t>Following table shows external communication related details:</w:t>
      </w:r>
    </w:p>
    <w:tbl>
      <w:tblPr>
        <w:tblStyle w:val="TableGrid"/>
        <w:tblW w:w="0" w:type="auto"/>
        <w:tblLook w:val="04A0" w:firstRow="1" w:lastRow="0" w:firstColumn="1" w:lastColumn="0" w:noHBand="0" w:noVBand="1"/>
      </w:tblPr>
      <w:tblGrid>
        <w:gridCol w:w="617"/>
        <w:gridCol w:w="1966"/>
        <w:gridCol w:w="1860"/>
        <w:gridCol w:w="1677"/>
        <w:gridCol w:w="1715"/>
        <w:gridCol w:w="1525"/>
      </w:tblGrid>
      <w:tr w:rsidR="00153226" w14:paraId="5D010824" w14:textId="77777777" w:rsidTr="00B33D1D">
        <w:trPr>
          <w:cnfStyle w:val="100000000000" w:firstRow="1" w:lastRow="0" w:firstColumn="0" w:lastColumn="0" w:oddVBand="0" w:evenVBand="0" w:oddHBand="0" w:evenHBand="0" w:firstRowFirstColumn="0" w:firstRowLastColumn="0" w:lastRowFirstColumn="0" w:lastRowLastColumn="0"/>
        </w:trPr>
        <w:tc>
          <w:tcPr>
            <w:tcW w:w="630" w:type="dxa"/>
          </w:tcPr>
          <w:p w14:paraId="1260B9BB" w14:textId="77777777" w:rsidR="00153226" w:rsidRDefault="00153226" w:rsidP="00B33D1D">
            <w:pPr>
              <w:pStyle w:val="Body"/>
            </w:pPr>
            <w:r>
              <w:t>No.</w:t>
            </w:r>
          </w:p>
        </w:tc>
        <w:tc>
          <w:tcPr>
            <w:tcW w:w="1710" w:type="dxa"/>
          </w:tcPr>
          <w:p w14:paraId="23C2093C" w14:textId="77777777" w:rsidR="00153226" w:rsidRDefault="00153226" w:rsidP="00B33D1D">
            <w:pPr>
              <w:pStyle w:val="Body"/>
            </w:pPr>
            <w:r>
              <w:t>What</w:t>
            </w:r>
          </w:p>
          <w:p w14:paraId="65E91584" w14:textId="77777777" w:rsidR="00153226" w:rsidRDefault="00153226" w:rsidP="00B33D1D">
            <w:pPr>
              <w:pStyle w:val="Body"/>
            </w:pPr>
            <w:r>
              <w:t>(Service Components, Projects &amp; Software related Communication)</w:t>
            </w:r>
          </w:p>
        </w:tc>
        <w:tc>
          <w:tcPr>
            <w:tcW w:w="1980" w:type="dxa"/>
          </w:tcPr>
          <w:p w14:paraId="39EB572C" w14:textId="77777777" w:rsidR="00153226" w:rsidRDefault="00153226" w:rsidP="00B33D1D">
            <w:pPr>
              <w:pStyle w:val="Body"/>
            </w:pPr>
            <w:r>
              <w:t>Who</w:t>
            </w:r>
          </w:p>
          <w:p w14:paraId="147C143F" w14:textId="4A5A6F6F" w:rsidR="00153226" w:rsidRDefault="00153226" w:rsidP="00B33D1D">
            <w:pPr>
              <w:pStyle w:val="Body"/>
            </w:pPr>
            <w:r>
              <w:t xml:space="preserve">(The liaison person or POC from </w:t>
            </w:r>
            <w:r w:rsidR="007B4064">
              <w:t>Nexelus</w:t>
            </w:r>
            <w:r>
              <w:t>)</w:t>
            </w:r>
          </w:p>
        </w:tc>
        <w:tc>
          <w:tcPr>
            <w:tcW w:w="1890" w:type="dxa"/>
          </w:tcPr>
          <w:p w14:paraId="77215F85" w14:textId="77777777" w:rsidR="00153226" w:rsidRDefault="00153226" w:rsidP="00B33D1D">
            <w:pPr>
              <w:pStyle w:val="Body"/>
            </w:pPr>
            <w:r>
              <w:t>When</w:t>
            </w:r>
          </w:p>
        </w:tc>
        <w:tc>
          <w:tcPr>
            <w:tcW w:w="1820" w:type="dxa"/>
          </w:tcPr>
          <w:p w14:paraId="565A58B7" w14:textId="77777777" w:rsidR="00153226" w:rsidRDefault="00153226" w:rsidP="00B33D1D">
            <w:pPr>
              <w:pStyle w:val="Body"/>
            </w:pPr>
            <w:r>
              <w:t>How</w:t>
            </w:r>
          </w:p>
          <w:p w14:paraId="630A57CB" w14:textId="77777777" w:rsidR="00153226" w:rsidRDefault="00153226" w:rsidP="00B33D1D">
            <w:pPr>
              <w:pStyle w:val="Body"/>
            </w:pPr>
            <w:r>
              <w:t>(Media)</w:t>
            </w:r>
          </w:p>
        </w:tc>
        <w:tc>
          <w:tcPr>
            <w:tcW w:w="1530" w:type="dxa"/>
          </w:tcPr>
          <w:p w14:paraId="1ED6F57E" w14:textId="77777777" w:rsidR="00153226" w:rsidRDefault="00153226" w:rsidP="00B33D1D">
            <w:pPr>
              <w:pStyle w:val="Body"/>
            </w:pPr>
            <w:r>
              <w:t>Whom</w:t>
            </w:r>
          </w:p>
          <w:p w14:paraId="3794A815" w14:textId="77777777" w:rsidR="00153226" w:rsidRDefault="00153226" w:rsidP="00B33D1D">
            <w:pPr>
              <w:pStyle w:val="Body"/>
            </w:pPr>
            <w:r>
              <w:t xml:space="preserve">(The liaison person or POC from other </w:t>
            </w:r>
            <w:proofErr w:type="spellStart"/>
            <w:r>
              <w:t>other</w:t>
            </w:r>
            <w:proofErr w:type="spellEnd"/>
            <w:r>
              <w:t xml:space="preserve"> party)</w:t>
            </w:r>
          </w:p>
        </w:tc>
      </w:tr>
      <w:tr w:rsidR="00153226" w14:paraId="63E0E68E" w14:textId="77777777" w:rsidTr="00B33D1D">
        <w:tc>
          <w:tcPr>
            <w:tcW w:w="630" w:type="dxa"/>
          </w:tcPr>
          <w:p w14:paraId="0BA2371B" w14:textId="77777777" w:rsidR="00153226" w:rsidRDefault="00153226" w:rsidP="00153226">
            <w:pPr>
              <w:pStyle w:val="Body"/>
              <w:numPr>
                <w:ilvl w:val="0"/>
                <w:numId w:val="48"/>
              </w:numPr>
              <w:jc w:val="center"/>
            </w:pPr>
          </w:p>
        </w:tc>
        <w:tc>
          <w:tcPr>
            <w:tcW w:w="1710" w:type="dxa"/>
          </w:tcPr>
          <w:p w14:paraId="6928BB1B" w14:textId="77777777" w:rsidR="00153226" w:rsidRDefault="00153226" w:rsidP="00B33D1D">
            <w:pPr>
              <w:pStyle w:val="Body"/>
            </w:pPr>
            <w:proofErr w:type="gramStart"/>
            <w:r>
              <w:t>Project  documentation</w:t>
            </w:r>
            <w:proofErr w:type="gramEnd"/>
          </w:p>
        </w:tc>
        <w:tc>
          <w:tcPr>
            <w:tcW w:w="1980" w:type="dxa"/>
          </w:tcPr>
          <w:p w14:paraId="5A9EF2C4" w14:textId="77777777" w:rsidR="00153226" w:rsidRDefault="00153226" w:rsidP="00B33D1D">
            <w:pPr>
              <w:pStyle w:val="Body"/>
            </w:pPr>
            <w:r>
              <w:t>Project Owner</w:t>
            </w:r>
          </w:p>
        </w:tc>
        <w:tc>
          <w:tcPr>
            <w:tcW w:w="1890" w:type="dxa"/>
          </w:tcPr>
          <w:p w14:paraId="1ED441FD" w14:textId="77777777" w:rsidR="00153226" w:rsidRDefault="00153226" w:rsidP="00B33D1D">
            <w:pPr>
              <w:pStyle w:val="Body"/>
            </w:pPr>
            <w:r>
              <w:t>On need basis/ defined frequency</w:t>
            </w:r>
          </w:p>
        </w:tc>
        <w:tc>
          <w:tcPr>
            <w:tcW w:w="1710" w:type="dxa"/>
          </w:tcPr>
          <w:p w14:paraId="4FF45941" w14:textId="77777777" w:rsidR="00153226" w:rsidRDefault="00153226" w:rsidP="00B33D1D">
            <w:pPr>
              <w:pStyle w:val="Body"/>
            </w:pPr>
            <w:r>
              <w:t>Email</w:t>
            </w:r>
          </w:p>
        </w:tc>
        <w:tc>
          <w:tcPr>
            <w:tcW w:w="1530" w:type="dxa"/>
          </w:tcPr>
          <w:p w14:paraId="6C11045A" w14:textId="77777777" w:rsidR="00153226" w:rsidRDefault="00153226" w:rsidP="00B33D1D">
            <w:pPr>
              <w:pStyle w:val="Body"/>
            </w:pPr>
            <w:r>
              <w:t>Client POC</w:t>
            </w:r>
          </w:p>
        </w:tc>
      </w:tr>
      <w:tr w:rsidR="00153226" w14:paraId="46CEEB56" w14:textId="77777777" w:rsidTr="00B33D1D">
        <w:tc>
          <w:tcPr>
            <w:tcW w:w="630" w:type="dxa"/>
          </w:tcPr>
          <w:p w14:paraId="45F9CB26" w14:textId="77777777" w:rsidR="00153226" w:rsidRDefault="00153226" w:rsidP="00153226">
            <w:pPr>
              <w:pStyle w:val="Body"/>
              <w:numPr>
                <w:ilvl w:val="0"/>
                <w:numId w:val="48"/>
              </w:numPr>
              <w:jc w:val="center"/>
            </w:pPr>
          </w:p>
        </w:tc>
        <w:tc>
          <w:tcPr>
            <w:tcW w:w="1710" w:type="dxa"/>
          </w:tcPr>
          <w:p w14:paraId="1AF34A6C" w14:textId="77777777" w:rsidR="00153226" w:rsidRDefault="00153226" w:rsidP="00B33D1D">
            <w:pPr>
              <w:pStyle w:val="Body"/>
            </w:pPr>
            <w:r>
              <w:t>Process related Documents</w:t>
            </w:r>
          </w:p>
        </w:tc>
        <w:tc>
          <w:tcPr>
            <w:tcW w:w="1980" w:type="dxa"/>
          </w:tcPr>
          <w:p w14:paraId="027ACE01" w14:textId="7F50A135" w:rsidR="00153226" w:rsidRDefault="00932100" w:rsidP="00B33D1D">
            <w:pPr>
              <w:pStyle w:val="Body"/>
            </w:pPr>
            <w:r>
              <w:t xml:space="preserve">NSS </w:t>
            </w:r>
            <w:r w:rsidR="00153226">
              <w:t xml:space="preserve">Team/ </w:t>
            </w:r>
            <w:r>
              <w:t>NSS Lead</w:t>
            </w:r>
          </w:p>
        </w:tc>
        <w:tc>
          <w:tcPr>
            <w:tcW w:w="1890" w:type="dxa"/>
          </w:tcPr>
          <w:p w14:paraId="3C3DBBC1" w14:textId="77777777" w:rsidR="00153226" w:rsidRDefault="00153226" w:rsidP="00B33D1D">
            <w:pPr>
              <w:pStyle w:val="Body"/>
            </w:pPr>
            <w:r>
              <w:t>As and when a process is created or modified</w:t>
            </w:r>
          </w:p>
        </w:tc>
        <w:tc>
          <w:tcPr>
            <w:tcW w:w="1710" w:type="dxa"/>
          </w:tcPr>
          <w:p w14:paraId="2758A838" w14:textId="692DE02C" w:rsidR="00153226" w:rsidRDefault="00153226" w:rsidP="00B33D1D">
            <w:pPr>
              <w:pStyle w:val="Body"/>
            </w:pPr>
            <w:r>
              <w:t xml:space="preserve">Email/ </w:t>
            </w:r>
            <w:r w:rsidR="00932100">
              <w:t>Nexelus</w:t>
            </w:r>
            <w:r>
              <w:t xml:space="preserve"> Website</w:t>
            </w:r>
          </w:p>
        </w:tc>
        <w:tc>
          <w:tcPr>
            <w:tcW w:w="1530" w:type="dxa"/>
          </w:tcPr>
          <w:p w14:paraId="0F3A334E" w14:textId="77777777" w:rsidR="00153226" w:rsidRDefault="00153226" w:rsidP="00B33D1D">
            <w:pPr>
              <w:pStyle w:val="Body"/>
            </w:pPr>
            <w:r>
              <w:t>External Stakeholders</w:t>
            </w:r>
          </w:p>
        </w:tc>
      </w:tr>
      <w:tr w:rsidR="00153226" w14:paraId="4C19AB22" w14:textId="77777777" w:rsidTr="00B33D1D">
        <w:tc>
          <w:tcPr>
            <w:tcW w:w="630" w:type="dxa"/>
          </w:tcPr>
          <w:p w14:paraId="0B271E55" w14:textId="77777777" w:rsidR="00153226" w:rsidRDefault="00153226" w:rsidP="00153226">
            <w:pPr>
              <w:pStyle w:val="Body"/>
              <w:numPr>
                <w:ilvl w:val="0"/>
                <w:numId w:val="48"/>
              </w:numPr>
              <w:jc w:val="center"/>
            </w:pPr>
          </w:p>
        </w:tc>
        <w:tc>
          <w:tcPr>
            <w:tcW w:w="1710" w:type="dxa"/>
          </w:tcPr>
          <w:p w14:paraId="76C35F6B" w14:textId="77777777" w:rsidR="00153226" w:rsidRDefault="00153226" w:rsidP="00B33D1D">
            <w:pPr>
              <w:pStyle w:val="Body"/>
            </w:pPr>
            <w:r>
              <w:t>Vendor Communication</w:t>
            </w:r>
          </w:p>
        </w:tc>
        <w:tc>
          <w:tcPr>
            <w:tcW w:w="1980" w:type="dxa"/>
          </w:tcPr>
          <w:p w14:paraId="40308315" w14:textId="77777777" w:rsidR="00153226" w:rsidRDefault="00153226" w:rsidP="00B33D1D">
            <w:pPr>
              <w:pStyle w:val="Body"/>
            </w:pPr>
            <w:r>
              <w:t>Network Engineer/ Sr. Network and System Administrator/ Admin Manager</w:t>
            </w:r>
          </w:p>
        </w:tc>
        <w:tc>
          <w:tcPr>
            <w:tcW w:w="1890" w:type="dxa"/>
          </w:tcPr>
          <w:p w14:paraId="2021962C" w14:textId="77777777" w:rsidR="00153226" w:rsidRDefault="00153226" w:rsidP="00B33D1D">
            <w:pPr>
              <w:pStyle w:val="Body"/>
            </w:pPr>
            <w:r>
              <w:t>On need basis</w:t>
            </w:r>
          </w:p>
        </w:tc>
        <w:tc>
          <w:tcPr>
            <w:tcW w:w="1710" w:type="dxa"/>
          </w:tcPr>
          <w:p w14:paraId="438ACBC8" w14:textId="77777777" w:rsidR="00153226" w:rsidRDefault="00153226" w:rsidP="00B33D1D">
            <w:pPr>
              <w:pStyle w:val="Body"/>
            </w:pPr>
            <w:r>
              <w:t>Email/ Phone</w:t>
            </w:r>
          </w:p>
        </w:tc>
        <w:tc>
          <w:tcPr>
            <w:tcW w:w="1530" w:type="dxa"/>
          </w:tcPr>
          <w:p w14:paraId="3EB8A188" w14:textId="77777777" w:rsidR="00153226" w:rsidRDefault="00153226" w:rsidP="00B33D1D">
            <w:pPr>
              <w:pStyle w:val="Body"/>
            </w:pPr>
            <w:r>
              <w:t>Vendor POC</w:t>
            </w:r>
          </w:p>
        </w:tc>
      </w:tr>
      <w:tr w:rsidR="00153226" w14:paraId="6EB0862E" w14:textId="77777777" w:rsidTr="00B33D1D">
        <w:tc>
          <w:tcPr>
            <w:tcW w:w="630" w:type="dxa"/>
          </w:tcPr>
          <w:p w14:paraId="0FC71132" w14:textId="77777777" w:rsidR="00153226" w:rsidRDefault="00153226" w:rsidP="00153226">
            <w:pPr>
              <w:pStyle w:val="Body"/>
              <w:numPr>
                <w:ilvl w:val="0"/>
                <w:numId w:val="48"/>
              </w:numPr>
              <w:jc w:val="center"/>
            </w:pPr>
          </w:p>
        </w:tc>
        <w:tc>
          <w:tcPr>
            <w:tcW w:w="1710" w:type="dxa"/>
          </w:tcPr>
          <w:p w14:paraId="62EB5679" w14:textId="77777777" w:rsidR="00153226" w:rsidRDefault="00153226" w:rsidP="00B33D1D">
            <w:pPr>
              <w:pStyle w:val="Body"/>
            </w:pPr>
            <w:r>
              <w:t>Media</w:t>
            </w:r>
          </w:p>
        </w:tc>
        <w:tc>
          <w:tcPr>
            <w:tcW w:w="1980" w:type="dxa"/>
          </w:tcPr>
          <w:p w14:paraId="79613958" w14:textId="648A7961" w:rsidR="00153226" w:rsidRDefault="008637BC" w:rsidP="00B33D1D">
            <w:pPr>
              <w:pStyle w:val="Body"/>
            </w:pPr>
            <w:r>
              <w:t>CEO, General Manager</w:t>
            </w:r>
          </w:p>
        </w:tc>
        <w:tc>
          <w:tcPr>
            <w:tcW w:w="1890" w:type="dxa"/>
          </w:tcPr>
          <w:p w14:paraId="21E1D98F" w14:textId="77777777" w:rsidR="00153226" w:rsidRDefault="00153226" w:rsidP="00B33D1D">
            <w:pPr>
              <w:pStyle w:val="Body"/>
            </w:pPr>
            <w:r>
              <w:t>On need basis</w:t>
            </w:r>
          </w:p>
        </w:tc>
        <w:tc>
          <w:tcPr>
            <w:tcW w:w="1710" w:type="dxa"/>
          </w:tcPr>
          <w:p w14:paraId="70640EB3" w14:textId="77777777" w:rsidR="00153226" w:rsidRDefault="00153226" w:rsidP="00B33D1D">
            <w:pPr>
              <w:pStyle w:val="Body"/>
            </w:pPr>
            <w:r>
              <w:t>Interview/ Press Briefing</w:t>
            </w:r>
          </w:p>
        </w:tc>
        <w:tc>
          <w:tcPr>
            <w:tcW w:w="1530" w:type="dxa"/>
          </w:tcPr>
          <w:p w14:paraId="4994DB5E" w14:textId="77777777" w:rsidR="00153226" w:rsidRDefault="00153226" w:rsidP="00B33D1D">
            <w:pPr>
              <w:pStyle w:val="Body"/>
            </w:pPr>
            <w:r>
              <w:t>Media Personnel</w:t>
            </w:r>
          </w:p>
        </w:tc>
      </w:tr>
      <w:tr w:rsidR="00153226" w14:paraId="1FC80998" w14:textId="77777777" w:rsidTr="00B33D1D">
        <w:tc>
          <w:tcPr>
            <w:tcW w:w="630" w:type="dxa"/>
          </w:tcPr>
          <w:p w14:paraId="0518752C" w14:textId="77777777" w:rsidR="00153226" w:rsidRDefault="00153226" w:rsidP="00153226">
            <w:pPr>
              <w:pStyle w:val="Body"/>
              <w:numPr>
                <w:ilvl w:val="0"/>
                <w:numId w:val="48"/>
              </w:numPr>
              <w:jc w:val="center"/>
            </w:pPr>
          </w:p>
        </w:tc>
        <w:tc>
          <w:tcPr>
            <w:tcW w:w="1710" w:type="dxa"/>
          </w:tcPr>
          <w:p w14:paraId="1653C02D" w14:textId="77777777" w:rsidR="00153226" w:rsidRDefault="00153226" w:rsidP="00B33D1D">
            <w:pPr>
              <w:pStyle w:val="Body"/>
            </w:pPr>
            <w:r>
              <w:t>Legal</w:t>
            </w:r>
          </w:p>
        </w:tc>
        <w:tc>
          <w:tcPr>
            <w:tcW w:w="1980" w:type="dxa"/>
          </w:tcPr>
          <w:p w14:paraId="260031C0" w14:textId="77777777" w:rsidR="00153226" w:rsidRDefault="00153226" w:rsidP="00B33D1D">
            <w:pPr>
              <w:pStyle w:val="Body"/>
            </w:pPr>
            <w:r>
              <w:t>Legal Advisor</w:t>
            </w:r>
          </w:p>
        </w:tc>
        <w:tc>
          <w:tcPr>
            <w:tcW w:w="1890" w:type="dxa"/>
          </w:tcPr>
          <w:p w14:paraId="70815D73" w14:textId="77777777" w:rsidR="00153226" w:rsidRDefault="00153226" w:rsidP="00B33D1D">
            <w:pPr>
              <w:pStyle w:val="Body"/>
            </w:pPr>
            <w:r>
              <w:t>On need basis after approval from CTO</w:t>
            </w:r>
          </w:p>
        </w:tc>
        <w:tc>
          <w:tcPr>
            <w:tcW w:w="1820" w:type="dxa"/>
          </w:tcPr>
          <w:p w14:paraId="2DEB08A7" w14:textId="77777777" w:rsidR="00153226" w:rsidRDefault="00153226" w:rsidP="00B33D1D">
            <w:pPr>
              <w:pStyle w:val="Body"/>
            </w:pPr>
            <w:r>
              <w:t>Letter/ Email</w:t>
            </w:r>
          </w:p>
        </w:tc>
        <w:tc>
          <w:tcPr>
            <w:tcW w:w="1530" w:type="dxa"/>
          </w:tcPr>
          <w:p w14:paraId="2CB7BC85" w14:textId="77777777" w:rsidR="00153226" w:rsidRDefault="00153226" w:rsidP="00B33D1D">
            <w:pPr>
              <w:pStyle w:val="Body"/>
            </w:pPr>
            <w:r>
              <w:t>Legal Panel</w:t>
            </w:r>
          </w:p>
        </w:tc>
      </w:tr>
      <w:tr w:rsidR="00153226" w14:paraId="347CC250" w14:textId="77777777" w:rsidTr="00B33D1D">
        <w:tc>
          <w:tcPr>
            <w:tcW w:w="630" w:type="dxa"/>
          </w:tcPr>
          <w:p w14:paraId="5824C670" w14:textId="77777777" w:rsidR="00153226" w:rsidRDefault="00153226" w:rsidP="00153226">
            <w:pPr>
              <w:pStyle w:val="Body"/>
              <w:numPr>
                <w:ilvl w:val="0"/>
                <w:numId w:val="48"/>
              </w:numPr>
              <w:jc w:val="center"/>
            </w:pPr>
          </w:p>
        </w:tc>
        <w:tc>
          <w:tcPr>
            <w:tcW w:w="1710" w:type="dxa"/>
          </w:tcPr>
          <w:p w14:paraId="15DD95B3" w14:textId="77777777" w:rsidR="00153226" w:rsidRDefault="00153226" w:rsidP="00B33D1D">
            <w:pPr>
              <w:pStyle w:val="Body"/>
            </w:pPr>
            <w:r>
              <w:t>Authorities</w:t>
            </w:r>
          </w:p>
        </w:tc>
        <w:tc>
          <w:tcPr>
            <w:tcW w:w="1980" w:type="dxa"/>
          </w:tcPr>
          <w:p w14:paraId="70C4B3CA" w14:textId="3F9E2292" w:rsidR="00153226" w:rsidRDefault="000D45FC" w:rsidP="00B33D1D">
            <w:pPr>
              <w:pStyle w:val="Body"/>
            </w:pPr>
            <w:r>
              <w:t>General Manager</w:t>
            </w:r>
            <w:r w:rsidR="00BF7637">
              <w:t>/HR Manager</w:t>
            </w:r>
          </w:p>
        </w:tc>
        <w:tc>
          <w:tcPr>
            <w:tcW w:w="1890" w:type="dxa"/>
          </w:tcPr>
          <w:p w14:paraId="45323C53" w14:textId="77777777" w:rsidR="00153226" w:rsidRDefault="00153226" w:rsidP="00B33D1D">
            <w:pPr>
              <w:pStyle w:val="Body"/>
            </w:pPr>
            <w:r>
              <w:t>On need basis</w:t>
            </w:r>
          </w:p>
        </w:tc>
        <w:tc>
          <w:tcPr>
            <w:tcW w:w="1820" w:type="dxa"/>
          </w:tcPr>
          <w:p w14:paraId="33412461" w14:textId="77777777" w:rsidR="00153226" w:rsidRDefault="00153226" w:rsidP="00B33D1D">
            <w:pPr>
              <w:pStyle w:val="Body"/>
            </w:pPr>
            <w:r>
              <w:t>Email/ Phone/ Fax</w:t>
            </w:r>
          </w:p>
        </w:tc>
        <w:tc>
          <w:tcPr>
            <w:tcW w:w="1530" w:type="dxa"/>
          </w:tcPr>
          <w:p w14:paraId="651D6A1D" w14:textId="77777777" w:rsidR="00153226" w:rsidRDefault="00153226" w:rsidP="00B33D1D">
            <w:pPr>
              <w:pStyle w:val="Body"/>
            </w:pPr>
            <w:r>
              <w:t>POC</w:t>
            </w:r>
          </w:p>
        </w:tc>
      </w:tr>
      <w:tr w:rsidR="00153226" w14:paraId="3D383CFB" w14:textId="77777777" w:rsidTr="00B33D1D">
        <w:tc>
          <w:tcPr>
            <w:tcW w:w="630" w:type="dxa"/>
          </w:tcPr>
          <w:p w14:paraId="3137407E" w14:textId="77777777" w:rsidR="00153226" w:rsidRDefault="00153226" w:rsidP="00153226">
            <w:pPr>
              <w:pStyle w:val="Body"/>
              <w:numPr>
                <w:ilvl w:val="0"/>
                <w:numId w:val="48"/>
              </w:numPr>
              <w:jc w:val="center"/>
            </w:pPr>
          </w:p>
        </w:tc>
        <w:tc>
          <w:tcPr>
            <w:tcW w:w="1710" w:type="dxa"/>
          </w:tcPr>
          <w:p w14:paraId="2FB1FBEA" w14:textId="77777777" w:rsidR="00153226" w:rsidRDefault="00153226" w:rsidP="00B33D1D">
            <w:pPr>
              <w:pStyle w:val="Body"/>
            </w:pPr>
            <w:r>
              <w:t xml:space="preserve">Services related communication </w:t>
            </w:r>
          </w:p>
        </w:tc>
        <w:tc>
          <w:tcPr>
            <w:tcW w:w="1980" w:type="dxa"/>
          </w:tcPr>
          <w:p w14:paraId="5A1A0730" w14:textId="77777777" w:rsidR="00153226" w:rsidRDefault="00153226" w:rsidP="00B33D1D">
            <w:pPr>
              <w:pStyle w:val="Body"/>
            </w:pPr>
            <w:r>
              <w:t>Service Owner</w:t>
            </w:r>
          </w:p>
        </w:tc>
        <w:tc>
          <w:tcPr>
            <w:tcW w:w="1890" w:type="dxa"/>
          </w:tcPr>
          <w:p w14:paraId="3392ABB5" w14:textId="77777777" w:rsidR="00153226" w:rsidRDefault="00153226" w:rsidP="00B33D1D">
            <w:pPr>
              <w:pStyle w:val="Body"/>
            </w:pPr>
            <w:r>
              <w:t>On need basis</w:t>
            </w:r>
          </w:p>
        </w:tc>
        <w:tc>
          <w:tcPr>
            <w:tcW w:w="1820" w:type="dxa"/>
          </w:tcPr>
          <w:p w14:paraId="1CD20E7B" w14:textId="77777777" w:rsidR="00153226" w:rsidRDefault="00153226" w:rsidP="00B33D1D">
            <w:pPr>
              <w:pStyle w:val="Body"/>
            </w:pPr>
            <w:r>
              <w:t>Email/Phone</w:t>
            </w:r>
          </w:p>
        </w:tc>
        <w:tc>
          <w:tcPr>
            <w:tcW w:w="1530" w:type="dxa"/>
          </w:tcPr>
          <w:p w14:paraId="4182425A" w14:textId="77777777" w:rsidR="00153226" w:rsidRDefault="00153226" w:rsidP="00B33D1D">
            <w:pPr>
              <w:pStyle w:val="Body"/>
            </w:pPr>
            <w:r>
              <w:t>Customer POC</w:t>
            </w:r>
          </w:p>
        </w:tc>
      </w:tr>
      <w:tr w:rsidR="00153226" w14:paraId="4B7A967F" w14:textId="77777777" w:rsidTr="00B33D1D">
        <w:tc>
          <w:tcPr>
            <w:tcW w:w="630" w:type="dxa"/>
          </w:tcPr>
          <w:p w14:paraId="31882B32" w14:textId="77777777" w:rsidR="00153226" w:rsidRDefault="00153226" w:rsidP="00153226">
            <w:pPr>
              <w:pStyle w:val="Body"/>
              <w:numPr>
                <w:ilvl w:val="0"/>
                <w:numId w:val="48"/>
              </w:numPr>
              <w:jc w:val="center"/>
            </w:pPr>
          </w:p>
        </w:tc>
        <w:tc>
          <w:tcPr>
            <w:tcW w:w="1710" w:type="dxa"/>
          </w:tcPr>
          <w:p w14:paraId="4FEDF7FA" w14:textId="77777777" w:rsidR="00153226" w:rsidRDefault="00153226" w:rsidP="00B33D1D">
            <w:pPr>
              <w:pStyle w:val="Body"/>
            </w:pPr>
            <w:r>
              <w:t>Issues</w:t>
            </w:r>
          </w:p>
        </w:tc>
        <w:tc>
          <w:tcPr>
            <w:tcW w:w="1980" w:type="dxa"/>
          </w:tcPr>
          <w:p w14:paraId="774F115A" w14:textId="77777777" w:rsidR="00153226" w:rsidRDefault="00153226" w:rsidP="00B33D1D">
            <w:pPr>
              <w:pStyle w:val="Body"/>
            </w:pPr>
            <w:r>
              <w:t>Project Manager/ Process Owners</w:t>
            </w:r>
          </w:p>
        </w:tc>
        <w:tc>
          <w:tcPr>
            <w:tcW w:w="1890" w:type="dxa"/>
          </w:tcPr>
          <w:p w14:paraId="2F599A3D" w14:textId="77777777" w:rsidR="00153226" w:rsidRDefault="00153226" w:rsidP="00B33D1D">
            <w:pPr>
              <w:pStyle w:val="Body"/>
            </w:pPr>
            <w:r>
              <w:t>On need basis</w:t>
            </w:r>
          </w:p>
        </w:tc>
        <w:tc>
          <w:tcPr>
            <w:tcW w:w="1820" w:type="dxa"/>
          </w:tcPr>
          <w:p w14:paraId="1B7EE968" w14:textId="77777777" w:rsidR="00153226" w:rsidRDefault="00153226" w:rsidP="00B33D1D">
            <w:pPr>
              <w:pStyle w:val="Body"/>
            </w:pPr>
            <w:r>
              <w:t>Support Center</w:t>
            </w:r>
          </w:p>
        </w:tc>
        <w:tc>
          <w:tcPr>
            <w:tcW w:w="1530" w:type="dxa"/>
          </w:tcPr>
          <w:p w14:paraId="6ECD0D0D" w14:textId="77777777" w:rsidR="00153226" w:rsidRDefault="00153226" w:rsidP="00B33D1D">
            <w:pPr>
              <w:pStyle w:val="Body"/>
            </w:pPr>
            <w:r>
              <w:t>Customer POC</w:t>
            </w:r>
          </w:p>
        </w:tc>
      </w:tr>
    </w:tbl>
    <w:p w14:paraId="38EC59D5" w14:textId="77777777" w:rsidR="00153226" w:rsidRPr="00D32952" w:rsidRDefault="00153226" w:rsidP="00153226">
      <w:pPr>
        <w:pStyle w:val="Body"/>
      </w:pPr>
    </w:p>
    <w:p w14:paraId="018FEDD0" w14:textId="77777777" w:rsidR="004F0C5A" w:rsidRPr="004F0C5A" w:rsidRDefault="004F0C5A" w:rsidP="004F0C5A">
      <w:pPr>
        <w:pStyle w:val="Body"/>
      </w:pPr>
    </w:p>
    <w:p w14:paraId="692770CA" w14:textId="2290B3E8" w:rsidR="00134160" w:rsidRDefault="0067584B" w:rsidP="00A737E4">
      <w:pPr>
        <w:pStyle w:val="Heading1"/>
      </w:pPr>
      <w:bookmarkStart w:id="125" w:name="_Toc87954185"/>
      <w:r>
        <w:lastRenderedPageBreak/>
        <w:t xml:space="preserve">Organizational </w:t>
      </w:r>
      <w:r w:rsidR="00134160">
        <w:t>Training Polic</w:t>
      </w:r>
      <w:bookmarkEnd w:id="125"/>
      <w:r w:rsidR="004F6E9A">
        <w:t>y</w:t>
      </w:r>
    </w:p>
    <w:p w14:paraId="354C36F2" w14:textId="77777777" w:rsidR="00763819" w:rsidRDefault="00763819" w:rsidP="00763819">
      <w:pPr>
        <w:pStyle w:val="Body"/>
      </w:pPr>
      <w:r>
        <w:t xml:space="preserve">Business growth, performance and effectiveness have always been the focus of organizations implicitly and explicitly embedded in the purpose while devising training programs.  Training is basically a planned learning experience designed to bring about permanent change in an individual's knowledge, attitudes, or skills whereas training can also be used as a process for employees’ career development in the long run aiming to accomplish organization development. </w:t>
      </w:r>
    </w:p>
    <w:p w14:paraId="042D8461" w14:textId="084ECA37" w:rsidR="0021488A" w:rsidRDefault="00763819" w:rsidP="00763819">
      <w:pPr>
        <w:pStyle w:val="Body"/>
      </w:pPr>
      <w:r>
        <w:t>Nexelus constantly strives for managing and developing the skill sits, knowledge domain and professional attitude of its human resources by designing different training programs that best suits organizational business needs with special emphasis on employees’ career advancement. As trainings post a huge cost to the books, organizations call for fruit in return. Whether performance goes skyward by the trainings imparted to employees strongly depends on the purpose, design and implementation of the training coupled with organization support in post-training adaptive process</w:t>
      </w:r>
    </w:p>
    <w:p w14:paraId="62FAF349" w14:textId="5C08E38A" w:rsidR="00EA4045" w:rsidRDefault="00EA4045" w:rsidP="00EA4045">
      <w:pPr>
        <w:pStyle w:val="Heading2"/>
      </w:pPr>
      <w:r>
        <w:lastRenderedPageBreak/>
        <w:t>Scope</w:t>
      </w:r>
    </w:p>
    <w:p w14:paraId="0FA3F169" w14:textId="5D3B0917" w:rsidR="00577DEA" w:rsidRDefault="00577DEA" w:rsidP="00577DEA">
      <w:pPr>
        <w:spacing w:before="360" w:line="276" w:lineRule="auto"/>
        <w:jc w:val="both"/>
        <w:rPr>
          <w:rStyle w:val="BodyChar"/>
        </w:rPr>
      </w:pPr>
      <w:r w:rsidRPr="008F1D72">
        <w:rPr>
          <w:rStyle w:val="BodyChar"/>
        </w:rPr>
        <w:t xml:space="preserve">The process applies to areas of trainings required for successful accomplishments of functions (projects/operations) run by </w:t>
      </w:r>
      <w:r>
        <w:rPr>
          <w:rStyle w:val="BodyChar"/>
        </w:rPr>
        <w:t>Nexelus</w:t>
      </w:r>
      <w:r w:rsidRPr="008F1D72">
        <w:rPr>
          <w:rStyle w:val="BodyChar"/>
        </w:rPr>
        <w:t xml:space="preserve"> </w:t>
      </w:r>
      <w:proofErr w:type="gramStart"/>
      <w:r w:rsidRPr="008F1D72">
        <w:rPr>
          <w:rStyle w:val="BodyChar"/>
        </w:rPr>
        <w:t>in order to</w:t>
      </w:r>
      <w:proofErr w:type="gramEnd"/>
      <w:r w:rsidRPr="008F1D72">
        <w:rPr>
          <w:rStyle w:val="BodyChar"/>
        </w:rPr>
        <w:t xml:space="preserve"> equip employees with skills and knowledge to enhance performance of individuals and positively impact organization growth and success. From training need identification to measuring training effectives, this procedure is defined for compliance an</w:t>
      </w:r>
      <w:r>
        <w:rPr>
          <w:rStyle w:val="BodyChar"/>
        </w:rPr>
        <w:t>d implementation of training where required at Organizational and Project Level.</w:t>
      </w:r>
    </w:p>
    <w:p w14:paraId="1F710A1C" w14:textId="2ECAACCB" w:rsidR="00577DEA" w:rsidRDefault="00577DEA" w:rsidP="00577DEA">
      <w:pPr>
        <w:spacing w:before="360" w:line="276" w:lineRule="auto"/>
        <w:jc w:val="both"/>
        <w:rPr>
          <w:rStyle w:val="BodyChar"/>
        </w:rPr>
      </w:pPr>
      <w:r w:rsidRPr="002D0EAD">
        <w:rPr>
          <w:rStyle w:val="BodyChar"/>
          <w:b/>
        </w:rPr>
        <w:t>Organization Level Trainings Includes:</w:t>
      </w:r>
      <w:r>
        <w:rPr>
          <w:rStyle w:val="BodyChar"/>
        </w:rPr>
        <w:t xml:space="preserve"> Required for SOC 1 Type II compliance </w:t>
      </w:r>
    </w:p>
    <w:p w14:paraId="4E9D9A28" w14:textId="77777777" w:rsidR="00577DEA" w:rsidRDefault="00577DEA" w:rsidP="00577DEA">
      <w:pPr>
        <w:spacing w:before="360" w:line="276" w:lineRule="auto"/>
        <w:jc w:val="both"/>
        <w:rPr>
          <w:rStyle w:val="BodyChar"/>
        </w:rPr>
      </w:pPr>
      <w:r w:rsidRPr="002D0EAD">
        <w:rPr>
          <w:rStyle w:val="BodyChar"/>
          <w:b/>
        </w:rPr>
        <w:t>Project Level Trainings Includes:</w:t>
      </w:r>
      <w:r>
        <w:rPr>
          <w:rStyle w:val="BodyChar"/>
        </w:rPr>
        <w:t xml:space="preserve"> Required for Domain Knowledge and Technology / Skill Improvement for dedicated teams and specific employee</w:t>
      </w:r>
    </w:p>
    <w:p w14:paraId="3A1D5520" w14:textId="77777777" w:rsidR="00311C2E" w:rsidRDefault="00311C2E" w:rsidP="00577DEA">
      <w:pPr>
        <w:spacing w:before="360" w:line="276" w:lineRule="auto"/>
        <w:jc w:val="both"/>
        <w:rPr>
          <w:rStyle w:val="BodyChar"/>
        </w:rPr>
      </w:pPr>
    </w:p>
    <w:p w14:paraId="67B371E6" w14:textId="1CC22A84" w:rsidR="00EA4045" w:rsidRDefault="00311C2E" w:rsidP="00071559">
      <w:pPr>
        <w:pStyle w:val="Heading2"/>
      </w:pPr>
      <w:r>
        <w:lastRenderedPageBreak/>
        <w:t>Poli</w:t>
      </w:r>
      <w:r w:rsidR="00071559">
        <w:t>cy</w:t>
      </w:r>
    </w:p>
    <w:p w14:paraId="133EA933" w14:textId="73EC3B0E" w:rsidR="00030472" w:rsidRPr="00C132A0" w:rsidRDefault="00030472" w:rsidP="00030472">
      <w:pPr>
        <w:pStyle w:val="Body"/>
        <w:spacing w:before="360" w:line="276" w:lineRule="auto"/>
      </w:pPr>
      <w:r w:rsidRPr="00C132A0">
        <w:t xml:space="preserve">The policy of </w:t>
      </w:r>
      <w:r>
        <w:t xml:space="preserve">Nexelus is to ensure that need basis training </w:t>
      </w:r>
      <w:r>
        <w:rPr>
          <w:rStyle w:val="BodyChar"/>
        </w:rPr>
        <w:t xml:space="preserve">(both at Organization and Project level) </w:t>
      </w:r>
      <w:r>
        <w:t xml:space="preserve">will be arranged to improve the employee’s skills in relevant fields for ensuring and securing organizational objectives </w:t>
      </w:r>
      <w:r w:rsidRPr="00C132A0">
        <w:t xml:space="preserve">by: </w:t>
      </w:r>
    </w:p>
    <w:p w14:paraId="65EDBE33" w14:textId="77777777" w:rsidR="00030472" w:rsidRPr="00C132A0" w:rsidRDefault="00030472" w:rsidP="00544D5C">
      <w:pPr>
        <w:pStyle w:val="Body"/>
        <w:numPr>
          <w:ilvl w:val="0"/>
          <w:numId w:val="57"/>
        </w:numPr>
        <w:spacing w:before="360" w:line="276" w:lineRule="auto"/>
      </w:pPr>
      <w:r w:rsidRPr="00C132A0">
        <w:t xml:space="preserve">Establishing the criteria for </w:t>
      </w:r>
      <w:r>
        <w:t>training</w:t>
      </w:r>
    </w:p>
    <w:p w14:paraId="6CA69EF7" w14:textId="77777777" w:rsidR="00030472" w:rsidRPr="00C132A0" w:rsidRDefault="00030472" w:rsidP="00544D5C">
      <w:pPr>
        <w:pStyle w:val="Body"/>
        <w:numPr>
          <w:ilvl w:val="0"/>
          <w:numId w:val="57"/>
        </w:numPr>
        <w:spacing w:line="276" w:lineRule="auto"/>
      </w:pPr>
      <w:r w:rsidRPr="00C132A0">
        <w:t xml:space="preserve">Identifying </w:t>
      </w:r>
      <w:r>
        <w:t>need and prepare schedule for required training</w:t>
      </w:r>
    </w:p>
    <w:p w14:paraId="4F2D4DE9" w14:textId="77777777" w:rsidR="00030472" w:rsidRPr="00C132A0" w:rsidRDefault="00030472" w:rsidP="00544D5C">
      <w:pPr>
        <w:pStyle w:val="Body"/>
        <w:numPr>
          <w:ilvl w:val="0"/>
          <w:numId w:val="57"/>
        </w:numPr>
        <w:spacing w:line="276" w:lineRule="auto"/>
      </w:pPr>
      <w:r w:rsidRPr="00C132A0">
        <w:t xml:space="preserve">Selecting </w:t>
      </w:r>
      <w:r>
        <w:t xml:space="preserve">good trainers and provide facility </w:t>
      </w:r>
    </w:p>
    <w:p w14:paraId="1812B7F1" w14:textId="77777777" w:rsidR="00030472" w:rsidRPr="00C132A0" w:rsidRDefault="00030472" w:rsidP="00544D5C">
      <w:pPr>
        <w:pStyle w:val="Body"/>
        <w:numPr>
          <w:ilvl w:val="0"/>
          <w:numId w:val="57"/>
        </w:numPr>
        <w:spacing w:line="276" w:lineRule="auto"/>
      </w:pPr>
      <w:r w:rsidRPr="00C132A0">
        <w:t xml:space="preserve">Evaluating the </w:t>
      </w:r>
      <w:r>
        <w:t xml:space="preserve">effectiveness of training </w:t>
      </w:r>
    </w:p>
    <w:p w14:paraId="0B563A00" w14:textId="77777777" w:rsidR="00071559" w:rsidRPr="00071559" w:rsidRDefault="00071559" w:rsidP="00071559">
      <w:pPr>
        <w:pStyle w:val="Body"/>
      </w:pPr>
    </w:p>
    <w:p w14:paraId="0CC42695" w14:textId="77777777" w:rsidR="00EA4045" w:rsidRPr="0021488A" w:rsidRDefault="00EA4045" w:rsidP="00763819">
      <w:pPr>
        <w:pStyle w:val="Body"/>
      </w:pPr>
    </w:p>
    <w:p w14:paraId="6A832517" w14:textId="0C48EBF8" w:rsidR="005A6142" w:rsidRDefault="002809F1" w:rsidP="00134160">
      <w:pPr>
        <w:pStyle w:val="Heading2"/>
      </w:pPr>
      <w:bookmarkStart w:id="126" w:name="_Toc87954186"/>
      <w:r>
        <w:lastRenderedPageBreak/>
        <w:t>Onboarding of New Employees</w:t>
      </w:r>
      <w:bookmarkEnd w:id="126"/>
    </w:p>
    <w:p w14:paraId="14DCC169" w14:textId="77777777" w:rsidR="00404AA7" w:rsidRDefault="00404AA7" w:rsidP="00404AA7">
      <w:pPr>
        <w:pStyle w:val="Body"/>
      </w:pPr>
      <w:r>
        <w:t xml:space="preserve">Training and onboarding process is placed to make sure the newly hired resources </w:t>
      </w:r>
      <w:proofErr w:type="gramStart"/>
      <w:r>
        <w:t>is</w:t>
      </w:r>
      <w:proofErr w:type="gramEnd"/>
      <w:r>
        <w:t xml:space="preserve"> fully aware of the processes followed at </w:t>
      </w:r>
      <w:proofErr w:type="spellStart"/>
      <w:r>
        <w:t>HiQuSystems</w:t>
      </w:r>
      <w:proofErr w:type="spellEnd"/>
      <w:r>
        <w:t>, including, code of conduct, development, deployment, coding standards, and last but not the least, business domain knowledge of Nexelus product.</w:t>
      </w:r>
    </w:p>
    <w:p w14:paraId="73F49010" w14:textId="77777777" w:rsidR="00404AA7" w:rsidRDefault="00404AA7" w:rsidP="00404AA7">
      <w:pPr>
        <w:pStyle w:val="Body"/>
      </w:pPr>
      <w:r>
        <w:t xml:space="preserve">The training plan is spread over eight weeks. The plan is devised in a way that any new resource is </w:t>
      </w:r>
      <w:proofErr w:type="spellStart"/>
      <w:r>
        <w:t>self sufficient</w:t>
      </w:r>
      <w:proofErr w:type="spellEnd"/>
      <w:r>
        <w:t xml:space="preserve"> to understand the processes and basic business domain knowledge of the product. However, the training of the product does not stop here. It’s a constant learning process and individual is responsible to spend at least 4 hours a week to practice and learn new/advance features of the product. It is manager’s responsibility to make sure that resource spend that much time on the product for at least initial 6 months. </w:t>
      </w:r>
    </w:p>
    <w:p w14:paraId="0847BB7D" w14:textId="77777777" w:rsidR="00404AA7" w:rsidRDefault="00404AA7" w:rsidP="00404AA7">
      <w:pPr>
        <w:pStyle w:val="Body"/>
      </w:pPr>
      <w:r>
        <w:t>The resource is evaluated every week and gaps and issues are revised, discussed and new targets are set.</w:t>
      </w:r>
    </w:p>
    <w:p w14:paraId="42F05FAF" w14:textId="77777777" w:rsidR="00404AA7" w:rsidRDefault="00404AA7" w:rsidP="00404AA7">
      <w:pPr>
        <w:pStyle w:val="Body"/>
      </w:pPr>
      <w:r>
        <w:t>At the completion of one month, the resources again evaluated and critical points and issues are highlighted.</w:t>
      </w:r>
    </w:p>
    <w:p w14:paraId="1A939C09" w14:textId="77777777" w:rsidR="00404AA7" w:rsidRDefault="00404AA7" w:rsidP="00404AA7">
      <w:pPr>
        <w:pStyle w:val="Body"/>
      </w:pPr>
      <w:r>
        <w:t>After two months of training the resource is evaluated and again gaps/critical points are discussed. If the resource has made good progress the new goals are set by the manager for another month.</w:t>
      </w:r>
    </w:p>
    <w:p w14:paraId="64913DC4" w14:textId="015E627A" w:rsidR="00404AA7" w:rsidRDefault="00404AA7" w:rsidP="00404AA7">
      <w:pPr>
        <w:pStyle w:val="Body"/>
      </w:pPr>
      <w:r>
        <w:t xml:space="preserve">If the resource lacks on domain knowledge, then critical points are talked </w:t>
      </w:r>
      <w:proofErr w:type="gramStart"/>
      <w:r>
        <w:t>about</w:t>
      </w:r>
      <w:proofErr w:type="gramEnd"/>
      <w:r>
        <w:t xml:space="preserve"> and resource is tasked to repeat the product domain session and spend extra time to understand the missing links.</w:t>
      </w:r>
    </w:p>
    <w:p w14:paraId="1CF49AD2" w14:textId="7BEFFDC0" w:rsidR="00EC1833" w:rsidRDefault="00EC1833" w:rsidP="00EC1833">
      <w:pPr>
        <w:pStyle w:val="Heading3"/>
      </w:pPr>
      <w:r>
        <w:t>Training Plan</w:t>
      </w:r>
    </w:p>
    <w:p w14:paraId="40E69853" w14:textId="696E7F71" w:rsidR="00B73B6D" w:rsidRDefault="00B73B6D" w:rsidP="00B73B6D">
      <w:pPr>
        <w:pStyle w:val="Body"/>
      </w:pPr>
    </w:p>
    <w:p w14:paraId="4F1C0357" w14:textId="48782355" w:rsidR="00B73B6D" w:rsidRDefault="00B73B6D" w:rsidP="00B73B6D">
      <w:pPr>
        <w:pStyle w:val="Body"/>
      </w:pPr>
      <w:r>
        <w:t>There are two training plans in place. Once for QA and Support Team and the other one for Development Team:</w:t>
      </w:r>
    </w:p>
    <w:p w14:paraId="43F04780" w14:textId="73F3C83F" w:rsidR="00B73B6D" w:rsidRDefault="00B73B6D" w:rsidP="00B73B6D">
      <w:pPr>
        <w:pStyle w:val="Body"/>
      </w:pPr>
    </w:p>
    <w:p w14:paraId="6A56156A" w14:textId="0F81D77B" w:rsidR="00B73B6D" w:rsidRPr="00B73B6D" w:rsidRDefault="00B73B6D" w:rsidP="00B73B6D">
      <w:pPr>
        <w:pStyle w:val="Heading4"/>
      </w:pPr>
      <w:r>
        <w:t>QA and Support Team Onboarding</w:t>
      </w:r>
    </w:p>
    <w:p w14:paraId="5254F5BF" w14:textId="77777777" w:rsidR="00EC1833" w:rsidRDefault="00EC1833" w:rsidP="00EC1833">
      <w:pPr>
        <w:pStyle w:val="Body"/>
      </w:pPr>
    </w:p>
    <w:p w14:paraId="467DE91C" w14:textId="0701277F" w:rsidR="00EC1833" w:rsidRDefault="00EC1833" w:rsidP="00EC1833">
      <w:pPr>
        <w:pStyle w:val="Body"/>
      </w:pPr>
      <w:r>
        <w:t>Week 1</w:t>
      </w:r>
    </w:p>
    <w:p w14:paraId="6764A89E" w14:textId="77777777" w:rsidR="00EC1833" w:rsidRDefault="00EC1833" w:rsidP="00EC1833">
      <w:pPr>
        <w:pStyle w:val="Body"/>
      </w:pPr>
      <w:r>
        <w:t>1.</w:t>
      </w:r>
      <w:r>
        <w:tab/>
        <w:t>Client Services Protocol</w:t>
      </w:r>
    </w:p>
    <w:p w14:paraId="1BA5A040" w14:textId="77777777" w:rsidR="00EC1833" w:rsidRDefault="00EC1833" w:rsidP="00EC1833">
      <w:pPr>
        <w:pStyle w:val="Body"/>
      </w:pPr>
      <w:r>
        <w:t>2.</w:t>
      </w:r>
      <w:r>
        <w:tab/>
        <w:t>Client Items Email</w:t>
      </w:r>
    </w:p>
    <w:p w14:paraId="3C016B7A" w14:textId="77777777" w:rsidR="00EC1833" w:rsidRDefault="00EC1833" w:rsidP="00EC1833">
      <w:pPr>
        <w:pStyle w:val="Body"/>
      </w:pPr>
      <w:r>
        <w:t>3.</w:t>
      </w:r>
      <w:r>
        <w:tab/>
        <w:t>JIRA maintenance</w:t>
      </w:r>
    </w:p>
    <w:p w14:paraId="1D84F1F4" w14:textId="77777777" w:rsidR="00EC1833" w:rsidRDefault="00EC1833" w:rsidP="00EC1833">
      <w:pPr>
        <w:pStyle w:val="Body"/>
      </w:pPr>
      <w:r>
        <w:t>4.</w:t>
      </w:r>
      <w:r>
        <w:tab/>
        <w:t>Basic Nexelus Overview</w:t>
      </w:r>
    </w:p>
    <w:p w14:paraId="1042CDD3" w14:textId="77777777" w:rsidR="00EC1833" w:rsidRDefault="00EC1833" w:rsidP="00EC1833">
      <w:pPr>
        <w:pStyle w:val="Body"/>
      </w:pPr>
      <w:r>
        <w:t>Week 2</w:t>
      </w:r>
    </w:p>
    <w:p w14:paraId="6DDEC342" w14:textId="77777777" w:rsidR="00EC1833" w:rsidRDefault="00EC1833" w:rsidP="00EC1833">
      <w:pPr>
        <w:pStyle w:val="Body"/>
      </w:pPr>
      <w:r>
        <w:t>1.</w:t>
      </w:r>
      <w:r>
        <w:tab/>
        <w:t>Rackspace Protocol</w:t>
      </w:r>
    </w:p>
    <w:p w14:paraId="15F5B03E" w14:textId="77777777" w:rsidR="00EC1833" w:rsidRDefault="00EC1833" w:rsidP="00EC1833">
      <w:pPr>
        <w:pStyle w:val="Body"/>
      </w:pPr>
      <w:r>
        <w:t>2.</w:t>
      </w:r>
      <w:r>
        <w:tab/>
        <w:t>Client Services Protocol</w:t>
      </w:r>
    </w:p>
    <w:p w14:paraId="0D76F858" w14:textId="77777777" w:rsidR="00EC1833" w:rsidRDefault="00EC1833" w:rsidP="00EC1833">
      <w:pPr>
        <w:pStyle w:val="Body"/>
      </w:pPr>
      <w:r>
        <w:lastRenderedPageBreak/>
        <w:t>3.</w:t>
      </w:r>
      <w:r>
        <w:tab/>
        <w:t>Client Items Email</w:t>
      </w:r>
    </w:p>
    <w:p w14:paraId="2821F5D4" w14:textId="77777777" w:rsidR="00EC1833" w:rsidRDefault="00EC1833" w:rsidP="00EC1833">
      <w:pPr>
        <w:pStyle w:val="Body"/>
      </w:pPr>
      <w:r>
        <w:t>4.</w:t>
      </w:r>
      <w:r>
        <w:tab/>
        <w:t>JIRA maintenance</w:t>
      </w:r>
    </w:p>
    <w:p w14:paraId="39E07FC9" w14:textId="77777777" w:rsidR="00EC1833" w:rsidRDefault="00EC1833" w:rsidP="00EC1833">
      <w:pPr>
        <w:pStyle w:val="Body"/>
      </w:pPr>
      <w:r>
        <w:t>5.</w:t>
      </w:r>
      <w:r>
        <w:tab/>
        <w:t>Nexelus Work breakdown Structure</w:t>
      </w:r>
    </w:p>
    <w:p w14:paraId="74931D94" w14:textId="77777777" w:rsidR="00EC1833" w:rsidRDefault="00EC1833" w:rsidP="00EC1833">
      <w:pPr>
        <w:pStyle w:val="Body"/>
      </w:pPr>
      <w:r>
        <w:t>6.</w:t>
      </w:r>
      <w:r>
        <w:tab/>
        <w:t>SQL Tutorial</w:t>
      </w:r>
    </w:p>
    <w:p w14:paraId="4AE2B59E" w14:textId="77777777" w:rsidR="00EC1833" w:rsidRDefault="00EC1833" w:rsidP="00EC1833">
      <w:pPr>
        <w:pStyle w:val="Body"/>
      </w:pPr>
      <w:r>
        <w:t>Week 3</w:t>
      </w:r>
    </w:p>
    <w:p w14:paraId="765E5C2A" w14:textId="77777777" w:rsidR="00EC1833" w:rsidRDefault="00EC1833" w:rsidP="00EC1833">
      <w:pPr>
        <w:pStyle w:val="Body"/>
      </w:pPr>
      <w:r>
        <w:t>1.</w:t>
      </w:r>
      <w:r>
        <w:tab/>
        <w:t>Client Items Email - Primary Resource</w:t>
      </w:r>
    </w:p>
    <w:p w14:paraId="1D02BB6F" w14:textId="77777777" w:rsidR="00EC1833" w:rsidRDefault="00EC1833" w:rsidP="00EC1833">
      <w:pPr>
        <w:pStyle w:val="Body"/>
      </w:pPr>
      <w:r>
        <w:t>2.</w:t>
      </w:r>
      <w:r>
        <w:tab/>
        <w:t>Shared ownership of JIRA for Client Items</w:t>
      </w:r>
    </w:p>
    <w:p w14:paraId="0CDD54B0" w14:textId="77777777" w:rsidR="00EC1833" w:rsidRDefault="00EC1833" w:rsidP="00EC1833">
      <w:pPr>
        <w:pStyle w:val="Body"/>
      </w:pPr>
      <w:r>
        <w:t>3.</w:t>
      </w:r>
      <w:r>
        <w:tab/>
        <w:t>SQL Learning – TSQL</w:t>
      </w:r>
    </w:p>
    <w:p w14:paraId="2206A2BB" w14:textId="77777777" w:rsidR="00EC1833" w:rsidRDefault="00EC1833" w:rsidP="00EC1833">
      <w:pPr>
        <w:pStyle w:val="Body"/>
      </w:pPr>
      <w:r>
        <w:t>4.</w:t>
      </w:r>
      <w:r>
        <w:tab/>
        <w:t>SQL Trace</w:t>
      </w:r>
    </w:p>
    <w:p w14:paraId="739D9BA6" w14:textId="77777777" w:rsidR="00EC1833" w:rsidRDefault="00EC1833" w:rsidP="00EC1833">
      <w:pPr>
        <w:pStyle w:val="Body"/>
      </w:pPr>
      <w:r>
        <w:t>5.</w:t>
      </w:r>
      <w:r>
        <w:tab/>
        <w:t>Nexelus Level2/Level3 Tables</w:t>
      </w:r>
    </w:p>
    <w:p w14:paraId="00692698" w14:textId="77777777" w:rsidR="00EC1833" w:rsidRDefault="00EC1833" w:rsidP="00EC1833">
      <w:pPr>
        <w:pStyle w:val="Body"/>
      </w:pPr>
      <w:r>
        <w:t>6.</w:t>
      </w:r>
      <w:r>
        <w:tab/>
        <w:t>SQL Tutorial</w:t>
      </w:r>
    </w:p>
    <w:p w14:paraId="5CFA4F49" w14:textId="77777777" w:rsidR="00EC1833" w:rsidRDefault="00EC1833" w:rsidP="00EC1833">
      <w:pPr>
        <w:pStyle w:val="Body"/>
      </w:pPr>
      <w:r>
        <w:t>Week 4</w:t>
      </w:r>
    </w:p>
    <w:p w14:paraId="09C09AF6" w14:textId="77777777" w:rsidR="00EC1833" w:rsidRDefault="00EC1833" w:rsidP="00EC1833">
      <w:pPr>
        <w:pStyle w:val="Body"/>
      </w:pPr>
      <w:r>
        <w:t>1.</w:t>
      </w:r>
      <w:r>
        <w:tab/>
        <w:t>Client Items Email - Primary Resource</w:t>
      </w:r>
    </w:p>
    <w:p w14:paraId="3D057F66" w14:textId="77777777" w:rsidR="00EC1833" w:rsidRDefault="00EC1833" w:rsidP="00EC1833">
      <w:pPr>
        <w:pStyle w:val="Body"/>
      </w:pPr>
      <w:r>
        <w:t>2.</w:t>
      </w:r>
      <w:r>
        <w:tab/>
        <w:t>Shared ownership of JIRA for Client Items</w:t>
      </w:r>
    </w:p>
    <w:p w14:paraId="16F53018" w14:textId="77777777" w:rsidR="00EC1833" w:rsidRDefault="00EC1833" w:rsidP="00EC1833">
      <w:pPr>
        <w:pStyle w:val="Body"/>
      </w:pPr>
      <w:r>
        <w:t>3.</w:t>
      </w:r>
      <w:r>
        <w:tab/>
        <w:t>Troubleshooting (basic overview)</w:t>
      </w:r>
    </w:p>
    <w:p w14:paraId="5742B97F" w14:textId="77777777" w:rsidR="00EC1833" w:rsidRDefault="00EC1833" w:rsidP="00EC1833">
      <w:pPr>
        <w:pStyle w:val="Body"/>
      </w:pPr>
      <w:r>
        <w:t>4.</w:t>
      </w:r>
      <w:r>
        <w:tab/>
        <w:t>SQL Learning – TSQL</w:t>
      </w:r>
    </w:p>
    <w:p w14:paraId="35D3207E" w14:textId="77777777" w:rsidR="00EC1833" w:rsidRDefault="00EC1833" w:rsidP="00EC1833">
      <w:pPr>
        <w:pStyle w:val="Body"/>
      </w:pPr>
      <w:r>
        <w:t>5.</w:t>
      </w:r>
      <w:r>
        <w:tab/>
        <w:t>Databases (basic overview)</w:t>
      </w:r>
    </w:p>
    <w:p w14:paraId="7F925610" w14:textId="77777777" w:rsidR="00EC1833" w:rsidRDefault="00EC1833" w:rsidP="00EC1833">
      <w:pPr>
        <w:pStyle w:val="Body"/>
      </w:pPr>
      <w:r>
        <w:t>6.</w:t>
      </w:r>
      <w:r>
        <w:tab/>
        <w:t>Crystal Report basic overview</w:t>
      </w:r>
    </w:p>
    <w:p w14:paraId="2BFCB147" w14:textId="77777777" w:rsidR="00EC1833" w:rsidRDefault="00EC1833" w:rsidP="00EC1833">
      <w:pPr>
        <w:pStyle w:val="Body"/>
      </w:pPr>
      <w:r>
        <w:t>7.</w:t>
      </w:r>
      <w:r>
        <w:tab/>
        <w:t>SQL Trace</w:t>
      </w:r>
    </w:p>
    <w:p w14:paraId="1829C83D" w14:textId="77777777" w:rsidR="00EC1833" w:rsidRDefault="00EC1833" w:rsidP="00EC1833">
      <w:pPr>
        <w:pStyle w:val="Body"/>
      </w:pPr>
      <w:r>
        <w:t>8.</w:t>
      </w:r>
      <w:r>
        <w:tab/>
        <w:t>Nexelus Level2/Level3 Tables</w:t>
      </w:r>
    </w:p>
    <w:p w14:paraId="15F37EAA" w14:textId="77777777" w:rsidR="00EC1833" w:rsidRDefault="00EC1833" w:rsidP="00EC1833">
      <w:pPr>
        <w:pStyle w:val="Body"/>
      </w:pPr>
      <w:r>
        <w:t>9.</w:t>
      </w:r>
      <w:r>
        <w:tab/>
        <w:t>Timesheet</w:t>
      </w:r>
    </w:p>
    <w:p w14:paraId="394F0392" w14:textId="77777777" w:rsidR="00EC1833" w:rsidRDefault="00EC1833" w:rsidP="00EC1833">
      <w:pPr>
        <w:pStyle w:val="Body"/>
      </w:pPr>
      <w:r>
        <w:t>Week 5</w:t>
      </w:r>
    </w:p>
    <w:p w14:paraId="2748BA47" w14:textId="77777777" w:rsidR="00EC1833" w:rsidRDefault="00EC1833" w:rsidP="00EC1833">
      <w:pPr>
        <w:pStyle w:val="Body"/>
      </w:pPr>
      <w:r>
        <w:t>1.</w:t>
      </w:r>
      <w:r>
        <w:tab/>
        <w:t>Client Items Email - Primary Resource</w:t>
      </w:r>
    </w:p>
    <w:p w14:paraId="2C1EFF26" w14:textId="77777777" w:rsidR="00EC1833" w:rsidRDefault="00EC1833" w:rsidP="00EC1833">
      <w:pPr>
        <w:pStyle w:val="Body"/>
      </w:pPr>
      <w:r>
        <w:t>2.</w:t>
      </w:r>
      <w:r>
        <w:tab/>
        <w:t>Shared ownership of JIRA for Client Items</w:t>
      </w:r>
    </w:p>
    <w:p w14:paraId="3C2F27FA" w14:textId="77777777" w:rsidR="00EC1833" w:rsidRDefault="00EC1833" w:rsidP="00EC1833">
      <w:pPr>
        <w:pStyle w:val="Body"/>
      </w:pPr>
      <w:r>
        <w:t>3.</w:t>
      </w:r>
      <w:r>
        <w:tab/>
        <w:t>Troubleshooting (basic overview)</w:t>
      </w:r>
    </w:p>
    <w:p w14:paraId="781D6D1F" w14:textId="77777777" w:rsidR="00EC1833" w:rsidRDefault="00EC1833" w:rsidP="00EC1833">
      <w:pPr>
        <w:pStyle w:val="Body"/>
      </w:pPr>
      <w:r>
        <w:t>4.</w:t>
      </w:r>
      <w:r>
        <w:tab/>
        <w:t>SQL Learning – TSQL</w:t>
      </w:r>
    </w:p>
    <w:p w14:paraId="1BF02D28" w14:textId="77777777" w:rsidR="00EC1833" w:rsidRDefault="00EC1833" w:rsidP="00EC1833">
      <w:pPr>
        <w:pStyle w:val="Body"/>
      </w:pPr>
      <w:r>
        <w:t>5.</w:t>
      </w:r>
      <w:r>
        <w:tab/>
        <w:t>Crystal Report basic overview</w:t>
      </w:r>
    </w:p>
    <w:p w14:paraId="68012AC6" w14:textId="77777777" w:rsidR="00EC1833" w:rsidRDefault="00EC1833" w:rsidP="00EC1833">
      <w:pPr>
        <w:pStyle w:val="Body"/>
      </w:pPr>
      <w:r>
        <w:t>6.</w:t>
      </w:r>
      <w:r>
        <w:tab/>
        <w:t>SQL Trace</w:t>
      </w:r>
    </w:p>
    <w:p w14:paraId="0FD2E691" w14:textId="77777777" w:rsidR="00EC1833" w:rsidRDefault="00EC1833" w:rsidP="00EC1833">
      <w:pPr>
        <w:pStyle w:val="Body"/>
      </w:pPr>
      <w:r>
        <w:t>7.</w:t>
      </w:r>
      <w:r>
        <w:tab/>
        <w:t>Nexelus Level2/Level3 Tables</w:t>
      </w:r>
    </w:p>
    <w:p w14:paraId="28E40D16" w14:textId="77777777" w:rsidR="00EC1833" w:rsidRDefault="00EC1833" w:rsidP="00EC1833">
      <w:pPr>
        <w:pStyle w:val="Body"/>
      </w:pPr>
      <w:r>
        <w:t>8.</w:t>
      </w:r>
      <w:r>
        <w:tab/>
        <w:t>Timesheet, rates</w:t>
      </w:r>
    </w:p>
    <w:p w14:paraId="4FD6D89D" w14:textId="77777777" w:rsidR="00EC1833" w:rsidRDefault="00EC1833" w:rsidP="00EC1833">
      <w:pPr>
        <w:pStyle w:val="Body"/>
      </w:pPr>
      <w:r>
        <w:t>9.</w:t>
      </w:r>
      <w:r>
        <w:tab/>
        <w:t>Expense Reports</w:t>
      </w:r>
    </w:p>
    <w:p w14:paraId="0040CDCA" w14:textId="77777777" w:rsidR="00EC1833" w:rsidRDefault="00EC1833" w:rsidP="00EC1833">
      <w:pPr>
        <w:pStyle w:val="Body"/>
      </w:pPr>
      <w:r>
        <w:t>Week 6</w:t>
      </w:r>
    </w:p>
    <w:p w14:paraId="51236E30" w14:textId="77777777" w:rsidR="00EC1833" w:rsidRDefault="00EC1833" w:rsidP="00EC1833">
      <w:pPr>
        <w:pStyle w:val="Body"/>
      </w:pPr>
      <w:r>
        <w:t>1.</w:t>
      </w:r>
      <w:r>
        <w:tab/>
        <w:t>Client Items Email - Primary Resource</w:t>
      </w:r>
    </w:p>
    <w:p w14:paraId="5746FCEE" w14:textId="77777777" w:rsidR="00EC1833" w:rsidRDefault="00EC1833" w:rsidP="00EC1833">
      <w:pPr>
        <w:pStyle w:val="Body"/>
      </w:pPr>
      <w:r>
        <w:t>2.</w:t>
      </w:r>
      <w:r>
        <w:tab/>
        <w:t>Shared ownership of JIRA for Client Items</w:t>
      </w:r>
    </w:p>
    <w:p w14:paraId="5962285A" w14:textId="77777777" w:rsidR="00EC1833" w:rsidRDefault="00EC1833" w:rsidP="00EC1833">
      <w:pPr>
        <w:pStyle w:val="Body"/>
      </w:pPr>
      <w:r>
        <w:lastRenderedPageBreak/>
        <w:t>3.</w:t>
      </w:r>
      <w:r>
        <w:tab/>
        <w:t>Troubleshooting (basic overview)</w:t>
      </w:r>
    </w:p>
    <w:p w14:paraId="25B2E222" w14:textId="77777777" w:rsidR="00EC1833" w:rsidRDefault="00EC1833" w:rsidP="00EC1833">
      <w:pPr>
        <w:pStyle w:val="Body"/>
      </w:pPr>
      <w:r>
        <w:t>4.</w:t>
      </w:r>
      <w:r>
        <w:tab/>
        <w:t>SQL Learning – TSQL</w:t>
      </w:r>
    </w:p>
    <w:p w14:paraId="5A99F93C" w14:textId="77777777" w:rsidR="00EC1833" w:rsidRDefault="00EC1833" w:rsidP="00EC1833">
      <w:pPr>
        <w:pStyle w:val="Body"/>
      </w:pPr>
      <w:r>
        <w:t>5.</w:t>
      </w:r>
      <w:r>
        <w:tab/>
        <w:t>Crystal Report basic overview</w:t>
      </w:r>
    </w:p>
    <w:p w14:paraId="5FFB4631" w14:textId="77777777" w:rsidR="00EC1833" w:rsidRDefault="00EC1833" w:rsidP="00EC1833">
      <w:pPr>
        <w:pStyle w:val="Body"/>
      </w:pPr>
      <w:r>
        <w:t>6.</w:t>
      </w:r>
      <w:r>
        <w:tab/>
        <w:t>SQL Trace</w:t>
      </w:r>
    </w:p>
    <w:p w14:paraId="45C0A602" w14:textId="77777777" w:rsidR="00EC1833" w:rsidRDefault="00EC1833" w:rsidP="00EC1833">
      <w:pPr>
        <w:pStyle w:val="Body"/>
      </w:pPr>
      <w:r>
        <w:t>7.</w:t>
      </w:r>
      <w:r>
        <w:tab/>
        <w:t>Nexelus Level2/Level3 Tables</w:t>
      </w:r>
    </w:p>
    <w:p w14:paraId="0AAD7D43" w14:textId="77777777" w:rsidR="00EC1833" w:rsidRDefault="00EC1833" w:rsidP="00EC1833">
      <w:pPr>
        <w:pStyle w:val="Body"/>
      </w:pPr>
      <w:r>
        <w:t>8.</w:t>
      </w:r>
      <w:r>
        <w:tab/>
        <w:t>Timesheet, rates, approvals</w:t>
      </w:r>
    </w:p>
    <w:p w14:paraId="3CAB2159" w14:textId="77777777" w:rsidR="00EC1833" w:rsidRDefault="00EC1833" w:rsidP="00EC1833">
      <w:pPr>
        <w:pStyle w:val="Body"/>
      </w:pPr>
      <w:r>
        <w:t>9.</w:t>
      </w:r>
      <w:r>
        <w:tab/>
        <w:t>Expense Reports, exp groups, Approvals</w:t>
      </w:r>
    </w:p>
    <w:p w14:paraId="0C2B1B0B" w14:textId="77777777" w:rsidR="00EC1833" w:rsidRDefault="00EC1833" w:rsidP="00EC1833">
      <w:pPr>
        <w:pStyle w:val="Body"/>
      </w:pPr>
      <w:r>
        <w:t>10.</w:t>
      </w:r>
      <w:r>
        <w:tab/>
        <w:t>AMEX Integration Process</w:t>
      </w:r>
    </w:p>
    <w:p w14:paraId="6CB921F3" w14:textId="77777777" w:rsidR="00EC1833" w:rsidRDefault="00EC1833" w:rsidP="00EC1833">
      <w:pPr>
        <w:pStyle w:val="Body"/>
      </w:pPr>
      <w:r>
        <w:t>Week 7</w:t>
      </w:r>
    </w:p>
    <w:p w14:paraId="155866E2" w14:textId="77777777" w:rsidR="00EC1833" w:rsidRDefault="00EC1833" w:rsidP="00EC1833">
      <w:pPr>
        <w:pStyle w:val="Body"/>
      </w:pPr>
      <w:r>
        <w:t>1.</w:t>
      </w:r>
      <w:r>
        <w:tab/>
        <w:t>Client Items Email - Primary Resource</w:t>
      </w:r>
    </w:p>
    <w:p w14:paraId="7B6FAC76" w14:textId="77777777" w:rsidR="00EC1833" w:rsidRDefault="00EC1833" w:rsidP="00EC1833">
      <w:pPr>
        <w:pStyle w:val="Body"/>
      </w:pPr>
      <w:r>
        <w:t>2.</w:t>
      </w:r>
      <w:r>
        <w:tab/>
        <w:t>Shared ownership of JIRA for Client Items</w:t>
      </w:r>
    </w:p>
    <w:p w14:paraId="06382C33" w14:textId="77777777" w:rsidR="00EC1833" w:rsidRDefault="00EC1833" w:rsidP="00EC1833">
      <w:pPr>
        <w:pStyle w:val="Body"/>
      </w:pPr>
      <w:r>
        <w:t>3.</w:t>
      </w:r>
      <w:r>
        <w:tab/>
        <w:t>Troubleshooting (basic Items and differentiation between product related items and Report related items)</w:t>
      </w:r>
    </w:p>
    <w:p w14:paraId="3404416C" w14:textId="77777777" w:rsidR="00EC1833" w:rsidRDefault="00EC1833" w:rsidP="00EC1833">
      <w:pPr>
        <w:pStyle w:val="Body"/>
      </w:pPr>
      <w:r>
        <w:t>4.</w:t>
      </w:r>
      <w:r>
        <w:tab/>
        <w:t>SQL Learning – TSQL</w:t>
      </w:r>
    </w:p>
    <w:p w14:paraId="224E9C1C" w14:textId="77777777" w:rsidR="00EC1833" w:rsidRDefault="00EC1833" w:rsidP="00EC1833">
      <w:pPr>
        <w:pStyle w:val="Body"/>
      </w:pPr>
      <w:r>
        <w:t>5.</w:t>
      </w:r>
      <w:r>
        <w:tab/>
        <w:t>Client Deployments/Upgrade (basic overview)</w:t>
      </w:r>
    </w:p>
    <w:p w14:paraId="3CC7A9C6" w14:textId="77777777" w:rsidR="00EC1833" w:rsidRDefault="00EC1833" w:rsidP="00EC1833">
      <w:pPr>
        <w:pStyle w:val="Body"/>
      </w:pPr>
      <w:r>
        <w:t>6.</w:t>
      </w:r>
      <w:r>
        <w:tab/>
        <w:t>Crystal Report advanced overview</w:t>
      </w:r>
    </w:p>
    <w:p w14:paraId="52C8F555" w14:textId="77777777" w:rsidR="00EC1833" w:rsidRDefault="00EC1833" w:rsidP="00EC1833">
      <w:pPr>
        <w:pStyle w:val="Body"/>
      </w:pPr>
      <w:r>
        <w:t>7.</w:t>
      </w:r>
      <w:r>
        <w:tab/>
        <w:t>SQL Trace</w:t>
      </w:r>
    </w:p>
    <w:p w14:paraId="0278A702" w14:textId="77777777" w:rsidR="00EC1833" w:rsidRDefault="00EC1833" w:rsidP="00EC1833">
      <w:pPr>
        <w:pStyle w:val="Body"/>
      </w:pPr>
      <w:r>
        <w:t>8.</w:t>
      </w:r>
      <w:r>
        <w:tab/>
        <w:t>Web Deployments (basic overview)</w:t>
      </w:r>
    </w:p>
    <w:p w14:paraId="69ABA522" w14:textId="77777777" w:rsidR="00EC1833" w:rsidRDefault="00EC1833" w:rsidP="00EC1833">
      <w:pPr>
        <w:pStyle w:val="Body"/>
      </w:pPr>
      <w:r>
        <w:t>9.</w:t>
      </w:r>
      <w:r>
        <w:tab/>
        <w:t>Nexelus Level2/Level3 Tables</w:t>
      </w:r>
    </w:p>
    <w:p w14:paraId="78EAE609" w14:textId="77777777" w:rsidR="00EC1833" w:rsidRDefault="00EC1833" w:rsidP="00EC1833">
      <w:pPr>
        <w:pStyle w:val="Body"/>
      </w:pPr>
      <w:r>
        <w:t>10.</w:t>
      </w:r>
      <w:r>
        <w:tab/>
        <w:t>Timesheet, rates, approvals</w:t>
      </w:r>
    </w:p>
    <w:p w14:paraId="6687F28F" w14:textId="77777777" w:rsidR="00EC1833" w:rsidRDefault="00EC1833" w:rsidP="00EC1833">
      <w:pPr>
        <w:pStyle w:val="Body"/>
      </w:pPr>
      <w:r>
        <w:t>11.</w:t>
      </w:r>
      <w:r>
        <w:tab/>
        <w:t>Expense Reports, exp groups, Approvals</w:t>
      </w:r>
    </w:p>
    <w:p w14:paraId="08714B91" w14:textId="77777777" w:rsidR="00EC1833" w:rsidRDefault="00EC1833" w:rsidP="00EC1833">
      <w:pPr>
        <w:pStyle w:val="Body"/>
      </w:pPr>
      <w:r>
        <w:t>12.</w:t>
      </w:r>
      <w:r>
        <w:tab/>
        <w:t>AMEX Integration Process</w:t>
      </w:r>
    </w:p>
    <w:p w14:paraId="7D6CB790" w14:textId="77777777" w:rsidR="00EC1833" w:rsidRDefault="00EC1833" w:rsidP="00EC1833">
      <w:pPr>
        <w:pStyle w:val="Body"/>
      </w:pPr>
      <w:r>
        <w:t>Week 8</w:t>
      </w:r>
    </w:p>
    <w:p w14:paraId="4ECB10DD" w14:textId="77777777" w:rsidR="00EC1833" w:rsidRDefault="00EC1833" w:rsidP="00EC1833">
      <w:pPr>
        <w:pStyle w:val="Body"/>
      </w:pPr>
      <w:r>
        <w:t>1.</w:t>
      </w:r>
      <w:r>
        <w:tab/>
        <w:t>Client Items Email - Primary Resource</w:t>
      </w:r>
    </w:p>
    <w:p w14:paraId="5F52CA5F" w14:textId="77777777" w:rsidR="00EC1833" w:rsidRDefault="00EC1833" w:rsidP="00EC1833">
      <w:pPr>
        <w:pStyle w:val="Body"/>
      </w:pPr>
      <w:r>
        <w:t>2.</w:t>
      </w:r>
      <w:r>
        <w:tab/>
        <w:t>Shared ownership of JIRA for Client Items</w:t>
      </w:r>
    </w:p>
    <w:p w14:paraId="062A816C" w14:textId="77777777" w:rsidR="00EC1833" w:rsidRDefault="00EC1833" w:rsidP="00EC1833">
      <w:pPr>
        <w:pStyle w:val="Body"/>
      </w:pPr>
      <w:r>
        <w:t>3.</w:t>
      </w:r>
      <w:r>
        <w:tab/>
        <w:t>Troubleshooting (basic Items and differentiation between product related items and Report related items)</w:t>
      </w:r>
    </w:p>
    <w:p w14:paraId="27B3B6B8" w14:textId="77777777" w:rsidR="00EC1833" w:rsidRDefault="00EC1833" w:rsidP="00EC1833">
      <w:pPr>
        <w:pStyle w:val="Body"/>
      </w:pPr>
      <w:r>
        <w:t>4.</w:t>
      </w:r>
      <w:r>
        <w:tab/>
        <w:t>SQL Learning – TSQL</w:t>
      </w:r>
    </w:p>
    <w:p w14:paraId="34758A4F" w14:textId="77777777" w:rsidR="00EC1833" w:rsidRDefault="00EC1833" w:rsidP="00EC1833">
      <w:pPr>
        <w:pStyle w:val="Body"/>
      </w:pPr>
      <w:r>
        <w:t>5.</w:t>
      </w:r>
      <w:r>
        <w:tab/>
        <w:t>Client Deployments/Upgrade (basic overview)</w:t>
      </w:r>
    </w:p>
    <w:p w14:paraId="1C47CDE5" w14:textId="77777777" w:rsidR="00EC1833" w:rsidRDefault="00EC1833" w:rsidP="00EC1833">
      <w:pPr>
        <w:pStyle w:val="Body"/>
      </w:pPr>
      <w:r>
        <w:t>6.</w:t>
      </w:r>
      <w:r>
        <w:tab/>
        <w:t>Crystal Report advanced overview</w:t>
      </w:r>
    </w:p>
    <w:p w14:paraId="09B291D4" w14:textId="77777777" w:rsidR="00EC1833" w:rsidRDefault="00EC1833" w:rsidP="00EC1833">
      <w:pPr>
        <w:pStyle w:val="Body"/>
      </w:pPr>
      <w:r>
        <w:t>7.</w:t>
      </w:r>
      <w:r>
        <w:tab/>
        <w:t>SQL Trace</w:t>
      </w:r>
    </w:p>
    <w:p w14:paraId="22911802" w14:textId="77777777" w:rsidR="00EC1833" w:rsidRDefault="00EC1833" w:rsidP="00EC1833">
      <w:pPr>
        <w:pStyle w:val="Body"/>
      </w:pPr>
      <w:r>
        <w:t>8.</w:t>
      </w:r>
      <w:r>
        <w:tab/>
        <w:t>Web Deployments (advanced overview)</w:t>
      </w:r>
    </w:p>
    <w:p w14:paraId="3352BBBA" w14:textId="77777777" w:rsidR="00EC1833" w:rsidRDefault="00EC1833" w:rsidP="00EC1833">
      <w:pPr>
        <w:pStyle w:val="Body"/>
      </w:pPr>
      <w:r>
        <w:t>9.</w:t>
      </w:r>
      <w:r>
        <w:tab/>
        <w:t>Nexelus Level2/Level3 Tables</w:t>
      </w:r>
    </w:p>
    <w:p w14:paraId="07F88E7D" w14:textId="77777777" w:rsidR="00EC1833" w:rsidRDefault="00EC1833" w:rsidP="00EC1833">
      <w:pPr>
        <w:pStyle w:val="Body"/>
      </w:pPr>
      <w:r>
        <w:t>10.</w:t>
      </w:r>
      <w:r>
        <w:tab/>
        <w:t>Timesheet, rates, approvals</w:t>
      </w:r>
    </w:p>
    <w:p w14:paraId="657F0290" w14:textId="77777777" w:rsidR="00EC1833" w:rsidRDefault="00EC1833" w:rsidP="00EC1833">
      <w:pPr>
        <w:pStyle w:val="Body"/>
      </w:pPr>
      <w:r>
        <w:t>11.</w:t>
      </w:r>
      <w:r>
        <w:tab/>
        <w:t>Expense Reports, exp groups, Approvals</w:t>
      </w:r>
    </w:p>
    <w:p w14:paraId="307214E1" w14:textId="54922E25" w:rsidR="00EC1833" w:rsidRPr="00EC1833" w:rsidRDefault="00EC1833" w:rsidP="00EC1833">
      <w:pPr>
        <w:pStyle w:val="Body"/>
      </w:pPr>
      <w:r>
        <w:lastRenderedPageBreak/>
        <w:t>12.</w:t>
      </w:r>
      <w:r>
        <w:tab/>
        <w:t>AMEX Integration Process</w:t>
      </w:r>
    </w:p>
    <w:p w14:paraId="61E7F055" w14:textId="6E3AEE60" w:rsidR="00EC1833" w:rsidRDefault="00EC1833" w:rsidP="00404AA7">
      <w:pPr>
        <w:pStyle w:val="Body"/>
      </w:pPr>
    </w:p>
    <w:p w14:paraId="65D7C1D9" w14:textId="0334355F" w:rsidR="00B73B6D" w:rsidRDefault="00B73B6D" w:rsidP="00B73B6D">
      <w:pPr>
        <w:pStyle w:val="Heading4"/>
      </w:pPr>
      <w:r>
        <w:t>Development and DB Team Onboarding</w:t>
      </w:r>
    </w:p>
    <w:p w14:paraId="1D174FCB" w14:textId="77777777" w:rsidR="00B73B6D" w:rsidRPr="00295B5B" w:rsidRDefault="00B73B6D" w:rsidP="00B73B6D">
      <w:pPr>
        <w:rPr>
          <w:rFonts w:cs="Arial"/>
        </w:rPr>
      </w:pPr>
      <w:r w:rsidRPr="00295B5B">
        <w:rPr>
          <w:rFonts w:cs="Arial"/>
        </w:rPr>
        <w:t>Week 1</w:t>
      </w:r>
    </w:p>
    <w:p w14:paraId="225CDBF7" w14:textId="77777777" w:rsidR="00B73B6D" w:rsidRPr="00295B5B" w:rsidRDefault="00B73B6D" w:rsidP="00B73B6D">
      <w:pPr>
        <w:ind w:firstLine="720"/>
        <w:rPr>
          <w:rFonts w:cs="Arial"/>
        </w:rPr>
      </w:pPr>
      <w:r w:rsidRPr="00295B5B">
        <w:rPr>
          <w:rFonts w:cs="Arial"/>
        </w:rPr>
        <w:t>Day 1</w:t>
      </w:r>
    </w:p>
    <w:p w14:paraId="5F6F5591" w14:textId="77777777" w:rsidR="00B73B6D" w:rsidRPr="00295B5B" w:rsidRDefault="00B73B6D" w:rsidP="00544D5C">
      <w:pPr>
        <w:pStyle w:val="ListParagraph"/>
        <w:numPr>
          <w:ilvl w:val="0"/>
          <w:numId w:val="59"/>
        </w:numPr>
        <w:spacing w:before="0" w:after="160" w:line="259" w:lineRule="auto"/>
        <w:rPr>
          <w:rFonts w:cs="Arial"/>
        </w:rPr>
      </w:pPr>
      <w:r w:rsidRPr="00295B5B">
        <w:rPr>
          <w:rFonts w:cs="Arial"/>
        </w:rPr>
        <w:t>HR related items</w:t>
      </w:r>
    </w:p>
    <w:p w14:paraId="4D32766A" w14:textId="77777777" w:rsidR="00B73B6D" w:rsidRPr="00295B5B" w:rsidRDefault="00B73B6D" w:rsidP="00544D5C">
      <w:pPr>
        <w:pStyle w:val="ListParagraph"/>
        <w:numPr>
          <w:ilvl w:val="0"/>
          <w:numId w:val="59"/>
        </w:numPr>
        <w:spacing w:before="0" w:after="160" w:line="259" w:lineRule="auto"/>
        <w:rPr>
          <w:rFonts w:cs="Arial"/>
        </w:rPr>
      </w:pPr>
      <w:r w:rsidRPr="00295B5B">
        <w:rPr>
          <w:rFonts w:cs="Arial"/>
        </w:rPr>
        <w:t>Introduction to teams</w:t>
      </w:r>
    </w:p>
    <w:p w14:paraId="23F59913" w14:textId="77777777" w:rsidR="00B73B6D" w:rsidRPr="00295B5B" w:rsidRDefault="00B73B6D" w:rsidP="00544D5C">
      <w:pPr>
        <w:pStyle w:val="ListParagraph"/>
        <w:numPr>
          <w:ilvl w:val="0"/>
          <w:numId w:val="59"/>
        </w:numPr>
        <w:spacing w:before="0" w:after="160" w:line="259" w:lineRule="auto"/>
        <w:rPr>
          <w:rFonts w:cs="Arial"/>
        </w:rPr>
      </w:pPr>
      <w:r w:rsidRPr="00295B5B">
        <w:rPr>
          <w:rFonts w:cs="Arial"/>
        </w:rPr>
        <w:t>Computer access</w:t>
      </w:r>
    </w:p>
    <w:p w14:paraId="1FFE3C34" w14:textId="77777777" w:rsidR="00B73B6D" w:rsidRPr="00295B5B" w:rsidRDefault="00B73B6D" w:rsidP="00B73B6D">
      <w:pPr>
        <w:ind w:firstLine="720"/>
        <w:rPr>
          <w:rFonts w:cs="Arial"/>
        </w:rPr>
      </w:pPr>
      <w:r w:rsidRPr="00295B5B">
        <w:rPr>
          <w:rFonts w:cs="Arial"/>
        </w:rPr>
        <w:t>Day 2</w:t>
      </w:r>
    </w:p>
    <w:p w14:paraId="7758699C" w14:textId="77777777" w:rsidR="00B73B6D" w:rsidRPr="00295B5B" w:rsidRDefault="00B73B6D" w:rsidP="00544D5C">
      <w:pPr>
        <w:pStyle w:val="ListParagraph"/>
        <w:numPr>
          <w:ilvl w:val="0"/>
          <w:numId w:val="60"/>
        </w:numPr>
        <w:spacing w:before="0" w:after="160" w:line="259" w:lineRule="auto"/>
        <w:rPr>
          <w:rFonts w:cs="Arial"/>
        </w:rPr>
      </w:pPr>
      <w:r w:rsidRPr="00295B5B">
        <w:rPr>
          <w:rFonts w:cs="Arial"/>
        </w:rPr>
        <w:t>Typical Client (ad agency business overview)</w:t>
      </w:r>
    </w:p>
    <w:p w14:paraId="15D873E5" w14:textId="77777777" w:rsidR="00B73B6D" w:rsidRPr="00295B5B" w:rsidRDefault="00B73B6D" w:rsidP="00544D5C">
      <w:pPr>
        <w:pStyle w:val="ListParagraph"/>
        <w:numPr>
          <w:ilvl w:val="0"/>
          <w:numId w:val="60"/>
        </w:numPr>
        <w:spacing w:before="0" w:after="160" w:line="259" w:lineRule="auto"/>
        <w:rPr>
          <w:rFonts w:cs="Arial"/>
        </w:rPr>
      </w:pPr>
      <w:r w:rsidRPr="00295B5B">
        <w:rPr>
          <w:rFonts w:cs="Arial"/>
        </w:rPr>
        <w:t>Nexelus power point presentation (Company Presentation)</w:t>
      </w:r>
    </w:p>
    <w:p w14:paraId="2BE2D329" w14:textId="77777777" w:rsidR="00B73B6D" w:rsidRPr="00295B5B" w:rsidRDefault="00B73B6D" w:rsidP="00544D5C">
      <w:pPr>
        <w:pStyle w:val="ListParagraph"/>
        <w:numPr>
          <w:ilvl w:val="0"/>
          <w:numId w:val="60"/>
        </w:numPr>
        <w:spacing w:before="0" w:after="160" w:line="259" w:lineRule="auto"/>
        <w:rPr>
          <w:rFonts w:cs="Arial"/>
        </w:rPr>
      </w:pPr>
      <w:r w:rsidRPr="00295B5B">
        <w:rPr>
          <w:rFonts w:cs="Arial"/>
        </w:rPr>
        <w:t>Demo of the Software</w:t>
      </w:r>
    </w:p>
    <w:p w14:paraId="37CBA3DC" w14:textId="77777777" w:rsidR="00B73B6D" w:rsidRPr="00295B5B" w:rsidRDefault="00B73B6D" w:rsidP="00B73B6D">
      <w:pPr>
        <w:ind w:firstLine="720"/>
        <w:rPr>
          <w:rFonts w:cs="Arial"/>
        </w:rPr>
      </w:pPr>
      <w:r w:rsidRPr="00295B5B">
        <w:rPr>
          <w:rFonts w:cs="Arial"/>
        </w:rPr>
        <w:t>Day 3 &amp; 4</w:t>
      </w:r>
    </w:p>
    <w:p w14:paraId="1A5A1234" w14:textId="77777777" w:rsidR="00B73B6D" w:rsidRPr="00295B5B" w:rsidRDefault="00B73B6D" w:rsidP="00544D5C">
      <w:pPr>
        <w:pStyle w:val="ListParagraph"/>
        <w:numPr>
          <w:ilvl w:val="0"/>
          <w:numId w:val="61"/>
        </w:numPr>
        <w:spacing w:before="0" w:after="160" w:line="259" w:lineRule="auto"/>
        <w:rPr>
          <w:rFonts w:cs="Arial"/>
        </w:rPr>
      </w:pPr>
      <w:r w:rsidRPr="00295B5B">
        <w:rPr>
          <w:rFonts w:cs="Arial"/>
        </w:rPr>
        <w:t>Base tables Review (explain each with the business concepts)</w:t>
      </w:r>
    </w:p>
    <w:p w14:paraId="0C792238" w14:textId="77777777" w:rsidR="00B73B6D" w:rsidRPr="00295B5B" w:rsidRDefault="00B73B6D" w:rsidP="00544D5C">
      <w:pPr>
        <w:pStyle w:val="ListParagraph"/>
        <w:numPr>
          <w:ilvl w:val="0"/>
          <w:numId w:val="61"/>
        </w:numPr>
        <w:spacing w:before="0" w:after="160" w:line="259" w:lineRule="auto"/>
        <w:rPr>
          <w:rFonts w:cs="Arial"/>
        </w:rPr>
      </w:pPr>
      <w:r w:rsidRPr="00295B5B">
        <w:rPr>
          <w:rFonts w:cs="Arial"/>
        </w:rPr>
        <w:t>Show user interface for those base tables</w:t>
      </w:r>
    </w:p>
    <w:p w14:paraId="1E228335" w14:textId="77777777" w:rsidR="00B73B6D" w:rsidRPr="00295B5B" w:rsidRDefault="00B73B6D" w:rsidP="00544D5C">
      <w:pPr>
        <w:pStyle w:val="ListParagraph"/>
        <w:numPr>
          <w:ilvl w:val="0"/>
          <w:numId w:val="61"/>
        </w:numPr>
        <w:spacing w:before="0" w:after="160" w:line="259" w:lineRule="auto"/>
        <w:rPr>
          <w:rFonts w:cs="Arial"/>
        </w:rPr>
      </w:pPr>
      <w:r w:rsidRPr="00295B5B">
        <w:rPr>
          <w:rFonts w:cs="Arial"/>
        </w:rPr>
        <w:t>Provide access to a test system</w:t>
      </w:r>
    </w:p>
    <w:p w14:paraId="2D1038F5" w14:textId="77777777" w:rsidR="00B73B6D" w:rsidRPr="00295B5B" w:rsidRDefault="00B73B6D" w:rsidP="00B73B6D">
      <w:pPr>
        <w:ind w:firstLine="720"/>
        <w:rPr>
          <w:rFonts w:cs="Arial"/>
        </w:rPr>
      </w:pPr>
      <w:r w:rsidRPr="00295B5B">
        <w:rPr>
          <w:rFonts w:cs="Arial"/>
        </w:rPr>
        <w:t>Day 5</w:t>
      </w:r>
    </w:p>
    <w:p w14:paraId="6265EB64" w14:textId="77777777" w:rsidR="00B73B6D" w:rsidRPr="00295B5B" w:rsidRDefault="00B73B6D" w:rsidP="00544D5C">
      <w:pPr>
        <w:pStyle w:val="ListParagraph"/>
        <w:numPr>
          <w:ilvl w:val="0"/>
          <w:numId w:val="62"/>
        </w:numPr>
        <w:spacing w:before="0" w:after="160" w:line="259" w:lineRule="auto"/>
        <w:rPr>
          <w:rFonts w:cs="Arial"/>
        </w:rPr>
      </w:pPr>
      <w:proofErr w:type="spellStart"/>
      <w:r w:rsidRPr="00295B5B">
        <w:rPr>
          <w:rFonts w:cs="Arial"/>
        </w:rPr>
        <w:t>Self Study</w:t>
      </w:r>
      <w:proofErr w:type="spellEnd"/>
    </w:p>
    <w:p w14:paraId="7B0433BD" w14:textId="77777777" w:rsidR="00B73B6D" w:rsidRPr="00295B5B" w:rsidRDefault="00B73B6D" w:rsidP="00B73B6D">
      <w:pPr>
        <w:rPr>
          <w:rFonts w:cs="Arial"/>
        </w:rPr>
      </w:pPr>
      <w:r w:rsidRPr="00295B5B">
        <w:rPr>
          <w:rFonts w:cs="Arial"/>
        </w:rPr>
        <w:t>Week 2</w:t>
      </w:r>
    </w:p>
    <w:p w14:paraId="6B41E6BF" w14:textId="77777777" w:rsidR="00B73B6D" w:rsidRPr="00295B5B" w:rsidRDefault="00B73B6D" w:rsidP="00B73B6D">
      <w:pPr>
        <w:ind w:firstLine="720"/>
        <w:rPr>
          <w:rFonts w:cs="Arial"/>
        </w:rPr>
      </w:pPr>
      <w:r w:rsidRPr="00295B5B">
        <w:rPr>
          <w:rFonts w:cs="Arial"/>
        </w:rPr>
        <w:t>Day 1</w:t>
      </w:r>
    </w:p>
    <w:p w14:paraId="5A3E2EC9" w14:textId="77777777" w:rsidR="00B73B6D" w:rsidRPr="00295B5B" w:rsidRDefault="00B73B6D" w:rsidP="00544D5C">
      <w:pPr>
        <w:pStyle w:val="ListParagraph"/>
        <w:numPr>
          <w:ilvl w:val="0"/>
          <w:numId w:val="63"/>
        </w:numPr>
        <w:spacing w:before="0" w:after="160" w:line="259" w:lineRule="auto"/>
        <w:rPr>
          <w:rFonts w:cs="Arial"/>
        </w:rPr>
      </w:pPr>
      <w:r w:rsidRPr="00295B5B">
        <w:rPr>
          <w:rFonts w:cs="Arial"/>
        </w:rPr>
        <w:t>Review progress and retention from Previous week</w:t>
      </w:r>
    </w:p>
    <w:p w14:paraId="1E95C989" w14:textId="77777777" w:rsidR="00B73B6D" w:rsidRPr="00295B5B" w:rsidRDefault="00B73B6D" w:rsidP="00544D5C">
      <w:pPr>
        <w:pStyle w:val="ListParagraph"/>
        <w:numPr>
          <w:ilvl w:val="0"/>
          <w:numId w:val="63"/>
        </w:numPr>
        <w:spacing w:before="0" w:after="160" w:line="259" w:lineRule="auto"/>
        <w:rPr>
          <w:rFonts w:cs="Arial"/>
        </w:rPr>
      </w:pPr>
      <w:r w:rsidRPr="00295B5B">
        <w:rPr>
          <w:rFonts w:cs="Arial"/>
        </w:rPr>
        <w:t>Be able to explain any of the base table</w:t>
      </w:r>
    </w:p>
    <w:p w14:paraId="7361518D" w14:textId="77777777" w:rsidR="00B73B6D" w:rsidRPr="00295B5B" w:rsidRDefault="00B73B6D" w:rsidP="00544D5C">
      <w:pPr>
        <w:pStyle w:val="ListParagraph"/>
        <w:numPr>
          <w:ilvl w:val="0"/>
          <w:numId w:val="63"/>
        </w:numPr>
        <w:spacing w:before="0" w:after="160" w:line="259" w:lineRule="auto"/>
        <w:rPr>
          <w:rFonts w:cs="Arial"/>
        </w:rPr>
      </w:pPr>
      <w:r w:rsidRPr="00295B5B">
        <w:rPr>
          <w:rFonts w:cs="Arial"/>
        </w:rPr>
        <w:t>Be able to show the UI for specific base table</w:t>
      </w:r>
    </w:p>
    <w:p w14:paraId="778284AE" w14:textId="77777777" w:rsidR="00B73B6D" w:rsidRPr="00295B5B" w:rsidRDefault="00B73B6D" w:rsidP="00544D5C">
      <w:pPr>
        <w:pStyle w:val="ListParagraph"/>
        <w:numPr>
          <w:ilvl w:val="0"/>
          <w:numId w:val="63"/>
        </w:numPr>
        <w:spacing w:before="0" w:after="160" w:line="259" w:lineRule="auto"/>
        <w:rPr>
          <w:rFonts w:cs="Arial"/>
        </w:rPr>
      </w:pPr>
      <w:r w:rsidRPr="00295B5B">
        <w:rPr>
          <w:rFonts w:cs="Arial"/>
        </w:rPr>
        <w:t>Be able to explain the ""business"" logic behind the base table</w:t>
      </w:r>
    </w:p>
    <w:p w14:paraId="65290E28" w14:textId="77777777" w:rsidR="00B73B6D" w:rsidRPr="00295B5B" w:rsidRDefault="00B73B6D" w:rsidP="00B73B6D">
      <w:pPr>
        <w:ind w:firstLine="720"/>
        <w:rPr>
          <w:rFonts w:cs="Arial"/>
        </w:rPr>
      </w:pPr>
      <w:r w:rsidRPr="00295B5B">
        <w:rPr>
          <w:rFonts w:cs="Arial"/>
        </w:rPr>
        <w:t>Day 2</w:t>
      </w:r>
    </w:p>
    <w:p w14:paraId="7310F39D" w14:textId="77777777" w:rsidR="00B73B6D" w:rsidRPr="00295B5B" w:rsidRDefault="00B73B6D" w:rsidP="00B73B6D">
      <w:pPr>
        <w:ind w:left="720"/>
        <w:rPr>
          <w:rFonts w:cs="Arial"/>
        </w:rPr>
      </w:pPr>
      <w:r w:rsidRPr="00295B5B">
        <w:rPr>
          <w:rFonts w:cs="Arial"/>
        </w:rPr>
        <w:t>By this time user should be able to use SQL trace to trace calls and is across the company and group rules concept</w:t>
      </w:r>
    </w:p>
    <w:p w14:paraId="6C5EBB21" w14:textId="77777777" w:rsidR="00B73B6D" w:rsidRPr="00295B5B" w:rsidRDefault="00B73B6D" w:rsidP="00544D5C">
      <w:pPr>
        <w:pStyle w:val="ListParagraph"/>
        <w:numPr>
          <w:ilvl w:val="0"/>
          <w:numId w:val="64"/>
        </w:numPr>
        <w:spacing w:before="0" w:after="160" w:line="259" w:lineRule="auto"/>
        <w:rPr>
          <w:rFonts w:cs="Arial"/>
        </w:rPr>
      </w:pPr>
      <w:r w:rsidRPr="00295B5B">
        <w:rPr>
          <w:rFonts w:cs="Arial"/>
        </w:rPr>
        <w:t>Review Level2/Level3 (WBS)</w:t>
      </w:r>
    </w:p>
    <w:p w14:paraId="093DCCD0" w14:textId="77777777" w:rsidR="00B73B6D" w:rsidRPr="00295B5B" w:rsidRDefault="00B73B6D" w:rsidP="00544D5C">
      <w:pPr>
        <w:pStyle w:val="ListParagraph"/>
        <w:numPr>
          <w:ilvl w:val="0"/>
          <w:numId w:val="64"/>
        </w:numPr>
        <w:spacing w:before="0" w:after="160" w:line="259" w:lineRule="auto"/>
        <w:rPr>
          <w:rFonts w:cs="Arial"/>
        </w:rPr>
      </w:pPr>
      <w:r w:rsidRPr="00295B5B">
        <w:rPr>
          <w:rFonts w:cs="Arial"/>
        </w:rPr>
        <w:t>Provide examples - should understand the logic behind Job/Activity Structure</w:t>
      </w:r>
    </w:p>
    <w:p w14:paraId="22E709BA" w14:textId="77777777" w:rsidR="00B73B6D" w:rsidRPr="00295B5B" w:rsidRDefault="00B73B6D" w:rsidP="00B73B6D">
      <w:pPr>
        <w:ind w:firstLine="720"/>
        <w:rPr>
          <w:rFonts w:cs="Arial"/>
        </w:rPr>
      </w:pPr>
      <w:r w:rsidRPr="00295B5B">
        <w:rPr>
          <w:rFonts w:cs="Arial"/>
        </w:rPr>
        <w:t>Day 3, 4 &amp; 5</w:t>
      </w:r>
    </w:p>
    <w:p w14:paraId="146CE6F6" w14:textId="77777777" w:rsidR="00B73B6D" w:rsidRPr="00295B5B" w:rsidRDefault="00B73B6D" w:rsidP="00B73B6D">
      <w:pPr>
        <w:ind w:firstLine="720"/>
        <w:rPr>
          <w:rFonts w:cs="Arial"/>
        </w:rPr>
      </w:pPr>
      <w:proofErr w:type="spellStart"/>
      <w:r w:rsidRPr="00295B5B">
        <w:rPr>
          <w:rFonts w:cs="Arial"/>
        </w:rPr>
        <w:t>Self Study</w:t>
      </w:r>
      <w:proofErr w:type="spellEnd"/>
    </w:p>
    <w:p w14:paraId="30E51C4C" w14:textId="77777777" w:rsidR="00B73B6D" w:rsidRPr="00295B5B" w:rsidRDefault="00B73B6D" w:rsidP="00544D5C">
      <w:pPr>
        <w:pStyle w:val="ListParagraph"/>
        <w:numPr>
          <w:ilvl w:val="0"/>
          <w:numId w:val="65"/>
        </w:numPr>
        <w:spacing w:before="0" w:after="160" w:line="259" w:lineRule="auto"/>
        <w:rPr>
          <w:rFonts w:cs="Arial"/>
        </w:rPr>
      </w:pPr>
      <w:r w:rsidRPr="00295B5B">
        <w:rPr>
          <w:rFonts w:cs="Arial"/>
        </w:rPr>
        <w:t>Understand the relationship between base tables and Level2/Level3 tables</w:t>
      </w:r>
    </w:p>
    <w:p w14:paraId="607B5A89" w14:textId="77777777" w:rsidR="00B73B6D" w:rsidRPr="00295B5B" w:rsidRDefault="00B73B6D" w:rsidP="00544D5C">
      <w:pPr>
        <w:pStyle w:val="ListParagraph"/>
        <w:numPr>
          <w:ilvl w:val="0"/>
          <w:numId w:val="65"/>
        </w:numPr>
        <w:spacing w:before="0" w:after="160" w:line="259" w:lineRule="auto"/>
        <w:rPr>
          <w:rFonts w:cs="Arial"/>
        </w:rPr>
      </w:pPr>
      <w:r w:rsidRPr="00295B5B">
        <w:rPr>
          <w:rFonts w:cs="Arial"/>
        </w:rPr>
        <w:t>Understand the concept about templates</w:t>
      </w:r>
    </w:p>
    <w:p w14:paraId="774D2C2F" w14:textId="77777777" w:rsidR="00B73B6D" w:rsidRPr="00295B5B" w:rsidRDefault="00B73B6D" w:rsidP="00544D5C">
      <w:pPr>
        <w:pStyle w:val="ListParagraph"/>
        <w:numPr>
          <w:ilvl w:val="0"/>
          <w:numId w:val="65"/>
        </w:numPr>
        <w:spacing w:before="0" w:after="160" w:line="259" w:lineRule="auto"/>
        <w:rPr>
          <w:rFonts w:cs="Arial"/>
        </w:rPr>
      </w:pPr>
      <w:r w:rsidRPr="00295B5B">
        <w:rPr>
          <w:rFonts w:cs="Arial"/>
        </w:rPr>
        <w:t xml:space="preserve">Understand how rules affect certain </w:t>
      </w:r>
      <w:proofErr w:type="gramStart"/>
      <w:r w:rsidRPr="00295B5B">
        <w:rPr>
          <w:rFonts w:cs="Arial"/>
        </w:rPr>
        <w:t>fields  (</w:t>
      </w:r>
      <w:proofErr w:type="gramEnd"/>
      <w:r w:rsidRPr="00295B5B">
        <w:rPr>
          <w:rFonts w:cs="Arial"/>
        </w:rPr>
        <w:t>rate tables, Org units, etc.)</w:t>
      </w:r>
    </w:p>
    <w:p w14:paraId="66A4EEEC" w14:textId="77777777" w:rsidR="00B73B6D" w:rsidRPr="00295B5B" w:rsidRDefault="00B73B6D" w:rsidP="00B73B6D">
      <w:pPr>
        <w:ind w:firstLine="720"/>
        <w:rPr>
          <w:rFonts w:cs="Arial"/>
        </w:rPr>
      </w:pPr>
      <w:r w:rsidRPr="00295B5B">
        <w:rPr>
          <w:rFonts w:cs="Arial"/>
        </w:rPr>
        <w:t>Day 5</w:t>
      </w:r>
    </w:p>
    <w:p w14:paraId="606ECAA5" w14:textId="77777777" w:rsidR="00B73B6D" w:rsidRPr="00295B5B" w:rsidRDefault="00B73B6D" w:rsidP="00544D5C">
      <w:pPr>
        <w:pStyle w:val="ListParagraph"/>
        <w:numPr>
          <w:ilvl w:val="0"/>
          <w:numId w:val="74"/>
        </w:numPr>
        <w:spacing w:before="0" w:after="160" w:line="259" w:lineRule="auto"/>
        <w:rPr>
          <w:rFonts w:cs="Arial"/>
        </w:rPr>
      </w:pPr>
      <w:proofErr w:type="spellStart"/>
      <w:r w:rsidRPr="00295B5B">
        <w:rPr>
          <w:rFonts w:cs="Arial"/>
        </w:rPr>
        <w:t>Self Study</w:t>
      </w:r>
      <w:proofErr w:type="spellEnd"/>
    </w:p>
    <w:p w14:paraId="1560FFE6" w14:textId="77777777" w:rsidR="00B73B6D" w:rsidRPr="00295B5B" w:rsidRDefault="00B73B6D" w:rsidP="00B73B6D">
      <w:pPr>
        <w:rPr>
          <w:rFonts w:cs="Arial"/>
        </w:rPr>
      </w:pPr>
      <w:r w:rsidRPr="00295B5B">
        <w:rPr>
          <w:rFonts w:cs="Arial"/>
        </w:rPr>
        <w:lastRenderedPageBreak/>
        <w:t>Week 3</w:t>
      </w:r>
    </w:p>
    <w:p w14:paraId="4545D9DE" w14:textId="77777777" w:rsidR="00B73B6D" w:rsidRPr="00295B5B" w:rsidRDefault="00B73B6D" w:rsidP="00B73B6D">
      <w:pPr>
        <w:ind w:firstLine="720"/>
        <w:rPr>
          <w:rFonts w:cs="Arial"/>
        </w:rPr>
      </w:pPr>
      <w:r w:rsidRPr="00295B5B">
        <w:rPr>
          <w:rFonts w:cs="Arial"/>
        </w:rPr>
        <w:t>Day 1</w:t>
      </w:r>
    </w:p>
    <w:p w14:paraId="23C40626" w14:textId="77777777" w:rsidR="00B73B6D" w:rsidRPr="00295B5B" w:rsidRDefault="00B73B6D" w:rsidP="00B73B6D">
      <w:pPr>
        <w:ind w:firstLine="720"/>
        <w:rPr>
          <w:rFonts w:cs="Arial"/>
        </w:rPr>
      </w:pPr>
      <w:r w:rsidRPr="00295B5B">
        <w:rPr>
          <w:rFonts w:cs="Arial"/>
        </w:rPr>
        <w:t>Review progress</w:t>
      </w:r>
    </w:p>
    <w:p w14:paraId="322C93E2" w14:textId="77777777" w:rsidR="00B73B6D" w:rsidRPr="00295B5B" w:rsidRDefault="00B73B6D" w:rsidP="00544D5C">
      <w:pPr>
        <w:pStyle w:val="ListParagraph"/>
        <w:numPr>
          <w:ilvl w:val="0"/>
          <w:numId w:val="66"/>
        </w:numPr>
        <w:spacing w:before="0" w:after="160" w:line="259" w:lineRule="auto"/>
        <w:rPr>
          <w:rFonts w:cs="Arial"/>
        </w:rPr>
      </w:pPr>
      <w:r w:rsidRPr="00295B5B">
        <w:rPr>
          <w:rFonts w:cs="Arial"/>
        </w:rPr>
        <w:t xml:space="preserve">Rules as it related to Level2, dependency, etc. </w:t>
      </w:r>
    </w:p>
    <w:p w14:paraId="733201CA" w14:textId="77777777" w:rsidR="00B73B6D" w:rsidRPr="00295B5B" w:rsidRDefault="00B73B6D" w:rsidP="00544D5C">
      <w:pPr>
        <w:pStyle w:val="ListParagraph"/>
        <w:numPr>
          <w:ilvl w:val="0"/>
          <w:numId w:val="66"/>
        </w:numPr>
        <w:spacing w:before="0" w:after="160" w:line="259" w:lineRule="auto"/>
        <w:rPr>
          <w:rFonts w:cs="Arial"/>
        </w:rPr>
      </w:pPr>
      <w:r w:rsidRPr="00295B5B">
        <w:rPr>
          <w:rFonts w:cs="Arial"/>
        </w:rPr>
        <w:t>Provide clear guidance on what the employee will be tested on level2/level3</w:t>
      </w:r>
    </w:p>
    <w:p w14:paraId="607BA787" w14:textId="77777777" w:rsidR="00B73B6D" w:rsidRPr="00295B5B" w:rsidRDefault="00B73B6D" w:rsidP="00B73B6D">
      <w:pPr>
        <w:ind w:firstLine="720"/>
        <w:rPr>
          <w:rFonts w:cs="Arial"/>
        </w:rPr>
      </w:pPr>
      <w:r w:rsidRPr="00295B5B">
        <w:rPr>
          <w:rFonts w:cs="Arial"/>
        </w:rPr>
        <w:t>Day 2</w:t>
      </w:r>
    </w:p>
    <w:p w14:paraId="02D6DDB5" w14:textId="77777777" w:rsidR="00B73B6D" w:rsidRPr="00295B5B" w:rsidRDefault="00B73B6D" w:rsidP="00544D5C">
      <w:pPr>
        <w:pStyle w:val="ListParagraph"/>
        <w:numPr>
          <w:ilvl w:val="0"/>
          <w:numId w:val="67"/>
        </w:numPr>
        <w:spacing w:before="0" w:after="160" w:line="259" w:lineRule="auto"/>
        <w:rPr>
          <w:rFonts w:cs="Arial"/>
        </w:rPr>
      </w:pPr>
      <w:r w:rsidRPr="00295B5B">
        <w:rPr>
          <w:rFonts w:cs="Arial"/>
        </w:rPr>
        <w:t>Time Sheet Review along with TE table</w:t>
      </w:r>
    </w:p>
    <w:p w14:paraId="08041F4E" w14:textId="77777777" w:rsidR="00B73B6D" w:rsidRPr="00295B5B" w:rsidRDefault="00B73B6D" w:rsidP="00B73B6D">
      <w:pPr>
        <w:ind w:firstLine="720"/>
        <w:rPr>
          <w:rFonts w:cs="Arial"/>
        </w:rPr>
      </w:pPr>
      <w:r w:rsidRPr="00295B5B">
        <w:rPr>
          <w:rFonts w:cs="Arial"/>
        </w:rPr>
        <w:t>Day 3</w:t>
      </w:r>
    </w:p>
    <w:p w14:paraId="2131AFCF" w14:textId="77777777" w:rsidR="00B73B6D" w:rsidRPr="00295B5B" w:rsidRDefault="00B73B6D" w:rsidP="00544D5C">
      <w:pPr>
        <w:pStyle w:val="ListParagraph"/>
        <w:numPr>
          <w:ilvl w:val="0"/>
          <w:numId w:val="68"/>
        </w:numPr>
        <w:spacing w:before="0" w:after="160" w:line="259" w:lineRule="auto"/>
        <w:rPr>
          <w:rFonts w:cs="Arial"/>
        </w:rPr>
      </w:pPr>
      <w:r w:rsidRPr="00295B5B">
        <w:rPr>
          <w:rFonts w:cs="Arial"/>
        </w:rPr>
        <w:t>Time Sheet Approval</w:t>
      </w:r>
    </w:p>
    <w:p w14:paraId="0A3252B6" w14:textId="77777777" w:rsidR="00B73B6D" w:rsidRPr="00295B5B" w:rsidRDefault="00B73B6D" w:rsidP="00544D5C">
      <w:pPr>
        <w:pStyle w:val="ListParagraph"/>
        <w:numPr>
          <w:ilvl w:val="0"/>
          <w:numId w:val="68"/>
        </w:numPr>
        <w:spacing w:before="0" w:after="160" w:line="259" w:lineRule="auto"/>
        <w:rPr>
          <w:rFonts w:cs="Arial"/>
        </w:rPr>
      </w:pPr>
      <w:r w:rsidRPr="00295B5B">
        <w:rPr>
          <w:rFonts w:cs="Arial"/>
        </w:rPr>
        <w:t>Upload &amp; Post"</w:t>
      </w:r>
    </w:p>
    <w:p w14:paraId="479BD563" w14:textId="77777777" w:rsidR="00B73B6D" w:rsidRPr="00295B5B" w:rsidRDefault="00B73B6D" w:rsidP="00B73B6D">
      <w:pPr>
        <w:ind w:firstLine="720"/>
        <w:rPr>
          <w:rFonts w:cs="Arial"/>
        </w:rPr>
      </w:pPr>
      <w:r w:rsidRPr="00295B5B">
        <w:rPr>
          <w:rFonts w:cs="Arial"/>
        </w:rPr>
        <w:t>Day 4 &amp; 5</w:t>
      </w:r>
    </w:p>
    <w:p w14:paraId="4056212D" w14:textId="77777777" w:rsidR="00B73B6D" w:rsidRPr="00295B5B" w:rsidRDefault="00B73B6D" w:rsidP="00544D5C">
      <w:pPr>
        <w:pStyle w:val="ListParagraph"/>
        <w:numPr>
          <w:ilvl w:val="0"/>
          <w:numId w:val="73"/>
        </w:numPr>
        <w:spacing w:before="0" w:after="160" w:line="259" w:lineRule="auto"/>
        <w:rPr>
          <w:rFonts w:cs="Arial"/>
        </w:rPr>
      </w:pPr>
      <w:proofErr w:type="spellStart"/>
      <w:r w:rsidRPr="00295B5B">
        <w:rPr>
          <w:rFonts w:cs="Arial"/>
        </w:rPr>
        <w:t>Self Study</w:t>
      </w:r>
      <w:proofErr w:type="spellEnd"/>
      <w:r w:rsidRPr="00295B5B">
        <w:rPr>
          <w:rFonts w:cs="Arial"/>
        </w:rPr>
        <w:t xml:space="preserve"> (Association of fields, Rates and Rules)</w:t>
      </w:r>
    </w:p>
    <w:p w14:paraId="43439436" w14:textId="77777777" w:rsidR="00B73B6D" w:rsidRPr="00295B5B" w:rsidRDefault="00B73B6D" w:rsidP="00B73B6D">
      <w:pPr>
        <w:rPr>
          <w:rFonts w:cs="Arial"/>
        </w:rPr>
      </w:pPr>
      <w:r w:rsidRPr="00295B5B">
        <w:rPr>
          <w:rFonts w:cs="Arial"/>
        </w:rPr>
        <w:t>Week 4</w:t>
      </w:r>
    </w:p>
    <w:p w14:paraId="1299C5CB" w14:textId="77777777" w:rsidR="00B73B6D" w:rsidRPr="00295B5B" w:rsidRDefault="00B73B6D" w:rsidP="00B73B6D">
      <w:pPr>
        <w:ind w:firstLine="720"/>
        <w:rPr>
          <w:rFonts w:cs="Arial"/>
        </w:rPr>
      </w:pPr>
      <w:r w:rsidRPr="00295B5B">
        <w:rPr>
          <w:rFonts w:cs="Arial"/>
        </w:rPr>
        <w:t>Day 1</w:t>
      </w:r>
    </w:p>
    <w:p w14:paraId="3045BEFC" w14:textId="77777777" w:rsidR="00B73B6D" w:rsidRPr="00295B5B" w:rsidRDefault="00B73B6D" w:rsidP="00544D5C">
      <w:pPr>
        <w:pStyle w:val="ListParagraph"/>
        <w:numPr>
          <w:ilvl w:val="0"/>
          <w:numId w:val="69"/>
        </w:numPr>
        <w:spacing w:before="0" w:after="160" w:line="259" w:lineRule="auto"/>
        <w:rPr>
          <w:rFonts w:cs="Arial"/>
        </w:rPr>
      </w:pPr>
      <w:r w:rsidRPr="00295B5B">
        <w:rPr>
          <w:rFonts w:cs="Arial"/>
        </w:rPr>
        <w:t>Review of Time Sheet</w:t>
      </w:r>
    </w:p>
    <w:p w14:paraId="7EBC92E6" w14:textId="77777777" w:rsidR="00B73B6D" w:rsidRPr="00295B5B" w:rsidRDefault="00B73B6D" w:rsidP="00544D5C">
      <w:pPr>
        <w:pStyle w:val="ListParagraph"/>
        <w:numPr>
          <w:ilvl w:val="0"/>
          <w:numId w:val="69"/>
        </w:numPr>
        <w:spacing w:before="0" w:after="160" w:line="259" w:lineRule="auto"/>
        <w:rPr>
          <w:rFonts w:cs="Arial"/>
        </w:rPr>
      </w:pPr>
      <w:r w:rsidRPr="00295B5B">
        <w:rPr>
          <w:rFonts w:cs="Arial"/>
        </w:rPr>
        <w:t>Be able to explain flow of Time Sheet</w:t>
      </w:r>
    </w:p>
    <w:p w14:paraId="235C7B17" w14:textId="77777777" w:rsidR="00B73B6D" w:rsidRPr="00295B5B" w:rsidRDefault="00B73B6D" w:rsidP="00544D5C">
      <w:pPr>
        <w:pStyle w:val="ListParagraph"/>
        <w:numPr>
          <w:ilvl w:val="0"/>
          <w:numId w:val="69"/>
        </w:numPr>
        <w:spacing w:before="0" w:after="160" w:line="259" w:lineRule="auto"/>
        <w:rPr>
          <w:rFonts w:cs="Arial"/>
        </w:rPr>
      </w:pPr>
      <w:r w:rsidRPr="00295B5B">
        <w:rPr>
          <w:rFonts w:cs="Arial"/>
        </w:rPr>
        <w:t xml:space="preserve">Be able to explain Approval criteria </w:t>
      </w:r>
    </w:p>
    <w:p w14:paraId="2DEAECCF" w14:textId="77777777" w:rsidR="00B73B6D" w:rsidRPr="00295B5B" w:rsidRDefault="00B73B6D" w:rsidP="00B73B6D">
      <w:pPr>
        <w:rPr>
          <w:rFonts w:cs="Arial"/>
        </w:rPr>
      </w:pPr>
    </w:p>
    <w:p w14:paraId="288B97AB" w14:textId="77777777" w:rsidR="00B73B6D" w:rsidRPr="00295B5B" w:rsidRDefault="00B73B6D" w:rsidP="00B73B6D">
      <w:pPr>
        <w:ind w:firstLine="720"/>
        <w:rPr>
          <w:rFonts w:cs="Arial"/>
        </w:rPr>
      </w:pPr>
      <w:r w:rsidRPr="00295B5B">
        <w:rPr>
          <w:rFonts w:cs="Arial"/>
        </w:rPr>
        <w:t>Day 2</w:t>
      </w:r>
    </w:p>
    <w:p w14:paraId="0E464621" w14:textId="77777777" w:rsidR="00B73B6D" w:rsidRPr="00295B5B" w:rsidRDefault="00B73B6D" w:rsidP="00544D5C">
      <w:pPr>
        <w:pStyle w:val="ListParagraph"/>
        <w:numPr>
          <w:ilvl w:val="0"/>
          <w:numId w:val="70"/>
        </w:numPr>
        <w:spacing w:before="0" w:after="160" w:line="259" w:lineRule="auto"/>
        <w:rPr>
          <w:rFonts w:cs="Arial"/>
        </w:rPr>
      </w:pPr>
      <w:r w:rsidRPr="00295B5B">
        <w:rPr>
          <w:rFonts w:cs="Arial"/>
        </w:rPr>
        <w:t>Expense Report Review with tables</w:t>
      </w:r>
    </w:p>
    <w:p w14:paraId="38FD0CA5" w14:textId="77777777" w:rsidR="00B73B6D" w:rsidRPr="00295B5B" w:rsidRDefault="00B73B6D" w:rsidP="00544D5C">
      <w:pPr>
        <w:pStyle w:val="ListParagraph"/>
        <w:numPr>
          <w:ilvl w:val="1"/>
          <w:numId w:val="70"/>
        </w:numPr>
        <w:spacing w:before="0" w:after="160" w:line="259" w:lineRule="auto"/>
        <w:rPr>
          <w:rFonts w:cs="Arial"/>
        </w:rPr>
      </w:pPr>
      <w:proofErr w:type="gramStart"/>
      <w:r w:rsidRPr="00295B5B">
        <w:rPr>
          <w:rFonts w:cs="Arial"/>
        </w:rPr>
        <w:t>Non CC</w:t>
      </w:r>
      <w:proofErr w:type="gramEnd"/>
      <w:r w:rsidRPr="00295B5B">
        <w:rPr>
          <w:rFonts w:cs="Arial"/>
        </w:rPr>
        <w:t xml:space="preserve"> </w:t>
      </w:r>
    </w:p>
    <w:p w14:paraId="5EDAF9AB" w14:textId="77777777" w:rsidR="00B73B6D" w:rsidRPr="00295B5B" w:rsidRDefault="00B73B6D" w:rsidP="00544D5C">
      <w:pPr>
        <w:pStyle w:val="ListParagraph"/>
        <w:numPr>
          <w:ilvl w:val="1"/>
          <w:numId w:val="70"/>
        </w:numPr>
        <w:spacing w:before="0" w:after="160" w:line="259" w:lineRule="auto"/>
        <w:rPr>
          <w:rFonts w:cs="Arial"/>
        </w:rPr>
      </w:pPr>
      <w:r w:rsidRPr="00295B5B">
        <w:rPr>
          <w:rFonts w:cs="Arial"/>
        </w:rPr>
        <w:t>CC</w:t>
      </w:r>
    </w:p>
    <w:p w14:paraId="11A90C43" w14:textId="77777777" w:rsidR="00B73B6D" w:rsidRPr="00295B5B" w:rsidRDefault="00B73B6D" w:rsidP="00544D5C">
      <w:pPr>
        <w:pStyle w:val="ListParagraph"/>
        <w:numPr>
          <w:ilvl w:val="1"/>
          <w:numId w:val="70"/>
        </w:numPr>
        <w:spacing w:before="0" w:after="160" w:line="259" w:lineRule="auto"/>
        <w:rPr>
          <w:rFonts w:cs="Arial"/>
        </w:rPr>
      </w:pPr>
      <w:r w:rsidRPr="00295B5B">
        <w:rPr>
          <w:rFonts w:cs="Arial"/>
        </w:rPr>
        <w:t>Expense Report Items</w:t>
      </w:r>
    </w:p>
    <w:p w14:paraId="1D48127A" w14:textId="77777777" w:rsidR="00B73B6D" w:rsidRPr="00295B5B" w:rsidRDefault="00B73B6D" w:rsidP="00544D5C">
      <w:pPr>
        <w:pStyle w:val="ListParagraph"/>
        <w:numPr>
          <w:ilvl w:val="1"/>
          <w:numId w:val="70"/>
        </w:numPr>
        <w:spacing w:before="0" w:after="160" w:line="259" w:lineRule="auto"/>
        <w:rPr>
          <w:rFonts w:cs="Arial"/>
        </w:rPr>
      </w:pPr>
      <w:r w:rsidRPr="00295B5B">
        <w:rPr>
          <w:rFonts w:cs="Arial"/>
        </w:rPr>
        <w:t>Rules related to Exp Reports</w:t>
      </w:r>
    </w:p>
    <w:p w14:paraId="70F98545" w14:textId="77777777" w:rsidR="00B73B6D" w:rsidRPr="00295B5B" w:rsidRDefault="00B73B6D" w:rsidP="00544D5C">
      <w:pPr>
        <w:pStyle w:val="ListParagraph"/>
        <w:numPr>
          <w:ilvl w:val="1"/>
          <w:numId w:val="70"/>
        </w:numPr>
        <w:spacing w:before="0" w:after="160" w:line="259" w:lineRule="auto"/>
        <w:rPr>
          <w:rFonts w:cs="Arial"/>
        </w:rPr>
      </w:pPr>
      <w:r w:rsidRPr="00295B5B">
        <w:rPr>
          <w:rFonts w:cs="Arial"/>
        </w:rPr>
        <w:t>Payment Types</w:t>
      </w:r>
    </w:p>
    <w:p w14:paraId="2F7A95B0" w14:textId="77777777" w:rsidR="00B73B6D" w:rsidRPr="00295B5B" w:rsidRDefault="00B73B6D" w:rsidP="00B73B6D">
      <w:pPr>
        <w:ind w:firstLine="720"/>
        <w:rPr>
          <w:rFonts w:cs="Arial"/>
        </w:rPr>
      </w:pPr>
      <w:r w:rsidRPr="00295B5B">
        <w:rPr>
          <w:rFonts w:cs="Arial"/>
        </w:rPr>
        <w:t>Day 3</w:t>
      </w:r>
    </w:p>
    <w:p w14:paraId="0CCD50E4" w14:textId="77777777" w:rsidR="00B73B6D" w:rsidRPr="00295B5B" w:rsidRDefault="00B73B6D" w:rsidP="00544D5C">
      <w:pPr>
        <w:pStyle w:val="ListParagraph"/>
        <w:numPr>
          <w:ilvl w:val="0"/>
          <w:numId w:val="71"/>
        </w:numPr>
        <w:spacing w:before="0" w:after="160" w:line="259" w:lineRule="auto"/>
        <w:rPr>
          <w:rFonts w:cs="Arial"/>
        </w:rPr>
      </w:pPr>
      <w:r w:rsidRPr="00295B5B">
        <w:rPr>
          <w:rFonts w:cs="Arial"/>
        </w:rPr>
        <w:t>Expense Approval Process</w:t>
      </w:r>
    </w:p>
    <w:p w14:paraId="3BA4E709" w14:textId="77777777" w:rsidR="00B73B6D" w:rsidRPr="00295B5B" w:rsidRDefault="00B73B6D" w:rsidP="00544D5C">
      <w:pPr>
        <w:pStyle w:val="ListParagraph"/>
        <w:numPr>
          <w:ilvl w:val="0"/>
          <w:numId w:val="71"/>
        </w:numPr>
        <w:spacing w:before="0" w:after="160" w:line="259" w:lineRule="auto"/>
        <w:rPr>
          <w:rFonts w:cs="Arial"/>
        </w:rPr>
      </w:pPr>
      <w:r w:rsidRPr="00295B5B">
        <w:rPr>
          <w:rFonts w:cs="Arial"/>
        </w:rPr>
        <w:t>Upload &amp; Post</w:t>
      </w:r>
    </w:p>
    <w:p w14:paraId="4040248D" w14:textId="77777777" w:rsidR="00B73B6D" w:rsidRPr="00295B5B" w:rsidRDefault="00B73B6D" w:rsidP="00B73B6D">
      <w:pPr>
        <w:ind w:firstLine="720"/>
        <w:rPr>
          <w:rFonts w:cs="Arial"/>
        </w:rPr>
      </w:pPr>
      <w:r w:rsidRPr="00295B5B">
        <w:rPr>
          <w:rFonts w:cs="Arial"/>
        </w:rPr>
        <w:t>Day 4 &amp; 5</w:t>
      </w:r>
    </w:p>
    <w:p w14:paraId="77C71EB8" w14:textId="77777777" w:rsidR="00B73B6D" w:rsidRPr="00295B5B" w:rsidRDefault="00B73B6D" w:rsidP="00544D5C">
      <w:pPr>
        <w:pStyle w:val="ListParagraph"/>
        <w:numPr>
          <w:ilvl w:val="0"/>
          <w:numId w:val="72"/>
        </w:numPr>
        <w:spacing w:before="0" w:after="160" w:line="259" w:lineRule="auto"/>
        <w:rPr>
          <w:rFonts w:cs="Arial"/>
        </w:rPr>
      </w:pPr>
      <w:proofErr w:type="spellStart"/>
      <w:r w:rsidRPr="00295B5B">
        <w:rPr>
          <w:rFonts w:cs="Arial"/>
        </w:rPr>
        <w:t>Self Study</w:t>
      </w:r>
      <w:proofErr w:type="spellEnd"/>
      <w:r w:rsidRPr="00295B5B">
        <w:rPr>
          <w:rFonts w:cs="Arial"/>
        </w:rPr>
        <w:t xml:space="preserve"> (Association of fields, custom fields, </w:t>
      </w:r>
      <w:proofErr w:type="gramStart"/>
      <w:r w:rsidRPr="00295B5B">
        <w:rPr>
          <w:rFonts w:cs="Arial"/>
        </w:rPr>
        <w:t>Rules</w:t>
      </w:r>
      <w:proofErr w:type="gramEnd"/>
      <w:r w:rsidRPr="00295B5B">
        <w:rPr>
          <w:rFonts w:cs="Arial"/>
        </w:rPr>
        <w:t xml:space="preserve"> and voucher)</w:t>
      </w:r>
    </w:p>
    <w:p w14:paraId="2CF26F75" w14:textId="77777777" w:rsidR="00B73B6D" w:rsidRPr="00295B5B" w:rsidRDefault="00B73B6D" w:rsidP="00B73B6D">
      <w:pPr>
        <w:rPr>
          <w:rFonts w:cs="Arial"/>
        </w:rPr>
      </w:pPr>
      <w:r w:rsidRPr="00295B5B">
        <w:rPr>
          <w:rFonts w:cs="Arial"/>
        </w:rPr>
        <w:t>Week 5</w:t>
      </w:r>
    </w:p>
    <w:p w14:paraId="6BAAA3A8" w14:textId="77777777" w:rsidR="00B73B6D" w:rsidRPr="00295B5B" w:rsidRDefault="00B73B6D" w:rsidP="00B73B6D">
      <w:pPr>
        <w:ind w:firstLine="720"/>
        <w:rPr>
          <w:rFonts w:cs="Arial"/>
        </w:rPr>
      </w:pPr>
      <w:r w:rsidRPr="00295B5B">
        <w:rPr>
          <w:rFonts w:cs="Arial"/>
        </w:rPr>
        <w:t>Day 1</w:t>
      </w:r>
    </w:p>
    <w:p w14:paraId="0C55612A" w14:textId="77777777" w:rsidR="00B73B6D" w:rsidRPr="00295B5B" w:rsidRDefault="00B73B6D" w:rsidP="00544D5C">
      <w:pPr>
        <w:pStyle w:val="ListParagraph"/>
        <w:numPr>
          <w:ilvl w:val="0"/>
          <w:numId w:val="75"/>
        </w:numPr>
        <w:spacing w:before="0" w:after="160" w:line="259" w:lineRule="auto"/>
        <w:rPr>
          <w:rFonts w:cs="Arial"/>
        </w:rPr>
      </w:pPr>
      <w:r w:rsidRPr="00295B5B">
        <w:rPr>
          <w:rFonts w:cs="Arial"/>
        </w:rPr>
        <w:t>Review of Expense Report</w:t>
      </w:r>
    </w:p>
    <w:p w14:paraId="427D48EC" w14:textId="77777777" w:rsidR="00B73B6D" w:rsidRPr="00295B5B" w:rsidRDefault="00B73B6D" w:rsidP="00544D5C">
      <w:pPr>
        <w:pStyle w:val="ListParagraph"/>
        <w:numPr>
          <w:ilvl w:val="0"/>
          <w:numId w:val="75"/>
        </w:numPr>
        <w:spacing w:before="0" w:after="160" w:line="259" w:lineRule="auto"/>
        <w:rPr>
          <w:rFonts w:cs="Arial"/>
        </w:rPr>
      </w:pPr>
      <w:r w:rsidRPr="00295B5B">
        <w:rPr>
          <w:rFonts w:cs="Arial"/>
        </w:rPr>
        <w:t>Be able to explain flow of Expense Report</w:t>
      </w:r>
    </w:p>
    <w:p w14:paraId="5B635635" w14:textId="77777777" w:rsidR="00B73B6D" w:rsidRPr="00295B5B" w:rsidRDefault="00B73B6D" w:rsidP="00544D5C">
      <w:pPr>
        <w:pStyle w:val="ListParagraph"/>
        <w:numPr>
          <w:ilvl w:val="0"/>
          <w:numId w:val="75"/>
        </w:numPr>
        <w:spacing w:before="0" w:after="160" w:line="259" w:lineRule="auto"/>
        <w:rPr>
          <w:rFonts w:cs="Arial"/>
        </w:rPr>
      </w:pPr>
      <w:r w:rsidRPr="00295B5B">
        <w:rPr>
          <w:rFonts w:cs="Arial"/>
        </w:rPr>
        <w:t xml:space="preserve">Be able to explain Approval criteria </w:t>
      </w:r>
    </w:p>
    <w:p w14:paraId="0CEF0C3E" w14:textId="77777777" w:rsidR="00B73B6D" w:rsidRPr="00295B5B" w:rsidRDefault="00B73B6D" w:rsidP="00B73B6D">
      <w:pPr>
        <w:ind w:firstLine="720"/>
        <w:rPr>
          <w:rFonts w:cs="Arial"/>
        </w:rPr>
      </w:pPr>
      <w:r w:rsidRPr="00295B5B">
        <w:rPr>
          <w:rFonts w:cs="Arial"/>
        </w:rPr>
        <w:t>Day 2</w:t>
      </w:r>
    </w:p>
    <w:p w14:paraId="49B569F5" w14:textId="77777777" w:rsidR="00B73B6D" w:rsidRPr="00295B5B" w:rsidRDefault="00B73B6D" w:rsidP="00544D5C">
      <w:pPr>
        <w:pStyle w:val="ListParagraph"/>
        <w:numPr>
          <w:ilvl w:val="0"/>
          <w:numId w:val="76"/>
        </w:numPr>
        <w:spacing w:before="0" w:after="160" w:line="259" w:lineRule="auto"/>
        <w:rPr>
          <w:rFonts w:cs="Arial"/>
        </w:rPr>
      </w:pPr>
      <w:r w:rsidRPr="00295B5B">
        <w:rPr>
          <w:rFonts w:cs="Arial"/>
        </w:rPr>
        <w:lastRenderedPageBreak/>
        <w:t xml:space="preserve">Estimate Budget (Types of </w:t>
      </w:r>
      <w:proofErr w:type="gramStart"/>
      <w:r w:rsidRPr="00295B5B">
        <w:rPr>
          <w:rFonts w:cs="Arial"/>
        </w:rPr>
        <w:t>budget</w:t>
      </w:r>
      <w:proofErr w:type="gramEnd"/>
      <w:r w:rsidRPr="00295B5B">
        <w:rPr>
          <w:rFonts w:cs="Arial"/>
        </w:rPr>
        <w:t>)</w:t>
      </w:r>
    </w:p>
    <w:p w14:paraId="4FAEC820" w14:textId="77777777" w:rsidR="00B73B6D" w:rsidRPr="00295B5B" w:rsidRDefault="00B73B6D" w:rsidP="00544D5C">
      <w:pPr>
        <w:pStyle w:val="ListParagraph"/>
        <w:numPr>
          <w:ilvl w:val="0"/>
          <w:numId w:val="76"/>
        </w:numPr>
        <w:spacing w:before="0" w:after="160" w:line="259" w:lineRule="auto"/>
        <w:rPr>
          <w:rFonts w:cs="Arial"/>
        </w:rPr>
      </w:pPr>
      <w:r w:rsidRPr="00295B5B">
        <w:rPr>
          <w:rFonts w:cs="Arial"/>
        </w:rPr>
        <w:t>Overview of Budget templates</w:t>
      </w:r>
    </w:p>
    <w:p w14:paraId="7F405195" w14:textId="77777777" w:rsidR="00B73B6D" w:rsidRPr="00295B5B" w:rsidRDefault="00B73B6D" w:rsidP="00544D5C">
      <w:pPr>
        <w:pStyle w:val="ListParagraph"/>
        <w:numPr>
          <w:ilvl w:val="0"/>
          <w:numId w:val="76"/>
        </w:numPr>
        <w:spacing w:before="0" w:after="160" w:line="259" w:lineRule="auto"/>
        <w:rPr>
          <w:rFonts w:cs="Arial"/>
        </w:rPr>
      </w:pPr>
      <w:r w:rsidRPr="00295B5B">
        <w:rPr>
          <w:rFonts w:cs="Arial"/>
        </w:rPr>
        <w:t>Overview of regular budget"</w:t>
      </w:r>
    </w:p>
    <w:p w14:paraId="6186B8CA" w14:textId="77777777" w:rsidR="00B73B6D" w:rsidRPr="00295B5B" w:rsidRDefault="00B73B6D" w:rsidP="00B73B6D">
      <w:pPr>
        <w:ind w:firstLine="720"/>
        <w:rPr>
          <w:rFonts w:cs="Arial"/>
        </w:rPr>
      </w:pPr>
      <w:r w:rsidRPr="00295B5B">
        <w:rPr>
          <w:rFonts w:cs="Arial"/>
        </w:rPr>
        <w:t>Day 3, 4 &amp; 5</w:t>
      </w:r>
    </w:p>
    <w:p w14:paraId="086BFA5F" w14:textId="77777777" w:rsidR="00B73B6D" w:rsidRPr="00295B5B" w:rsidRDefault="00B73B6D" w:rsidP="00544D5C">
      <w:pPr>
        <w:pStyle w:val="ListParagraph"/>
        <w:numPr>
          <w:ilvl w:val="0"/>
          <w:numId w:val="77"/>
        </w:numPr>
        <w:spacing w:before="0" w:after="160" w:line="259" w:lineRule="auto"/>
        <w:rPr>
          <w:rFonts w:cs="Arial"/>
        </w:rPr>
      </w:pPr>
      <w:proofErr w:type="spellStart"/>
      <w:r w:rsidRPr="00295B5B">
        <w:rPr>
          <w:rFonts w:cs="Arial"/>
        </w:rPr>
        <w:t>Self Study</w:t>
      </w:r>
      <w:proofErr w:type="spellEnd"/>
      <w:r w:rsidRPr="00295B5B">
        <w:rPr>
          <w:rFonts w:cs="Arial"/>
        </w:rPr>
        <w:t xml:space="preserve"> of budget along with associated fields &amp; rules</w:t>
      </w:r>
    </w:p>
    <w:p w14:paraId="3170D1F3" w14:textId="77777777" w:rsidR="00B73B6D" w:rsidRPr="00295B5B" w:rsidRDefault="00B73B6D" w:rsidP="00B73B6D">
      <w:pPr>
        <w:rPr>
          <w:rFonts w:cs="Arial"/>
        </w:rPr>
      </w:pPr>
      <w:r w:rsidRPr="00295B5B">
        <w:rPr>
          <w:rFonts w:cs="Arial"/>
        </w:rPr>
        <w:t>Week 6</w:t>
      </w:r>
    </w:p>
    <w:p w14:paraId="50331D09" w14:textId="77777777" w:rsidR="00B73B6D" w:rsidRPr="00295B5B" w:rsidRDefault="00B73B6D" w:rsidP="00B73B6D">
      <w:pPr>
        <w:ind w:firstLine="720"/>
        <w:rPr>
          <w:rFonts w:cs="Arial"/>
        </w:rPr>
      </w:pPr>
      <w:r w:rsidRPr="00295B5B">
        <w:rPr>
          <w:rFonts w:cs="Arial"/>
        </w:rPr>
        <w:t>Day 1</w:t>
      </w:r>
    </w:p>
    <w:p w14:paraId="53EDC03B" w14:textId="77777777" w:rsidR="00B73B6D" w:rsidRPr="00295B5B" w:rsidRDefault="00B73B6D" w:rsidP="00544D5C">
      <w:pPr>
        <w:pStyle w:val="ListParagraph"/>
        <w:numPr>
          <w:ilvl w:val="0"/>
          <w:numId w:val="78"/>
        </w:numPr>
        <w:spacing w:before="0" w:after="160" w:line="259" w:lineRule="auto"/>
        <w:rPr>
          <w:rFonts w:cs="Arial"/>
        </w:rPr>
      </w:pPr>
      <w:r w:rsidRPr="00295B5B">
        <w:rPr>
          <w:rFonts w:cs="Arial"/>
        </w:rPr>
        <w:t>Review of budget section</w:t>
      </w:r>
    </w:p>
    <w:p w14:paraId="62F468BB" w14:textId="77777777" w:rsidR="00B73B6D" w:rsidRPr="00295B5B" w:rsidRDefault="00B73B6D" w:rsidP="00544D5C">
      <w:pPr>
        <w:pStyle w:val="ListParagraph"/>
        <w:numPr>
          <w:ilvl w:val="0"/>
          <w:numId w:val="78"/>
        </w:numPr>
        <w:spacing w:before="0" w:after="160" w:line="259" w:lineRule="auto"/>
        <w:rPr>
          <w:rFonts w:cs="Arial"/>
        </w:rPr>
      </w:pPr>
      <w:r w:rsidRPr="00295B5B">
        <w:rPr>
          <w:rFonts w:cs="Arial"/>
        </w:rPr>
        <w:t>Be able to explain Labor, Expense and Resource budget</w:t>
      </w:r>
    </w:p>
    <w:p w14:paraId="5562AAD8" w14:textId="77777777" w:rsidR="00B73B6D" w:rsidRPr="00295B5B" w:rsidRDefault="00B73B6D" w:rsidP="00544D5C">
      <w:pPr>
        <w:pStyle w:val="ListParagraph"/>
        <w:numPr>
          <w:ilvl w:val="0"/>
          <w:numId w:val="78"/>
        </w:numPr>
        <w:spacing w:before="0" w:after="160" w:line="259" w:lineRule="auto"/>
        <w:rPr>
          <w:rFonts w:cs="Arial"/>
        </w:rPr>
      </w:pPr>
      <w:r w:rsidRPr="00295B5B">
        <w:rPr>
          <w:rFonts w:cs="Arial"/>
        </w:rPr>
        <w:t>Be able to explain how rates, tasks, expense types and work function are populated</w:t>
      </w:r>
    </w:p>
    <w:p w14:paraId="4541034D" w14:textId="77777777" w:rsidR="00B73B6D" w:rsidRPr="00295B5B" w:rsidRDefault="00B73B6D" w:rsidP="00B73B6D">
      <w:pPr>
        <w:ind w:firstLine="720"/>
        <w:rPr>
          <w:rFonts w:cs="Arial"/>
        </w:rPr>
      </w:pPr>
      <w:r w:rsidRPr="00295B5B">
        <w:rPr>
          <w:rFonts w:cs="Arial"/>
        </w:rPr>
        <w:t>Day 2</w:t>
      </w:r>
    </w:p>
    <w:p w14:paraId="6A286ADA" w14:textId="77777777" w:rsidR="00B73B6D" w:rsidRPr="00295B5B" w:rsidRDefault="00B73B6D" w:rsidP="00544D5C">
      <w:pPr>
        <w:pStyle w:val="ListParagraph"/>
        <w:numPr>
          <w:ilvl w:val="0"/>
          <w:numId w:val="79"/>
        </w:numPr>
        <w:spacing w:before="0" w:after="160" w:line="259" w:lineRule="auto"/>
        <w:rPr>
          <w:rFonts w:cs="Arial"/>
        </w:rPr>
      </w:pPr>
      <w:r w:rsidRPr="00295B5B">
        <w:rPr>
          <w:rFonts w:cs="Arial"/>
        </w:rPr>
        <w:t xml:space="preserve">Overview of PO and Voucher (Po based and </w:t>
      </w:r>
      <w:proofErr w:type="gramStart"/>
      <w:r w:rsidRPr="00295B5B">
        <w:rPr>
          <w:rFonts w:cs="Arial"/>
        </w:rPr>
        <w:t>Non PO</w:t>
      </w:r>
      <w:proofErr w:type="gramEnd"/>
      <w:r w:rsidRPr="00295B5B">
        <w:rPr>
          <w:rFonts w:cs="Arial"/>
        </w:rPr>
        <w:t xml:space="preserve"> based voucher)</w:t>
      </w:r>
    </w:p>
    <w:p w14:paraId="2B980AC8" w14:textId="77777777" w:rsidR="00B73B6D" w:rsidRPr="00295B5B" w:rsidRDefault="00B73B6D" w:rsidP="00544D5C">
      <w:pPr>
        <w:pStyle w:val="ListParagraph"/>
        <w:numPr>
          <w:ilvl w:val="0"/>
          <w:numId w:val="79"/>
        </w:numPr>
        <w:spacing w:before="0" w:after="160" w:line="259" w:lineRule="auto"/>
        <w:rPr>
          <w:rFonts w:cs="Arial"/>
        </w:rPr>
      </w:pPr>
      <w:r w:rsidRPr="00295B5B">
        <w:rPr>
          <w:rFonts w:cs="Arial"/>
        </w:rPr>
        <w:t>PO Tolerance</w:t>
      </w:r>
    </w:p>
    <w:p w14:paraId="02E26F7B" w14:textId="77777777" w:rsidR="00B73B6D" w:rsidRPr="00295B5B" w:rsidRDefault="00B73B6D" w:rsidP="00544D5C">
      <w:pPr>
        <w:pStyle w:val="ListParagraph"/>
        <w:numPr>
          <w:ilvl w:val="0"/>
          <w:numId w:val="79"/>
        </w:numPr>
        <w:spacing w:before="0" w:after="160" w:line="259" w:lineRule="auto"/>
        <w:rPr>
          <w:rFonts w:cs="Arial"/>
        </w:rPr>
      </w:pPr>
      <w:proofErr w:type="spellStart"/>
      <w:r w:rsidRPr="00295B5B">
        <w:rPr>
          <w:rFonts w:cs="Arial"/>
        </w:rPr>
        <w:t>Self Study</w:t>
      </w:r>
      <w:proofErr w:type="spellEnd"/>
    </w:p>
    <w:p w14:paraId="43DB6679" w14:textId="77777777" w:rsidR="00B73B6D" w:rsidRPr="00295B5B" w:rsidRDefault="00B73B6D" w:rsidP="00B73B6D">
      <w:pPr>
        <w:ind w:firstLine="720"/>
        <w:rPr>
          <w:rFonts w:cs="Arial"/>
        </w:rPr>
      </w:pPr>
      <w:r w:rsidRPr="00295B5B">
        <w:rPr>
          <w:rFonts w:cs="Arial"/>
        </w:rPr>
        <w:t>Day 3 &amp; 4</w:t>
      </w:r>
    </w:p>
    <w:p w14:paraId="52F710EA" w14:textId="77777777" w:rsidR="00B73B6D" w:rsidRPr="00295B5B" w:rsidRDefault="00B73B6D" w:rsidP="00544D5C">
      <w:pPr>
        <w:pStyle w:val="ListParagraph"/>
        <w:numPr>
          <w:ilvl w:val="0"/>
          <w:numId w:val="80"/>
        </w:numPr>
        <w:spacing w:before="0" w:after="160" w:line="259" w:lineRule="auto"/>
        <w:rPr>
          <w:rFonts w:cs="Arial"/>
        </w:rPr>
      </w:pPr>
      <w:proofErr w:type="spellStart"/>
      <w:r w:rsidRPr="00295B5B">
        <w:rPr>
          <w:rFonts w:cs="Arial"/>
        </w:rPr>
        <w:t>Self Study</w:t>
      </w:r>
      <w:proofErr w:type="spellEnd"/>
      <w:r w:rsidRPr="00295B5B">
        <w:rPr>
          <w:rFonts w:cs="Arial"/>
        </w:rPr>
        <w:t xml:space="preserve"> of PO along with fields, rules, linking with Level2/Level3 and budget</w:t>
      </w:r>
    </w:p>
    <w:p w14:paraId="6B50D37F" w14:textId="77777777" w:rsidR="00B73B6D" w:rsidRPr="00295B5B" w:rsidRDefault="00B73B6D" w:rsidP="00B73B6D">
      <w:pPr>
        <w:ind w:firstLine="720"/>
        <w:rPr>
          <w:rFonts w:cs="Arial"/>
        </w:rPr>
      </w:pPr>
      <w:r w:rsidRPr="00295B5B">
        <w:rPr>
          <w:rFonts w:cs="Arial"/>
        </w:rPr>
        <w:t>Day 4 &amp; 5</w:t>
      </w:r>
    </w:p>
    <w:p w14:paraId="16CE9DF5" w14:textId="77777777" w:rsidR="00B73B6D" w:rsidRPr="00295B5B" w:rsidRDefault="00B73B6D" w:rsidP="00544D5C">
      <w:pPr>
        <w:pStyle w:val="ListParagraph"/>
        <w:numPr>
          <w:ilvl w:val="0"/>
          <w:numId w:val="81"/>
        </w:numPr>
        <w:spacing w:before="0" w:after="160" w:line="259" w:lineRule="auto"/>
        <w:rPr>
          <w:rFonts w:cs="Arial"/>
        </w:rPr>
      </w:pPr>
      <w:proofErr w:type="spellStart"/>
      <w:r w:rsidRPr="00295B5B">
        <w:rPr>
          <w:rFonts w:cs="Arial"/>
        </w:rPr>
        <w:t>Self Study</w:t>
      </w:r>
      <w:proofErr w:type="spellEnd"/>
      <w:r w:rsidRPr="00295B5B">
        <w:rPr>
          <w:rFonts w:cs="Arial"/>
        </w:rPr>
        <w:t xml:space="preserve"> of voucher along with fields, rules and linking with PO</w:t>
      </w:r>
    </w:p>
    <w:p w14:paraId="0F8E8C5C" w14:textId="77777777" w:rsidR="00B73B6D" w:rsidRPr="00295B5B" w:rsidRDefault="00B73B6D" w:rsidP="00B73B6D">
      <w:pPr>
        <w:rPr>
          <w:rFonts w:cs="Arial"/>
        </w:rPr>
      </w:pPr>
      <w:r w:rsidRPr="00295B5B">
        <w:rPr>
          <w:rFonts w:cs="Arial"/>
        </w:rPr>
        <w:t>Week 7</w:t>
      </w:r>
    </w:p>
    <w:p w14:paraId="6AAB5C6B" w14:textId="77777777" w:rsidR="00B73B6D" w:rsidRPr="00295B5B" w:rsidRDefault="00B73B6D" w:rsidP="00B73B6D">
      <w:pPr>
        <w:ind w:firstLine="720"/>
        <w:rPr>
          <w:rFonts w:cs="Arial"/>
        </w:rPr>
      </w:pPr>
      <w:r w:rsidRPr="00295B5B">
        <w:rPr>
          <w:rFonts w:cs="Arial"/>
        </w:rPr>
        <w:t>Day 1</w:t>
      </w:r>
    </w:p>
    <w:p w14:paraId="4B055B26" w14:textId="77777777" w:rsidR="00B73B6D" w:rsidRPr="00295B5B" w:rsidRDefault="00B73B6D" w:rsidP="00544D5C">
      <w:pPr>
        <w:pStyle w:val="ListParagraph"/>
        <w:numPr>
          <w:ilvl w:val="0"/>
          <w:numId w:val="82"/>
        </w:numPr>
        <w:spacing w:before="0" w:after="160" w:line="259" w:lineRule="auto"/>
        <w:rPr>
          <w:rFonts w:cs="Arial"/>
        </w:rPr>
      </w:pPr>
      <w:r w:rsidRPr="00295B5B">
        <w:rPr>
          <w:rFonts w:cs="Arial"/>
        </w:rPr>
        <w:t>Review of PO</w:t>
      </w:r>
    </w:p>
    <w:p w14:paraId="27869853" w14:textId="77777777" w:rsidR="00B73B6D" w:rsidRPr="00295B5B" w:rsidRDefault="00B73B6D" w:rsidP="00544D5C">
      <w:pPr>
        <w:pStyle w:val="ListParagraph"/>
        <w:numPr>
          <w:ilvl w:val="0"/>
          <w:numId w:val="82"/>
        </w:numPr>
        <w:spacing w:before="0" w:after="160" w:line="259" w:lineRule="auto"/>
        <w:rPr>
          <w:rFonts w:cs="Arial"/>
        </w:rPr>
      </w:pPr>
      <w:r w:rsidRPr="00295B5B">
        <w:rPr>
          <w:rFonts w:cs="Arial"/>
        </w:rPr>
        <w:t>Review of Voucher</w:t>
      </w:r>
    </w:p>
    <w:p w14:paraId="718E619F" w14:textId="77777777" w:rsidR="00B73B6D" w:rsidRPr="00295B5B" w:rsidRDefault="00B73B6D" w:rsidP="00B73B6D">
      <w:pPr>
        <w:ind w:firstLine="720"/>
        <w:rPr>
          <w:rFonts w:cs="Arial"/>
        </w:rPr>
      </w:pPr>
      <w:r w:rsidRPr="00295B5B">
        <w:rPr>
          <w:rFonts w:cs="Arial"/>
        </w:rPr>
        <w:t>Day 2</w:t>
      </w:r>
    </w:p>
    <w:p w14:paraId="7E43F6D0" w14:textId="77777777" w:rsidR="00B73B6D" w:rsidRPr="00295B5B" w:rsidRDefault="00B73B6D" w:rsidP="00544D5C">
      <w:pPr>
        <w:pStyle w:val="ListParagraph"/>
        <w:numPr>
          <w:ilvl w:val="0"/>
          <w:numId w:val="83"/>
        </w:numPr>
        <w:spacing w:before="0" w:after="160" w:line="259" w:lineRule="auto"/>
        <w:rPr>
          <w:rFonts w:cs="Arial"/>
        </w:rPr>
      </w:pPr>
      <w:r w:rsidRPr="00295B5B">
        <w:rPr>
          <w:rFonts w:cs="Arial"/>
        </w:rPr>
        <w:t>Overview of Billing &amp; Invoicing</w:t>
      </w:r>
    </w:p>
    <w:p w14:paraId="106072B1" w14:textId="77777777" w:rsidR="00B73B6D" w:rsidRPr="00295B5B" w:rsidRDefault="00B73B6D" w:rsidP="00544D5C">
      <w:pPr>
        <w:pStyle w:val="ListParagraph"/>
        <w:numPr>
          <w:ilvl w:val="1"/>
          <w:numId w:val="83"/>
        </w:numPr>
        <w:spacing w:before="0" w:after="160" w:line="259" w:lineRule="auto"/>
        <w:rPr>
          <w:rFonts w:cs="Arial"/>
        </w:rPr>
      </w:pPr>
      <w:r w:rsidRPr="00295B5B">
        <w:rPr>
          <w:rFonts w:cs="Arial"/>
        </w:rPr>
        <w:t>Estimated</w:t>
      </w:r>
    </w:p>
    <w:p w14:paraId="5F1C9DC8" w14:textId="77777777" w:rsidR="00B73B6D" w:rsidRPr="00295B5B" w:rsidRDefault="00B73B6D" w:rsidP="00544D5C">
      <w:pPr>
        <w:pStyle w:val="ListParagraph"/>
        <w:numPr>
          <w:ilvl w:val="1"/>
          <w:numId w:val="83"/>
        </w:numPr>
        <w:spacing w:before="0" w:after="160" w:line="259" w:lineRule="auto"/>
        <w:rPr>
          <w:rFonts w:cs="Arial"/>
        </w:rPr>
      </w:pPr>
      <w:r w:rsidRPr="00295B5B">
        <w:rPr>
          <w:rFonts w:cs="Arial"/>
        </w:rPr>
        <w:t>Scheduled</w:t>
      </w:r>
    </w:p>
    <w:p w14:paraId="67DDE54F" w14:textId="77777777" w:rsidR="00B73B6D" w:rsidRPr="00295B5B" w:rsidRDefault="00B73B6D" w:rsidP="00544D5C">
      <w:pPr>
        <w:pStyle w:val="ListParagraph"/>
        <w:numPr>
          <w:ilvl w:val="1"/>
          <w:numId w:val="83"/>
        </w:numPr>
        <w:spacing w:before="0" w:after="160" w:line="259" w:lineRule="auto"/>
        <w:rPr>
          <w:rFonts w:cs="Arial"/>
        </w:rPr>
      </w:pPr>
      <w:r w:rsidRPr="00295B5B">
        <w:rPr>
          <w:rFonts w:cs="Arial"/>
        </w:rPr>
        <w:t>Actual</w:t>
      </w:r>
    </w:p>
    <w:p w14:paraId="46B2F7DE" w14:textId="77777777" w:rsidR="00B73B6D" w:rsidRPr="00295B5B" w:rsidRDefault="00B73B6D" w:rsidP="00544D5C">
      <w:pPr>
        <w:pStyle w:val="ListParagraph"/>
        <w:numPr>
          <w:ilvl w:val="0"/>
          <w:numId w:val="83"/>
        </w:numPr>
        <w:spacing w:before="0" w:after="160" w:line="259" w:lineRule="auto"/>
        <w:rPr>
          <w:rFonts w:cs="Arial"/>
        </w:rPr>
      </w:pPr>
      <w:proofErr w:type="spellStart"/>
      <w:r w:rsidRPr="00295B5B">
        <w:rPr>
          <w:rFonts w:cs="Arial"/>
        </w:rPr>
        <w:t>Self Study</w:t>
      </w:r>
      <w:proofErr w:type="spellEnd"/>
      <w:r w:rsidRPr="00295B5B">
        <w:rPr>
          <w:rFonts w:cs="Arial"/>
        </w:rPr>
        <w:t xml:space="preserve"> of Billing</w:t>
      </w:r>
    </w:p>
    <w:p w14:paraId="5ADBD644" w14:textId="77777777" w:rsidR="00B73B6D" w:rsidRPr="00295B5B" w:rsidRDefault="00B73B6D" w:rsidP="00B73B6D">
      <w:pPr>
        <w:ind w:firstLine="720"/>
        <w:rPr>
          <w:rFonts w:cs="Arial"/>
        </w:rPr>
      </w:pPr>
      <w:r w:rsidRPr="00295B5B">
        <w:rPr>
          <w:rFonts w:cs="Arial"/>
        </w:rPr>
        <w:t>Day 3 &amp; 4</w:t>
      </w:r>
    </w:p>
    <w:p w14:paraId="3EB7C7A5" w14:textId="77777777" w:rsidR="00B73B6D" w:rsidRPr="00295B5B" w:rsidRDefault="00B73B6D" w:rsidP="00544D5C">
      <w:pPr>
        <w:pStyle w:val="ListParagraph"/>
        <w:numPr>
          <w:ilvl w:val="0"/>
          <w:numId w:val="84"/>
        </w:numPr>
        <w:spacing w:before="0" w:after="160" w:line="259" w:lineRule="auto"/>
        <w:rPr>
          <w:rFonts w:cs="Arial"/>
        </w:rPr>
      </w:pPr>
      <w:proofErr w:type="spellStart"/>
      <w:r w:rsidRPr="00295B5B">
        <w:rPr>
          <w:rFonts w:cs="Arial"/>
        </w:rPr>
        <w:t>Self Study</w:t>
      </w:r>
      <w:proofErr w:type="spellEnd"/>
      <w:r w:rsidRPr="00295B5B">
        <w:rPr>
          <w:rFonts w:cs="Arial"/>
        </w:rPr>
        <w:t xml:space="preserve"> of Billing</w:t>
      </w:r>
    </w:p>
    <w:p w14:paraId="2B72CFB9" w14:textId="77777777" w:rsidR="00B73B6D" w:rsidRPr="00295B5B" w:rsidRDefault="00B73B6D" w:rsidP="00B73B6D">
      <w:pPr>
        <w:ind w:firstLine="720"/>
        <w:rPr>
          <w:rFonts w:cs="Arial"/>
        </w:rPr>
      </w:pPr>
      <w:r w:rsidRPr="00295B5B">
        <w:rPr>
          <w:rFonts w:cs="Arial"/>
        </w:rPr>
        <w:t>Day 5</w:t>
      </w:r>
    </w:p>
    <w:p w14:paraId="6E97AA52" w14:textId="77777777" w:rsidR="00B73B6D" w:rsidRPr="00295B5B" w:rsidRDefault="00B73B6D" w:rsidP="00544D5C">
      <w:pPr>
        <w:pStyle w:val="ListParagraph"/>
        <w:numPr>
          <w:ilvl w:val="0"/>
          <w:numId w:val="85"/>
        </w:numPr>
        <w:spacing w:before="0" w:after="160" w:line="259" w:lineRule="auto"/>
        <w:rPr>
          <w:rFonts w:cs="Arial"/>
        </w:rPr>
      </w:pPr>
      <w:proofErr w:type="spellStart"/>
      <w:r w:rsidRPr="00295B5B">
        <w:rPr>
          <w:rFonts w:cs="Arial"/>
        </w:rPr>
        <w:t>Self Study</w:t>
      </w:r>
      <w:proofErr w:type="spellEnd"/>
      <w:r w:rsidRPr="00295B5B">
        <w:rPr>
          <w:rFonts w:cs="Arial"/>
        </w:rPr>
        <w:t xml:space="preserve"> of Job Inquiry, How and when data is populated on this screen</w:t>
      </w:r>
    </w:p>
    <w:p w14:paraId="4B6DFBE2" w14:textId="77777777" w:rsidR="00B73B6D" w:rsidRPr="00295B5B" w:rsidRDefault="00B73B6D" w:rsidP="00B73B6D">
      <w:pPr>
        <w:rPr>
          <w:rFonts w:cs="Arial"/>
        </w:rPr>
      </w:pPr>
      <w:r w:rsidRPr="00295B5B">
        <w:rPr>
          <w:rFonts w:cs="Arial"/>
        </w:rPr>
        <w:t>Week 8</w:t>
      </w:r>
    </w:p>
    <w:p w14:paraId="5564DCC0" w14:textId="77777777" w:rsidR="00B73B6D" w:rsidRPr="00295B5B" w:rsidRDefault="00B73B6D" w:rsidP="00B73B6D">
      <w:pPr>
        <w:ind w:firstLine="720"/>
        <w:rPr>
          <w:rFonts w:cs="Arial"/>
        </w:rPr>
      </w:pPr>
      <w:r w:rsidRPr="00295B5B">
        <w:rPr>
          <w:rFonts w:cs="Arial"/>
        </w:rPr>
        <w:t>Day 1</w:t>
      </w:r>
    </w:p>
    <w:p w14:paraId="19758ED0" w14:textId="77777777" w:rsidR="00B73B6D" w:rsidRPr="00295B5B" w:rsidRDefault="00B73B6D" w:rsidP="00544D5C">
      <w:pPr>
        <w:pStyle w:val="ListParagraph"/>
        <w:numPr>
          <w:ilvl w:val="0"/>
          <w:numId w:val="86"/>
        </w:numPr>
        <w:spacing w:before="0" w:after="160" w:line="259" w:lineRule="auto"/>
        <w:rPr>
          <w:rFonts w:cs="Arial"/>
        </w:rPr>
      </w:pPr>
      <w:r w:rsidRPr="00295B5B">
        <w:rPr>
          <w:rFonts w:cs="Arial"/>
        </w:rPr>
        <w:t xml:space="preserve">Review of Billing &amp; Invoicing </w:t>
      </w:r>
    </w:p>
    <w:p w14:paraId="4DF48BF7" w14:textId="77777777" w:rsidR="00B73B6D" w:rsidRPr="00295B5B" w:rsidRDefault="00B73B6D" w:rsidP="00B73B6D">
      <w:pPr>
        <w:ind w:firstLine="720"/>
        <w:rPr>
          <w:rFonts w:cs="Arial"/>
        </w:rPr>
      </w:pPr>
      <w:r w:rsidRPr="00295B5B">
        <w:rPr>
          <w:rFonts w:cs="Arial"/>
        </w:rPr>
        <w:lastRenderedPageBreak/>
        <w:t>Day 2</w:t>
      </w:r>
    </w:p>
    <w:p w14:paraId="39AA6ABB" w14:textId="77777777" w:rsidR="00B73B6D" w:rsidRPr="00295B5B" w:rsidRDefault="00B73B6D" w:rsidP="00544D5C">
      <w:pPr>
        <w:pStyle w:val="ListParagraph"/>
        <w:numPr>
          <w:ilvl w:val="0"/>
          <w:numId w:val="87"/>
        </w:numPr>
        <w:spacing w:before="0" w:after="160" w:line="259" w:lineRule="auto"/>
        <w:rPr>
          <w:rFonts w:cs="Arial"/>
        </w:rPr>
      </w:pPr>
      <w:r w:rsidRPr="00295B5B">
        <w:rPr>
          <w:rFonts w:cs="Arial"/>
        </w:rPr>
        <w:t>Review of Billing &amp; Invoicing</w:t>
      </w:r>
    </w:p>
    <w:p w14:paraId="59CD6644" w14:textId="77777777" w:rsidR="00B73B6D" w:rsidRPr="00295B5B" w:rsidRDefault="00B73B6D" w:rsidP="00544D5C">
      <w:pPr>
        <w:pStyle w:val="ListParagraph"/>
        <w:numPr>
          <w:ilvl w:val="0"/>
          <w:numId w:val="87"/>
        </w:numPr>
        <w:spacing w:before="0" w:after="160" w:line="259" w:lineRule="auto"/>
        <w:rPr>
          <w:rFonts w:cs="Arial"/>
        </w:rPr>
      </w:pPr>
      <w:r w:rsidRPr="00295B5B">
        <w:rPr>
          <w:rFonts w:cs="Arial"/>
        </w:rPr>
        <w:t>Review of Job inquiry (Detail of each section)</w:t>
      </w:r>
    </w:p>
    <w:p w14:paraId="37D932D8" w14:textId="77777777" w:rsidR="00B73B6D" w:rsidRPr="00295B5B" w:rsidRDefault="00B73B6D" w:rsidP="00B73B6D">
      <w:pPr>
        <w:ind w:firstLine="720"/>
        <w:rPr>
          <w:rFonts w:cs="Arial"/>
        </w:rPr>
      </w:pPr>
      <w:r w:rsidRPr="00295B5B">
        <w:rPr>
          <w:rFonts w:cs="Arial"/>
        </w:rPr>
        <w:t>Day 3, 4 &amp; 5</w:t>
      </w:r>
    </w:p>
    <w:p w14:paraId="228050C7" w14:textId="7953D784" w:rsidR="00B73B6D" w:rsidRDefault="00B73B6D" w:rsidP="00544D5C">
      <w:pPr>
        <w:pStyle w:val="ListParagraph"/>
        <w:numPr>
          <w:ilvl w:val="0"/>
          <w:numId w:val="88"/>
        </w:numPr>
        <w:spacing w:before="0" w:after="160" w:line="259" w:lineRule="auto"/>
        <w:rPr>
          <w:rFonts w:cs="Arial"/>
        </w:rPr>
      </w:pPr>
      <w:r w:rsidRPr="00295B5B">
        <w:rPr>
          <w:rFonts w:cs="Arial"/>
        </w:rPr>
        <w:t>Review of complete process flow</w:t>
      </w:r>
    </w:p>
    <w:p w14:paraId="207FD29A" w14:textId="7143149B" w:rsidR="00B73B6D" w:rsidRDefault="00B73B6D" w:rsidP="00B73B6D">
      <w:pPr>
        <w:spacing w:before="0" w:after="160" w:line="259" w:lineRule="auto"/>
        <w:rPr>
          <w:rFonts w:cs="Arial"/>
        </w:rPr>
      </w:pPr>
    </w:p>
    <w:p w14:paraId="357A7778" w14:textId="394B3481" w:rsidR="00B73B6D" w:rsidRDefault="00B73B6D" w:rsidP="00B73B6D">
      <w:pPr>
        <w:pStyle w:val="Heading3"/>
      </w:pPr>
      <w:r>
        <w:t>Training Assessment</w:t>
      </w:r>
    </w:p>
    <w:p w14:paraId="0A12AEEE" w14:textId="77777777" w:rsidR="00B73B6D" w:rsidRPr="00295B5B" w:rsidRDefault="00B73B6D" w:rsidP="00B73B6D">
      <w:pPr>
        <w:rPr>
          <w:rFonts w:cs="Arial"/>
        </w:rPr>
      </w:pPr>
      <w:r w:rsidRPr="00295B5B">
        <w:rPr>
          <w:rFonts w:cs="Arial"/>
        </w:rPr>
        <w:t xml:space="preserve">Upon completion of the product training, the resource must be able to participate in product discussion, be able to reproduce test scenario and fix basic level issues. </w:t>
      </w:r>
    </w:p>
    <w:p w14:paraId="09CDA40D" w14:textId="77777777" w:rsidR="00B73B6D" w:rsidRPr="00295B5B" w:rsidRDefault="00B73B6D" w:rsidP="00B73B6D">
      <w:pPr>
        <w:rPr>
          <w:rFonts w:cs="Arial"/>
        </w:rPr>
      </w:pPr>
      <w:r w:rsidRPr="00295B5B">
        <w:rPr>
          <w:rFonts w:cs="Arial"/>
        </w:rPr>
        <w:t>In third month, the resource must be able learn and demonstrate the product process flow described below:</w:t>
      </w:r>
    </w:p>
    <w:p w14:paraId="311B340E" w14:textId="77777777" w:rsidR="00B73B6D" w:rsidRPr="00295B5B" w:rsidRDefault="00B73B6D" w:rsidP="00B73B6D">
      <w:pPr>
        <w:rPr>
          <w:rFonts w:cs="Arial"/>
          <w:b/>
          <w:bCs/>
        </w:rPr>
      </w:pPr>
      <w:r w:rsidRPr="00295B5B">
        <w:rPr>
          <w:rFonts w:cs="Arial"/>
          <w:b/>
          <w:bCs/>
        </w:rPr>
        <w:t>Product Process Flow</w:t>
      </w:r>
    </w:p>
    <w:p w14:paraId="7BA8D2CD" w14:textId="77777777" w:rsidR="00B73B6D" w:rsidRPr="00295B5B" w:rsidRDefault="00B73B6D" w:rsidP="00544D5C">
      <w:pPr>
        <w:numPr>
          <w:ilvl w:val="0"/>
          <w:numId w:val="89"/>
        </w:numPr>
        <w:spacing w:before="100" w:beforeAutospacing="1" w:after="100" w:afterAutospacing="1"/>
        <w:rPr>
          <w:rFonts w:cs="Arial"/>
        </w:rPr>
      </w:pPr>
      <w:r w:rsidRPr="00295B5B">
        <w:rPr>
          <w:rFonts w:cs="Arial"/>
          <w:sz w:val="20"/>
        </w:rPr>
        <w:t>Go To Job Setup screen</w:t>
      </w:r>
    </w:p>
    <w:p w14:paraId="16ABFAE3" w14:textId="77777777" w:rsidR="00B73B6D" w:rsidRPr="00295B5B" w:rsidRDefault="00B73B6D" w:rsidP="00544D5C">
      <w:pPr>
        <w:numPr>
          <w:ilvl w:val="0"/>
          <w:numId w:val="89"/>
        </w:numPr>
        <w:spacing w:before="100" w:beforeAutospacing="1" w:after="100" w:afterAutospacing="1"/>
        <w:rPr>
          <w:rFonts w:cs="Arial"/>
        </w:rPr>
      </w:pPr>
      <w:r w:rsidRPr="00295B5B">
        <w:rPr>
          <w:rFonts w:cs="Arial"/>
          <w:sz w:val="20"/>
        </w:rPr>
        <w:t xml:space="preserve">Select the client "BERLICLOR" </w:t>
      </w:r>
    </w:p>
    <w:p w14:paraId="5EC4860B" w14:textId="77777777" w:rsidR="00B73B6D" w:rsidRPr="00295B5B" w:rsidRDefault="00B73B6D" w:rsidP="00544D5C">
      <w:pPr>
        <w:numPr>
          <w:ilvl w:val="0"/>
          <w:numId w:val="89"/>
        </w:numPr>
        <w:spacing w:before="100" w:beforeAutospacing="1" w:after="100" w:afterAutospacing="1"/>
        <w:rPr>
          <w:rFonts w:cs="Arial"/>
        </w:rPr>
      </w:pPr>
      <w:r w:rsidRPr="00295B5B">
        <w:rPr>
          <w:rFonts w:cs="Arial"/>
          <w:sz w:val="20"/>
        </w:rPr>
        <w:t>"ZZBILLABLE" template – this is a generic one, additional templates can be defined</w:t>
      </w:r>
    </w:p>
    <w:p w14:paraId="34573AF3" w14:textId="77777777" w:rsidR="00B73B6D" w:rsidRPr="00295B5B" w:rsidRDefault="00B73B6D" w:rsidP="00544D5C">
      <w:pPr>
        <w:numPr>
          <w:ilvl w:val="0"/>
          <w:numId w:val="89"/>
        </w:numPr>
        <w:spacing w:before="100" w:beforeAutospacing="1" w:after="100" w:afterAutospacing="1"/>
        <w:rPr>
          <w:rFonts w:cs="Arial"/>
        </w:rPr>
      </w:pPr>
      <w:r w:rsidRPr="00295B5B">
        <w:rPr>
          <w:rFonts w:cs="Arial"/>
          <w:sz w:val="20"/>
        </w:rPr>
        <w:t>Save The Job- BERLICOR-13-XXX (not down the job number – copy it)</w:t>
      </w:r>
    </w:p>
    <w:p w14:paraId="117D45C9" w14:textId="77777777" w:rsidR="00B73B6D" w:rsidRPr="00295B5B" w:rsidRDefault="00B73B6D" w:rsidP="00544D5C">
      <w:pPr>
        <w:numPr>
          <w:ilvl w:val="0"/>
          <w:numId w:val="89"/>
        </w:numPr>
        <w:spacing w:before="100" w:beforeAutospacing="1" w:after="100" w:afterAutospacing="1"/>
        <w:rPr>
          <w:rFonts w:cs="Arial"/>
        </w:rPr>
      </w:pPr>
      <w:r w:rsidRPr="00295B5B">
        <w:rPr>
          <w:rFonts w:cs="Arial"/>
          <w:sz w:val="20"/>
        </w:rPr>
        <w:t>Go to Job resource Management Screen and load the same job</w:t>
      </w:r>
    </w:p>
    <w:p w14:paraId="0DEAEAC4" w14:textId="77777777" w:rsidR="00B73B6D" w:rsidRPr="00295B5B" w:rsidRDefault="00B73B6D" w:rsidP="00544D5C">
      <w:pPr>
        <w:numPr>
          <w:ilvl w:val="0"/>
          <w:numId w:val="89"/>
        </w:numPr>
        <w:spacing w:before="100" w:beforeAutospacing="1" w:after="100" w:afterAutospacing="1"/>
        <w:rPr>
          <w:rFonts w:cs="Arial"/>
        </w:rPr>
      </w:pPr>
      <w:r w:rsidRPr="00295B5B">
        <w:rPr>
          <w:rFonts w:cs="Arial"/>
          <w:sz w:val="20"/>
        </w:rPr>
        <w:t>Update the data as required on Job resource management screen, Click on Create Revision estimate and update it as required </w:t>
      </w:r>
    </w:p>
    <w:p w14:paraId="083D2445" w14:textId="77777777" w:rsidR="00B73B6D" w:rsidRPr="00295B5B" w:rsidRDefault="00B73B6D" w:rsidP="00544D5C">
      <w:pPr>
        <w:numPr>
          <w:ilvl w:val="1"/>
          <w:numId w:val="89"/>
        </w:numPr>
        <w:spacing w:before="100" w:beforeAutospacing="1" w:after="100" w:afterAutospacing="1"/>
        <w:rPr>
          <w:rFonts w:cs="Arial"/>
        </w:rPr>
      </w:pPr>
      <w:r w:rsidRPr="00295B5B">
        <w:rPr>
          <w:rFonts w:cs="Arial"/>
          <w:sz w:val="20"/>
        </w:rPr>
        <w:t>This is just a sample for RM, without workflow/project plan. Reference Levin’s initiative vs. what we are doing with Chicago initiative</w:t>
      </w:r>
    </w:p>
    <w:p w14:paraId="2CA50DFC" w14:textId="77777777" w:rsidR="00B73B6D" w:rsidRPr="00295B5B" w:rsidRDefault="00B73B6D" w:rsidP="00544D5C">
      <w:pPr>
        <w:numPr>
          <w:ilvl w:val="0"/>
          <w:numId w:val="89"/>
        </w:numPr>
        <w:spacing w:before="100" w:beforeAutospacing="1" w:after="100" w:afterAutospacing="1"/>
        <w:rPr>
          <w:rFonts w:cs="Arial"/>
        </w:rPr>
      </w:pPr>
      <w:r w:rsidRPr="00295B5B">
        <w:rPr>
          <w:rFonts w:cs="Arial"/>
          <w:sz w:val="20"/>
        </w:rPr>
        <w:t>Click on the "view estimate" that will redirect to the Job Estimate</w:t>
      </w:r>
    </w:p>
    <w:p w14:paraId="531648C0" w14:textId="77777777" w:rsidR="00B73B6D" w:rsidRPr="00295B5B" w:rsidRDefault="00B73B6D" w:rsidP="00544D5C">
      <w:pPr>
        <w:numPr>
          <w:ilvl w:val="0"/>
          <w:numId w:val="89"/>
        </w:numPr>
        <w:spacing w:before="100" w:beforeAutospacing="1" w:after="100" w:afterAutospacing="1"/>
        <w:rPr>
          <w:rFonts w:cs="Arial"/>
        </w:rPr>
      </w:pPr>
      <w:r w:rsidRPr="00295B5B">
        <w:rPr>
          <w:rFonts w:cs="Arial"/>
          <w:sz w:val="20"/>
        </w:rPr>
        <w:t xml:space="preserve">Enter Time and OOP (billable </w:t>
      </w:r>
      <w:proofErr w:type="gramStart"/>
      <w:r w:rsidRPr="00295B5B">
        <w:rPr>
          <w:rFonts w:cs="Arial"/>
          <w:sz w:val="20"/>
        </w:rPr>
        <w:t>client)  estimate</w:t>
      </w:r>
      <w:proofErr w:type="gramEnd"/>
      <w:r w:rsidRPr="00295B5B">
        <w:rPr>
          <w:rFonts w:cs="Arial"/>
          <w:sz w:val="20"/>
        </w:rPr>
        <w:t xml:space="preserve"> as per requirement, check the checkboxes on each relevant activity and approve from the grid header icon</w:t>
      </w:r>
    </w:p>
    <w:p w14:paraId="18F1BD2D" w14:textId="77777777" w:rsidR="00B73B6D" w:rsidRPr="00295B5B" w:rsidRDefault="00B73B6D" w:rsidP="00544D5C">
      <w:pPr>
        <w:numPr>
          <w:ilvl w:val="0"/>
          <w:numId w:val="89"/>
        </w:numPr>
        <w:spacing w:before="100" w:beforeAutospacing="1" w:after="100" w:afterAutospacing="1"/>
        <w:rPr>
          <w:rFonts w:cs="Arial"/>
        </w:rPr>
      </w:pPr>
      <w:r w:rsidRPr="00295B5B">
        <w:rPr>
          <w:rFonts w:cs="Arial"/>
          <w:sz w:val="20"/>
        </w:rPr>
        <w:t>See defaults loaded for Expense and Studio, this can be based on the template for different type of jobs</w:t>
      </w:r>
    </w:p>
    <w:p w14:paraId="0CF32F82" w14:textId="77777777" w:rsidR="00B73B6D" w:rsidRPr="00295B5B" w:rsidRDefault="00B73B6D" w:rsidP="00544D5C">
      <w:pPr>
        <w:numPr>
          <w:ilvl w:val="0"/>
          <w:numId w:val="89"/>
        </w:numPr>
        <w:spacing w:before="100" w:beforeAutospacing="1" w:after="100" w:afterAutospacing="1"/>
        <w:rPr>
          <w:rFonts w:cs="Arial"/>
        </w:rPr>
      </w:pPr>
      <w:r w:rsidRPr="00295B5B">
        <w:rPr>
          <w:rFonts w:cs="Arial"/>
          <w:sz w:val="20"/>
        </w:rPr>
        <w:t>Now we have estimates, print estimate format, this can be customized</w:t>
      </w:r>
    </w:p>
    <w:p w14:paraId="68723EA1" w14:textId="77777777" w:rsidR="00B73B6D" w:rsidRPr="00295B5B" w:rsidRDefault="00B73B6D" w:rsidP="00544D5C">
      <w:pPr>
        <w:numPr>
          <w:ilvl w:val="0"/>
          <w:numId w:val="89"/>
        </w:numPr>
        <w:spacing w:before="100" w:beforeAutospacing="1" w:after="100" w:afterAutospacing="1"/>
        <w:rPr>
          <w:rFonts w:cs="Arial"/>
        </w:rPr>
      </w:pPr>
      <w:r w:rsidRPr="00295B5B">
        <w:rPr>
          <w:rFonts w:cs="Arial"/>
          <w:sz w:val="20"/>
        </w:rPr>
        <w:t>From reports – Operational, run the "Estimate Vs. Actual Summary</w:t>
      </w:r>
      <w:proofErr w:type="gramStart"/>
      <w:r w:rsidRPr="00295B5B">
        <w:rPr>
          <w:rFonts w:cs="Arial"/>
          <w:sz w:val="20"/>
        </w:rPr>
        <w:t>"  for</w:t>
      </w:r>
      <w:proofErr w:type="gramEnd"/>
      <w:r w:rsidRPr="00295B5B">
        <w:rPr>
          <w:rFonts w:cs="Arial"/>
          <w:sz w:val="20"/>
        </w:rPr>
        <w:t xml:space="preserve"> the job ( I suggest copy the Job after the step 3 above)</w:t>
      </w:r>
    </w:p>
    <w:p w14:paraId="01D98D5E" w14:textId="77777777" w:rsidR="00B73B6D" w:rsidRPr="00295B5B" w:rsidRDefault="00B73B6D" w:rsidP="00544D5C">
      <w:pPr>
        <w:numPr>
          <w:ilvl w:val="1"/>
          <w:numId w:val="90"/>
        </w:numPr>
        <w:spacing w:before="100" w:beforeAutospacing="1" w:after="100" w:afterAutospacing="1"/>
        <w:rPr>
          <w:rFonts w:cs="Arial"/>
        </w:rPr>
      </w:pPr>
      <w:r w:rsidRPr="00295B5B">
        <w:rPr>
          <w:rFonts w:cs="Arial"/>
          <w:sz w:val="20"/>
        </w:rPr>
        <w:t>Drill down to show the Details</w:t>
      </w:r>
    </w:p>
    <w:p w14:paraId="121111B0" w14:textId="77777777" w:rsidR="00B73B6D" w:rsidRPr="00295B5B" w:rsidRDefault="00B73B6D" w:rsidP="00544D5C">
      <w:pPr>
        <w:numPr>
          <w:ilvl w:val="0"/>
          <w:numId w:val="90"/>
        </w:numPr>
        <w:spacing w:before="100" w:beforeAutospacing="1" w:after="100" w:afterAutospacing="1"/>
        <w:rPr>
          <w:rFonts w:cs="Arial"/>
        </w:rPr>
      </w:pPr>
      <w:r w:rsidRPr="00295B5B">
        <w:rPr>
          <w:rFonts w:cs="Arial"/>
          <w:sz w:val="20"/>
        </w:rPr>
        <w:t>Go to Job inquiry and show the summary and drill down from there as well</w:t>
      </w:r>
    </w:p>
    <w:p w14:paraId="33E04BCE" w14:textId="77777777" w:rsidR="00B73B6D" w:rsidRPr="00295B5B" w:rsidRDefault="00B73B6D" w:rsidP="00544D5C">
      <w:pPr>
        <w:numPr>
          <w:ilvl w:val="0"/>
          <w:numId w:val="90"/>
        </w:numPr>
        <w:spacing w:before="100" w:beforeAutospacing="1" w:after="100" w:afterAutospacing="1"/>
        <w:rPr>
          <w:rFonts w:cs="Arial"/>
        </w:rPr>
      </w:pPr>
      <w:r w:rsidRPr="00295B5B">
        <w:rPr>
          <w:rFonts w:cs="Arial"/>
          <w:sz w:val="20"/>
        </w:rPr>
        <w:t>On to the billing, “Estimated Billing”</w:t>
      </w:r>
    </w:p>
    <w:p w14:paraId="3EC8F787" w14:textId="77777777" w:rsidR="00B73B6D" w:rsidRPr="00295B5B" w:rsidRDefault="00B73B6D" w:rsidP="00544D5C">
      <w:pPr>
        <w:numPr>
          <w:ilvl w:val="1"/>
          <w:numId w:val="91"/>
        </w:numPr>
        <w:spacing w:before="100" w:beforeAutospacing="1" w:after="100" w:afterAutospacing="1"/>
        <w:rPr>
          <w:rFonts w:cs="Arial"/>
        </w:rPr>
      </w:pPr>
      <w:r w:rsidRPr="00295B5B">
        <w:rPr>
          <w:rFonts w:cs="Arial"/>
          <w:sz w:val="20"/>
        </w:rPr>
        <w:t>Paste or select the Job, select “Est…” transaction types for each of the drop down for Time, Expenses and Resources</w:t>
      </w:r>
    </w:p>
    <w:p w14:paraId="3ECCB9C7" w14:textId="77777777" w:rsidR="00B73B6D" w:rsidRPr="00295B5B" w:rsidRDefault="00B73B6D" w:rsidP="00544D5C">
      <w:pPr>
        <w:numPr>
          <w:ilvl w:val="1"/>
          <w:numId w:val="91"/>
        </w:numPr>
        <w:spacing w:before="100" w:beforeAutospacing="1" w:after="100" w:afterAutospacing="1"/>
        <w:rPr>
          <w:rFonts w:cs="Arial"/>
        </w:rPr>
      </w:pPr>
      <w:r w:rsidRPr="00295B5B">
        <w:rPr>
          <w:rFonts w:cs="Arial"/>
          <w:sz w:val="20"/>
        </w:rPr>
        <w:t>Hit refresh, and perhaps show that each live can be manipulated</w:t>
      </w:r>
    </w:p>
    <w:p w14:paraId="4EFFE8ED" w14:textId="77777777" w:rsidR="00B73B6D" w:rsidRPr="00295B5B" w:rsidRDefault="00B73B6D" w:rsidP="00544D5C">
      <w:pPr>
        <w:numPr>
          <w:ilvl w:val="1"/>
          <w:numId w:val="91"/>
        </w:numPr>
        <w:spacing w:before="100" w:beforeAutospacing="1" w:after="100" w:afterAutospacing="1"/>
        <w:rPr>
          <w:rFonts w:cs="Arial"/>
        </w:rPr>
      </w:pPr>
      <w:r w:rsidRPr="00295B5B">
        <w:rPr>
          <w:rFonts w:cs="Arial"/>
          <w:sz w:val="20"/>
        </w:rPr>
        <w:t>Hit refresh again, and use the percent to perhaps bill 25%</w:t>
      </w:r>
    </w:p>
    <w:p w14:paraId="4A979993" w14:textId="77777777" w:rsidR="00B73B6D" w:rsidRPr="00295B5B" w:rsidRDefault="00B73B6D" w:rsidP="00544D5C">
      <w:pPr>
        <w:numPr>
          <w:ilvl w:val="1"/>
          <w:numId w:val="91"/>
        </w:numPr>
        <w:spacing w:before="100" w:beforeAutospacing="1" w:after="100" w:afterAutospacing="1"/>
        <w:rPr>
          <w:rFonts w:cs="Arial"/>
        </w:rPr>
      </w:pPr>
      <w:r w:rsidRPr="00295B5B">
        <w:rPr>
          <w:rFonts w:cs="Arial"/>
          <w:sz w:val="20"/>
        </w:rPr>
        <w:t>Click on Save and Generate Invoice, this should generate the invoice</w:t>
      </w:r>
    </w:p>
    <w:p w14:paraId="34EB6F33" w14:textId="77777777" w:rsidR="00B73B6D" w:rsidRPr="00295B5B" w:rsidRDefault="00B73B6D" w:rsidP="00544D5C">
      <w:pPr>
        <w:numPr>
          <w:ilvl w:val="0"/>
          <w:numId w:val="91"/>
        </w:numPr>
        <w:spacing w:before="100" w:beforeAutospacing="1" w:after="100" w:afterAutospacing="1"/>
        <w:rPr>
          <w:rFonts w:cs="Arial"/>
        </w:rPr>
      </w:pPr>
      <w:r w:rsidRPr="00295B5B">
        <w:rPr>
          <w:rFonts w:cs="Arial"/>
          <w:sz w:val="20"/>
        </w:rPr>
        <w:t>Go To Invoice screen, click search, your invoice should be at the top.</w:t>
      </w:r>
    </w:p>
    <w:p w14:paraId="4715C65A" w14:textId="77777777" w:rsidR="00B73B6D" w:rsidRPr="00295B5B" w:rsidRDefault="00B73B6D" w:rsidP="00544D5C">
      <w:pPr>
        <w:numPr>
          <w:ilvl w:val="0"/>
          <w:numId w:val="91"/>
        </w:numPr>
        <w:spacing w:before="100" w:beforeAutospacing="1" w:after="100" w:afterAutospacing="1"/>
        <w:rPr>
          <w:rFonts w:cs="Arial"/>
        </w:rPr>
      </w:pPr>
      <w:r w:rsidRPr="00295B5B">
        <w:rPr>
          <w:rFonts w:cs="Arial"/>
          <w:sz w:val="20"/>
        </w:rPr>
        <w:t>Click on the load icon (next to check box on the line) to load the invoice</w:t>
      </w:r>
    </w:p>
    <w:p w14:paraId="296747D5" w14:textId="77777777" w:rsidR="00B73B6D" w:rsidRPr="00295B5B" w:rsidRDefault="00B73B6D" w:rsidP="00544D5C">
      <w:pPr>
        <w:numPr>
          <w:ilvl w:val="0"/>
          <w:numId w:val="91"/>
        </w:numPr>
        <w:spacing w:before="100" w:beforeAutospacing="1" w:after="100" w:afterAutospacing="1"/>
        <w:rPr>
          <w:rFonts w:cs="Arial"/>
        </w:rPr>
      </w:pPr>
      <w:r w:rsidRPr="00295B5B">
        <w:rPr>
          <w:rFonts w:cs="Arial"/>
          <w:sz w:val="20"/>
        </w:rPr>
        <w:t xml:space="preserve">You can click on the drop down to show </w:t>
      </w:r>
      <w:proofErr w:type="gramStart"/>
      <w:r w:rsidRPr="00295B5B">
        <w:rPr>
          <w:rFonts w:cs="Arial"/>
          <w:sz w:val="20"/>
        </w:rPr>
        <w:t>various different</w:t>
      </w:r>
      <w:proofErr w:type="gramEnd"/>
      <w:r w:rsidRPr="00295B5B">
        <w:rPr>
          <w:rFonts w:cs="Arial"/>
          <w:sz w:val="20"/>
        </w:rPr>
        <w:t xml:space="preserve"> formats</w:t>
      </w:r>
    </w:p>
    <w:p w14:paraId="7A3B87BF" w14:textId="77777777" w:rsidR="00B73B6D" w:rsidRPr="00295B5B" w:rsidRDefault="00B73B6D" w:rsidP="00544D5C">
      <w:pPr>
        <w:numPr>
          <w:ilvl w:val="0"/>
          <w:numId w:val="91"/>
        </w:numPr>
        <w:spacing w:before="100" w:beforeAutospacing="1" w:after="100" w:afterAutospacing="1"/>
        <w:rPr>
          <w:rFonts w:cs="Arial"/>
        </w:rPr>
      </w:pPr>
      <w:r w:rsidRPr="00295B5B">
        <w:rPr>
          <w:rFonts w:cs="Arial"/>
          <w:sz w:val="20"/>
        </w:rPr>
        <w:t>Leave the default one as is and click on print and then print as final and then click on post</w:t>
      </w:r>
    </w:p>
    <w:p w14:paraId="58D3B4A1" w14:textId="77777777" w:rsidR="00B73B6D" w:rsidRPr="00295B5B" w:rsidRDefault="00B73B6D" w:rsidP="00544D5C">
      <w:pPr>
        <w:numPr>
          <w:ilvl w:val="0"/>
          <w:numId w:val="91"/>
        </w:numPr>
        <w:spacing w:before="100" w:beforeAutospacing="1" w:after="100" w:afterAutospacing="1"/>
        <w:rPr>
          <w:rFonts w:cs="Arial"/>
        </w:rPr>
      </w:pPr>
      <w:r w:rsidRPr="00295B5B">
        <w:rPr>
          <w:rFonts w:cs="Arial"/>
          <w:sz w:val="20"/>
        </w:rPr>
        <w:t xml:space="preserve">Now go to Job Inquiry and show data </w:t>
      </w:r>
    </w:p>
    <w:p w14:paraId="4CC56346" w14:textId="77777777" w:rsidR="00B73B6D" w:rsidRPr="00295B5B" w:rsidRDefault="00B73B6D" w:rsidP="00544D5C">
      <w:pPr>
        <w:numPr>
          <w:ilvl w:val="0"/>
          <w:numId w:val="91"/>
        </w:numPr>
        <w:spacing w:before="100" w:beforeAutospacing="1" w:after="100" w:afterAutospacing="1"/>
        <w:rPr>
          <w:rFonts w:cs="Arial"/>
        </w:rPr>
      </w:pPr>
      <w:r w:rsidRPr="00295B5B">
        <w:rPr>
          <w:rFonts w:cs="Arial"/>
          <w:sz w:val="20"/>
        </w:rPr>
        <w:t xml:space="preserve">Go to Reports </w:t>
      </w:r>
      <w:r w:rsidRPr="00295B5B">
        <w:rPr>
          <w:rFonts w:cs="Arial"/>
          <w:sz w:val="20"/>
        </w:rPr>
        <w:t> User Reports and print WIP summary for this Job. This ties to the GL</w:t>
      </w:r>
    </w:p>
    <w:p w14:paraId="4B7E45A7" w14:textId="77777777" w:rsidR="00B73B6D" w:rsidRPr="00295B5B" w:rsidRDefault="00B73B6D" w:rsidP="00544D5C">
      <w:pPr>
        <w:numPr>
          <w:ilvl w:val="0"/>
          <w:numId w:val="91"/>
        </w:numPr>
        <w:spacing w:before="100" w:beforeAutospacing="1" w:after="100" w:afterAutospacing="1"/>
        <w:rPr>
          <w:rFonts w:cs="Arial"/>
        </w:rPr>
      </w:pPr>
      <w:r w:rsidRPr="00295B5B">
        <w:rPr>
          <w:rFonts w:cs="Arial"/>
          <w:sz w:val="20"/>
        </w:rPr>
        <w:lastRenderedPageBreak/>
        <w:t xml:space="preserve">Go to Reports </w:t>
      </w:r>
      <w:r w:rsidRPr="00295B5B">
        <w:rPr>
          <w:rFonts w:cs="Arial"/>
          <w:sz w:val="20"/>
        </w:rPr>
        <w:t> Operational and run the Job status detail report this will show you data in a different format, this also shows the granularity of data</w:t>
      </w:r>
    </w:p>
    <w:p w14:paraId="4642ED9C" w14:textId="77777777" w:rsidR="00B73B6D" w:rsidRPr="00295B5B" w:rsidRDefault="00B73B6D" w:rsidP="00544D5C">
      <w:pPr>
        <w:numPr>
          <w:ilvl w:val="0"/>
          <w:numId w:val="91"/>
        </w:numPr>
        <w:spacing w:before="100" w:beforeAutospacing="1" w:after="100" w:afterAutospacing="1"/>
        <w:rPr>
          <w:rFonts w:cs="Arial"/>
        </w:rPr>
      </w:pPr>
      <w:r w:rsidRPr="00295B5B">
        <w:rPr>
          <w:rFonts w:cs="Arial"/>
          <w:sz w:val="20"/>
        </w:rPr>
        <w:t>Now to the PO Entry</w:t>
      </w:r>
    </w:p>
    <w:p w14:paraId="10A260A0" w14:textId="77777777" w:rsidR="00B73B6D" w:rsidRPr="00295B5B" w:rsidRDefault="00B73B6D" w:rsidP="00544D5C">
      <w:pPr>
        <w:numPr>
          <w:ilvl w:val="0"/>
          <w:numId w:val="91"/>
        </w:numPr>
        <w:spacing w:before="100" w:beforeAutospacing="1" w:after="100" w:afterAutospacing="1"/>
        <w:rPr>
          <w:rFonts w:cs="Arial"/>
        </w:rPr>
      </w:pPr>
      <w:r w:rsidRPr="00295B5B">
        <w:rPr>
          <w:rFonts w:cs="Arial"/>
          <w:sz w:val="20"/>
        </w:rPr>
        <w:t xml:space="preserve">Go to PO screen, select vendor i.e.,1Tripo, </w:t>
      </w:r>
      <w:proofErr w:type="gramStart"/>
      <w:r w:rsidRPr="00295B5B">
        <w:rPr>
          <w:rFonts w:cs="Arial"/>
          <w:sz w:val="20"/>
        </w:rPr>
        <w:t>select  your</w:t>
      </w:r>
      <w:proofErr w:type="gramEnd"/>
      <w:r w:rsidRPr="00295B5B">
        <w:rPr>
          <w:rFonts w:cs="Arial"/>
          <w:sz w:val="20"/>
        </w:rPr>
        <w:t xml:space="preserve"> job </w:t>
      </w:r>
    </w:p>
    <w:p w14:paraId="4061A3A1" w14:textId="77777777" w:rsidR="00B73B6D" w:rsidRPr="00295B5B" w:rsidRDefault="00B73B6D" w:rsidP="00544D5C">
      <w:pPr>
        <w:numPr>
          <w:ilvl w:val="0"/>
          <w:numId w:val="91"/>
        </w:numPr>
        <w:spacing w:before="100" w:beforeAutospacing="1" w:after="100" w:afterAutospacing="1"/>
        <w:rPr>
          <w:rFonts w:cs="Arial"/>
        </w:rPr>
      </w:pPr>
      <w:r w:rsidRPr="00295B5B">
        <w:rPr>
          <w:rFonts w:cs="Arial"/>
          <w:sz w:val="20"/>
        </w:rPr>
        <w:t>Enter PO Amount by selecting the available item in the drop down, save</w:t>
      </w:r>
    </w:p>
    <w:p w14:paraId="7CCF3898" w14:textId="77777777" w:rsidR="00B73B6D" w:rsidRPr="00295B5B" w:rsidRDefault="00B73B6D" w:rsidP="00544D5C">
      <w:pPr>
        <w:numPr>
          <w:ilvl w:val="0"/>
          <w:numId w:val="91"/>
        </w:numPr>
        <w:spacing w:before="100" w:beforeAutospacing="1" w:after="100" w:afterAutospacing="1"/>
        <w:rPr>
          <w:rFonts w:cs="Arial"/>
        </w:rPr>
      </w:pPr>
      <w:r w:rsidRPr="00295B5B">
        <w:rPr>
          <w:rFonts w:cs="Arial"/>
          <w:sz w:val="20"/>
        </w:rPr>
        <w:t xml:space="preserve">Approve </w:t>
      </w:r>
      <w:proofErr w:type="gramStart"/>
      <w:r w:rsidRPr="00295B5B">
        <w:rPr>
          <w:rFonts w:cs="Arial"/>
          <w:sz w:val="20"/>
        </w:rPr>
        <w:t>PO, and</w:t>
      </w:r>
      <w:proofErr w:type="gramEnd"/>
      <w:r w:rsidRPr="00295B5B">
        <w:rPr>
          <w:rFonts w:cs="Arial"/>
          <w:sz w:val="20"/>
        </w:rPr>
        <w:t xml:space="preserve"> print it to make it final and active. Note down the PO number (copy it)</w:t>
      </w:r>
    </w:p>
    <w:p w14:paraId="34BB08A5" w14:textId="77777777" w:rsidR="00B73B6D" w:rsidRPr="00295B5B" w:rsidRDefault="00B73B6D" w:rsidP="00544D5C">
      <w:pPr>
        <w:numPr>
          <w:ilvl w:val="0"/>
          <w:numId w:val="91"/>
        </w:numPr>
        <w:spacing w:before="100" w:beforeAutospacing="1" w:after="100" w:afterAutospacing="1"/>
        <w:rPr>
          <w:rFonts w:cs="Arial"/>
        </w:rPr>
      </w:pPr>
      <w:r w:rsidRPr="00295B5B">
        <w:rPr>
          <w:rFonts w:cs="Arial"/>
          <w:sz w:val="20"/>
        </w:rPr>
        <w:t>You can show Job inquiry and Job Status Detail report to show the PO in there as well</w:t>
      </w:r>
    </w:p>
    <w:p w14:paraId="06476B4D" w14:textId="77777777" w:rsidR="00B73B6D" w:rsidRPr="00295B5B" w:rsidRDefault="00B73B6D" w:rsidP="00544D5C">
      <w:pPr>
        <w:numPr>
          <w:ilvl w:val="0"/>
          <w:numId w:val="91"/>
        </w:numPr>
        <w:spacing w:before="100" w:beforeAutospacing="1" w:after="100" w:afterAutospacing="1"/>
        <w:rPr>
          <w:rFonts w:cs="Arial"/>
        </w:rPr>
      </w:pPr>
      <w:r w:rsidRPr="00295B5B">
        <w:rPr>
          <w:rFonts w:cs="Arial"/>
          <w:sz w:val="20"/>
        </w:rPr>
        <w:t xml:space="preserve">Now we have PREBILL out and POs issued, let’s assign resources </w:t>
      </w:r>
    </w:p>
    <w:p w14:paraId="7CEC15C7" w14:textId="77777777" w:rsidR="00B73B6D" w:rsidRPr="00295B5B" w:rsidRDefault="00B73B6D" w:rsidP="00544D5C">
      <w:pPr>
        <w:numPr>
          <w:ilvl w:val="1"/>
          <w:numId w:val="92"/>
        </w:numPr>
        <w:spacing w:before="100" w:beforeAutospacing="1" w:after="100" w:afterAutospacing="1"/>
        <w:rPr>
          <w:rFonts w:cs="Arial"/>
        </w:rPr>
      </w:pPr>
      <w:r w:rsidRPr="00295B5B">
        <w:rPr>
          <w:rFonts w:cs="Arial"/>
          <w:sz w:val="20"/>
        </w:rPr>
        <w:t>Create a new revision as this one will be locked since we pushed that version to the estimate/budget. Label it something like “Staffing”</w:t>
      </w:r>
    </w:p>
    <w:p w14:paraId="080C64F7" w14:textId="77777777" w:rsidR="00B73B6D" w:rsidRPr="00295B5B" w:rsidRDefault="00B73B6D" w:rsidP="00544D5C">
      <w:pPr>
        <w:numPr>
          <w:ilvl w:val="1"/>
          <w:numId w:val="92"/>
        </w:numPr>
        <w:spacing w:before="100" w:beforeAutospacing="1" w:after="100" w:afterAutospacing="1"/>
        <w:rPr>
          <w:rFonts w:cs="Arial"/>
        </w:rPr>
      </w:pPr>
      <w:r w:rsidRPr="00295B5B">
        <w:rPr>
          <w:rFonts w:cs="Arial"/>
          <w:sz w:val="20"/>
        </w:rPr>
        <w:t xml:space="preserve">And assign the resources, let’s use Fellows and </w:t>
      </w:r>
      <w:proofErr w:type="gramStart"/>
      <w:r w:rsidRPr="00295B5B">
        <w:rPr>
          <w:rFonts w:cs="Arial"/>
          <w:sz w:val="20"/>
        </w:rPr>
        <w:t>Jimenez  and</w:t>
      </w:r>
      <w:proofErr w:type="gramEnd"/>
      <w:r w:rsidRPr="00295B5B">
        <w:rPr>
          <w:rFonts w:cs="Arial"/>
          <w:sz w:val="20"/>
        </w:rPr>
        <w:t xml:space="preserve"> few others (as I had used these two in the morning today)</w:t>
      </w:r>
    </w:p>
    <w:p w14:paraId="5E89F9F9" w14:textId="77777777" w:rsidR="00B73B6D" w:rsidRPr="00295B5B" w:rsidRDefault="00B73B6D" w:rsidP="00544D5C">
      <w:pPr>
        <w:numPr>
          <w:ilvl w:val="0"/>
          <w:numId w:val="92"/>
        </w:numPr>
        <w:spacing w:before="100" w:beforeAutospacing="1" w:after="100" w:afterAutospacing="1"/>
        <w:rPr>
          <w:rFonts w:cs="Arial"/>
        </w:rPr>
      </w:pPr>
      <w:r w:rsidRPr="00295B5B">
        <w:rPr>
          <w:rFonts w:cs="Arial"/>
          <w:sz w:val="20"/>
        </w:rPr>
        <w:t>Click on the "Assign Resources" and enter data to the selected resource, save</w:t>
      </w:r>
    </w:p>
    <w:p w14:paraId="6E479FAB" w14:textId="77777777" w:rsidR="00B73B6D" w:rsidRPr="00295B5B" w:rsidRDefault="00B73B6D" w:rsidP="00544D5C">
      <w:pPr>
        <w:numPr>
          <w:ilvl w:val="1"/>
          <w:numId w:val="93"/>
        </w:numPr>
        <w:spacing w:before="100" w:beforeAutospacing="1" w:after="100" w:afterAutospacing="1"/>
        <w:rPr>
          <w:rFonts w:cs="Arial"/>
        </w:rPr>
      </w:pPr>
      <w:r w:rsidRPr="00295B5B">
        <w:rPr>
          <w:rFonts w:cs="Arial"/>
          <w:sz w:val="20"/>
        </w:rPr>
        <w:t>When coming back to the main UI, click on lock revision – this will pin the timesheet line</w:t>
      </w:r>
    </w:p>
    <w:p w14:paraId="4CC557A2" w14:textId="77777777" w:rsidR="00B73B6D" w:rsidRPr="00295B5B" w:rsidRDefault="00B73B6D" w:rsidP="00544D5C">
      <w:pPr>
        <w:numPr>
          <w:ilvl w:val="2"/>
          <w:numId w:val="93"/>
        </w:numPr>
        <w:spacing w:before="100" w:beforeAutospacing="1" w:after="100" w:afterAutospacing="1"/>
        <w:rPr>
          <w:rFonts w:cs="Arial"/>
        </w:rPr>
      </w:pPr>
      <w:r w:rsidRPr="00295B5B">
        <w:rPr>
          <w:rFonts w:cs="Arial"/>
          <w:sz w:val="20"/>
        </w:rPr>
        <w:t xml:space="preserve">Switch to one of the assigned </w:t>
      </w:r>
      <w:proofErr w:type="gramStart"/>
      <w:r w:rsidRPr="00295B5B">
        <w:rPr>
          <w:rFonts w:cs="Arial"/>
          <w:sz w:val="20"/>
        </w:rPr>
        <w:t>resource</w:t>
      </w:r>
      <w:proofErr w:type="gramEnd"/>
      <w:r w:rsidRPr="00295B5B">
        <w:rPr>
          <w:rFonts w:cs="Arial"/>
          <w:sz w:val="20"/>
        </w:rPr>
        <w:t xml:space="preserve">, </w:t>
      </w:r>
    </w:p>
    <w:p w14:paraId="49BFCD13" w14:textId="77777777" w:rsidR="00B73B6D" w:rsidRPr="00295B5B" w:rsidRDefault="00B73B6D" w:rsidP="00544D5C">
      <w:pPr>
        <w:numPr>
          <w:ilvl w:val="2"/>
          <w:numId w:val="93"/>
        </w:numPr>
        <w:spacing w:before="100" w:beforeAutospacing="1" w:after="100" w:afterAutospacing="1"/>
        <w:rPr>
          <w:rFonts w:cs="Arial"/>
        </w:rPr>
      </w:pPr>
      <w:r w:rsidRPr="00295B5B">
        <w:rPr>
          <w:rFonts w:cs="Arial"/>
          <w:sz w:val="20"/>
        </w:rPr>
        <w:t xml:space="preserve">Show </w:t>
      </w:r>
      <w:proofErr w:type="gramStart"/>
      <w:r w:rsidRPr="00295B5B">
        <w:rPr>
          <w:rFonts w:cs="Arial"/>
          <w:sz w:val="20"/>
        </w:rPr>
        <w:t>the  Workflow</w:t>
      </w:r>
      <w:proofErr w:type="gramEnd"/>
      <w:r w:rsidRPr="00295B5B">
        <w:rPr>
          <w:rFonts w:cs="Arial"/>
          <w:sz w:val="20"/>
        </w:rPr>
        <w:t xml:space="preserve"> gadget</w:t>
      </w:r>
    </w:p>
    <w:p w14:paraId="5E2B28F8" w14:textId="77777777" w:rsidR="00B73B6D" w:rsidRPr="00295B5B" w:rsidRDefault="00B73B6D" w:rsidP="00544D5C">
      <w:pPr>
        <w:numPr>
          <w:ilvl w:val="2"/>
          <w:numId w:val="93"/>
        </w:numPr>
        <w:spacing w:before="100" w:beforeAutospacing="1" w:after="100" w:afterAutospacing="1"/>
        <w:rPr>
          <w:rFonts w:cs="Arial"/>
        </w:rPr>
      </w:pPr>
      <w:r w:rsidRPr="00295B5B">
        <w:rPr>
          <w:rFonts w:cs="Arial"/>
          <w:sz w:val="20"/>
        </w:rPr>
        <w:t>And show the timesheet line (</w:t>
      </w:r>
      <w:r w:rsidRPr="00295B5B">
        <w:rPr>
          <w:rFonts w:cs="Arial"/>
          <w:b/>
          <w:bCs/>
          <w:sz w:val="20"/>
        </w:rPr>
        <w:t>remember</w:t>
      </w:r>
      <w:r w:rsidRPr="00295B5B">
        <w:rPr>
          <w:rFonts w:cs="Arial"/>
          <w:sz w:val="20"/>
        </w:rPr>
        <w:t xml:space="preserve"> to go the week that person is scheduled for)</w:t>
      </w:r>
    </w:p>
    <w:p w14:paraId="38CF8E7B" w14:textId="77777777" w:rsidR="00B73B6D" w:rsidRPr="00295B5B" w:rsidRDefault="00B73B6D" w:rsidP="00544D5C">
      <w:pPr>
        <w:numPr>
          <w:ilvl w:val="2"/>
          <w:numId w:val="93"/>
        </w:numPr>
        <w:spacing w:before="100" w:beforeAutospacing="1" w:after="100" w:afterAutospacing="1"/>
        <w:rPr>
          <w:rFonts w:cs="Arial"/>
        </w:rPr>
      </w:pPr>
      <w:r w:rsidRPr="00295B5B">
        <w:rPr>
          <w:rFonts w:cs="Arial"/>
          <w:sz w:val="20"/>
        </w:rPr>
        <w:t>Switch back to yourself</w:t>
      </w:r>
    </w:p>
    <w:p w14:paraId="0D99DD1A" w14:textId="77777777" w:rsidR="00B73B6D" w:rsidRPr="00295B5B" w:rsidRDefault="00B73B6D" w:rsidP="00544D5C">
      <w:pPr>
        <w:numPr>
          <w:ilvl w:val="0"/>
          <w:numId w:val="93"/>
        </w:numPr>
        <w:spacing w:before="100" w:beforeAutospacing="1" w:after="100" w:afterAutospacing="1"/>
        <w:rPr>
          <w:rFonts w:cs="Arial"/>
        </w:rPr>
      </w:pPr>
      <w:r w:rsidRPr="00295B5B">
        <w:rPr>
          <w:rFonts w:cs="Arial"/>
          <w:sz w:val="20"/>
        </w:rPr>
        <w:t xml:space="preserve">GO TO Resource Assignment by Employee (Daily Book), Press search </w:t>
      </w:r>
    </w:p>
    <w:p w14:paraId="62C3EECF" w14:textId="77777777" w:rsidR="00B73B6D" w:rsidRPr="00295B5B" w:rsidRDefault="00B73B6D" w:rsidP="00544D5C">
      <w:pPr>
        <w:numPr>
          <w:ilvl w:val="1"/>
          <w:numId w:val="94"/>
        </w:numPr>
        <w:spacing w:before="100" w:beforeAutospacing="1" w:after="100" w:afterAutospacing="1"/>
        <w:rPr>
          <w:rFonts w:cs="Arial"/>
        </w:rPr>
      </w:pPr>
      <w:r w:rsidRPr="00295B5B">
        <w:rPr>
          <w:rFonts w:cs="Arial"/>
          <w:sz w:val="20"/>
        </w:rPr>
        <w:t>You can over book people from here as well</w:t>
      </w:r>
    </w:p>
    <w:p w14:paraId="11AD562A" w14:textId="77777777" w:rsidR="00B73B6D" w:rsidRPr="00295B5B" w:rsidRDefault="00B73B6D" w:rsidP="00544D5C">
      <w:pPr>
        <w:numPr>
          <w:ilvl w:val="1"/>
          <w:numId w:val="94"/>
        </w:numPr>
        <w:spacing w:before="100" w:beforeAutospacing="1" w:after="100" w:afterAutospacing="1"/>
        <w:rPr>
          <w:rFonts w:cs="Arial"/>
        </w:rPr>
      </w:pPr>
      <w:r w:rsidRPr="00295B5B">
        <w:rPr>
          <w:rFonts w:cs="Arial"/>
          <w:sz w:val="20"/>
        </w:rPr>
        <w:t>You can then show the excel pivot and other burn rate reports that we discussing to address all RM related questions.</w:t>
      </w:r>
    </w:p>
    <w:p w14:paraId="41CF505D" w14:textId="77777777" w:rsidR="00B73B6D" w:rsidRPr="00295B5B" w:rsidRDefault="00B73B6D" w:rsidP="00544D5C">
      <w:pPr>
        <w:numPr>
          <w:ilvl w:val="0"/>
          <w:numId w:val="94"/>
        </w:numPr>
        <w:spacing w:before="100" w:beforeAutospacing="1" w:after="100" w:afterAutospacing="1"/>
        <w:rPr>
          <w:rFonts w:cs="Arial"/>
        </w:rPr>
      </w:pPr>
      <w:r w:rsidRPr="00295B5B">
        <w:rPr>
          <w:rFonts w:cs="Arial"/>
          <w:sz w:val="20"/>
        </w:rPr>
        <w:t xml:space="preserve">Now enter some vouchers </w:t>
      </w:r>
    </w:p>
    <w:p w14:paraId="494AE816" w14:textId="77777777" w:rsidR="00B73B6D" w:rsidRPr="00295B5B" w:rsidRDefault="00B73B6D" w:rsidP="00544D5C">
      <w:pPr>
        <w:numPr>
          <w:ilvl w:val="1"/>
          <w:numId w:val="95"/>
        </w:numPr>
        <w:spacing w:before="100" w:beforeAutospacing="1" w:after="100" w:afterAutospacing="1"/>
        <w:rPr>
          <w:rFonts w:cs="Arial"/>
        </w:rPr>
      </w:pPr>
      <w:r w:rsidRPr="00295B5B">
        <w:rPr>
          <w:rFonts w:cs="Arial"/>
          <w:sz w:val="20"/>
        </w:rPr>
        <w:t>Go to Voucher Entry Screen (Under Data Entry), click the new button</w:t>
      </w:r>
    </w:p>
    <w:p w14:paraId="59B667D6" w14:textId="77777777" w:rsidR="00B73B6D" w:rsidRPr="00295B5B" w:rsidRDefault="00B73B6D" w:rsidP="00544D5C">
      <w:pPr>
        <w:numPr>
          <w:ilvl w:val="1"/>
          <w:numId w:val="95"/>
        </w:numPr>
        <w:spacing w:before="100" w:beforeAutospacing="1" w:after="100" w:afterAutospacing="1"/>
        <w:rPr>
          <w:rFonts w:cs="Arial"/>
        </w:rPr>
      </w:pPr>
      <w:r w:rsidRPr="00295B5B">
        <w:rPr>
          <w:rFonts w:cs="Arial"/>
          <w:sz w:val="20"/>
        </w:rPr>
        <w:t xml:space="preserve">In the PO search UP Paste/Select PO000xxx, </w:t>
      </w:r>
    </w:p>
    <w:p w14:paraId="45BA6066" w14:textId="77777777" w:rsidR="00B73B6D" w:rsidRPr="00295B5B" w:rsidRDefault="00B73B6D" w:rsidP="00544D5C">
      <w:pPr>
        <w:numPr>
          <w:ilvl w:val="1"/>
          <w:numId w:val="95"/>
        </w:numPr>
        <w:spacing w:before="100" w:beforeAutospacing="1" w:after="100" w:afterAutospacing="1"/>
        <w:rPr>
          <w:rFonts w:cs="Arial"/>
        </w:rPr>
      </w:pPr>
      <w:r w:rsidRPr="00295B5B">
        <w:rPr>
          <w:rFonts w:cs="Arial"/>
          <w:sz w:val="20"/>
        </w:rPr>
        <w:t>Enter Invoice number</w:t>
      </w:r>
    </w:p>
    <w:p w14:paraId="1A10F2DD" w14:textId="77777777" w:rsidR="00B73B6D" w:rsidRPr="00295B5B" w:rsidRDefault="00B73B6D" w:rsidP="00544D5C">
      <w:pPr>
        <w:numPr>
          <w:ilvl w:val="1"/>
          <w:numId w:val="95"/>
        </w:numPr>
        <w:spacing w:before="100" w:beforeAutospacing="1" w:after="100" w:afterAutospacing="1"/>
        <w:rPr>
          <w:rFonts w:cs="Arial"/>
        </w:rPr>
      </w:pPr>
      <w:r w:rsidRPr="00295B5B">
        <w:rPr>
          <w:rFonts w:cs="Arial"/>
          <w:sz w:val="20"/>
        </w:rPr>
        <w:t>Save</w:t>
      </w:r>
    </w:p>
    <w:p w14:paraId="1741B88B" w14:textId="77777777" w:rsidR="00B73B6D" w:rsidRPr="00295B5B" w:rsidRDefault="00B73B6D" w:rsidP="00544D5C">
      <w:pPr>
        <w:numPr>
          <w:ilvl w:val="1"/>
          <w:numId w:val="95"/>
        </w:numPr>
        <w:spacing w:before="100" w:beforeAutospacing="1" w:after="100" w:afterAutospacing="1"/>
        <w:rPr>
          <w:rFonts w:cs="Arial"/>
        </w:rPr>
      </w:pPr>
      <w:r w:rsidRPr="00295B5B">
        <w:rPr>
          <w:rFonts w:cs="Arial"/>
          <w:sz w:val="20"/>
        </w:rPr>
        <w:t>Attached a document as a sample (you can show it how it is available in the Job Inquiry as well)</w:t>
      </w:r>
    </w:p>
    <w:p w14:paraId="4F515F12" w14:textId="77777777" w:rsidR="00B73B6D" w:rsidRPr="00295B5B" w:rsidRDefault="00B73B6D" w:rsidP="00544D5C">
      <w:pPr>
        <w:numPr>
          <w:ilvl w:val="0"/>
          <w:numId w:val="95"/>
        </w:numPr>
        <w:spacing w:before="100" w:beforeAutospacing="1" w:after="100" w:afterAutospacing="1"/>
        <w:rPr>
          <w:rFonts w:cs="Arial"/>
        </w:rPr>
      </w:pPr>
      <w:r w:rsidRPr="00295B5B">
        <w:rPr>
          <w:rFonts w:cs="Arial"/>
          <w:sz w:val="20"/>
        </w:rPr>
        <w:t>Go to the menu click on POST vouchers, hit search, scroll down and your voucher should be the last one, move to the right and post</w:t>
      </w:r>
    </w:p>
    <w:p w14:paraId="7FB926AD" w14:textId="77777777" w:rsidR="00B73B6D" w:rsidRPr="00295B5B" w:rsidRDefault="00B73B6D" w:rsidP="00544D5C">
      <w:pPr>
        <w:numPr>
          <w:ilvl w:val="0"/>
          <w:numId w:val="95"/>
        </w:numPr>
        <w:spacing w:before="100" w:beforeAutospacing="1" w:after="100" w:afterAutospacing="1"/>
        <w:rPr>
          <w:rFonts w:cs="Arial"/>
        </w:rPr>
      </w:pPr>
      <w:r w:rsidRPr="00295B5B">
        <w:rPr>
          <w:rFonts w:cs="Arial"/>
          <w:sz w:val="20"/>
        </w:rPr>
        <w:t xml:space="preserve">Now you can go to the following to show data </w:t>
      </w:r>
    </w:p>
    <w:p w14:paraId="7D0DC5B0" w14:textId="77777777" w:rsidR="00B73B6D" w:rsidRPr="00295B5B" w:rsidRDefault="00B73B6D" w:rsidP="00544D5C">
      <w:pPr>
        <w:numPr>
          <w:ilvl w:val="1"/>
          <w:numId w:val="96"/>
        </w:numPr>
        <w:spacing w:before="100" w:beforeAutospacing="1" w:after="100" w:afterAutospacing="1"/>
        <w:rPr>
          <w:rFonts w:cs="Arial"/>
        </w:rPr>
      </w:pPr>
      <w:r w:rsidRPr="00295B5B">
        <w:rPr>
          <w:rFonts w:cs="Arial"/>
          <w:sz w:val="20"/>
        </w:rPr>
        <w:t>WIP Summary</w:t>
      </w:r>
    </w:p>
    <w:p w14:paraId="1465E11C" w14:textId="77777777" w:rsidR="00B73B6D" w:rsidRPr="00295B5B" w:rsidRDefault="00B73B6D" w:rsidP="00544D5C">
      <w:pPr>
        <w:numPr>
          <w:ilvl w:val="1"/>
          <w:numId w:val="96"/>
        </w:numPr>
        <w:spacing w:before="100" w:beforeAutospacing="1" w:after="100" w:afterAutospacing="1"/>
        <w:rPr>
          <w:rFonts w:cs="Arial"/>
        </w:rPr>
      </w:pPr>
      <w:r w:rsidRPr="00295B5B">
        <w:rPr>
          <w:rFonts w:cs="Arial"/>
          <w:sz w:val="20"/>
        </w:rPr>
        <w:t>Job Inquiry</w:t>
      </w:r>
    </w:p>
    <w:p w14:paraId="23799F81" w14:textId="77777777" w:rsidR="00B73B6D" w:rsidRPr="00295B5B" w:rsidRDefault="00B73B6D" w:rsidP="00544D5C">
      <w:pPr>
        <w:numPr>
          <w:ilvl w:val="1"/>
          <w:numId w:val="96"/>
        </w:numPr>
        <w:spacing w:before="100" w:beforeAutospacing="1" w:after="100" w:afterAutospacing="1"/>
        <w:rPr>
          <w:rFonts w:cs="Arial"/>
        </w:rPr>
      </w:pPr>
      <w:r w:rsidRPr="00295B5B">
        <w:rPr>
          <w:rFonts w:cs="Arial"/>
          <w:sz w:val="20"/>
        </w:rPr>
        <w:t>Job Status Detail</w:t>
      </w:r>
    </w:p>
    <w:p w14:paraId="0BE8D169" w14:textId="77777777" w:rsidR="00B73B6D" w:rsidRPr="00295B5B" w:rsidRDefault="00B73B6D" w:rsidP="00544D5C">
      <w:pPr>
        <w:numPr>
          <w:ilvl w:val="1"/>
          <w:numId w:val="96"/>
        </w:numPr>
        <w:spacing w:before="100" w:beforeAutospacing="1" w:after="100" w:afterAutospacing="1"/>
        <w:rPr>
          <w:rFonts w:cs="Arial"/>
        </w:rPr>
      </w:pPr>
      <w:r w:rsidRPr="00295B5B">
        <w:rPr>
          <w:rFonts w:cs="Arial"/>
          <w:sz w:val="20"/>
        </w:rPr>
        <w:t>Estimate vs. Actual Summary</w:t>
      </w:r>
    </w:p>
    <w:p w14:paraId="7DB66FCC" w14:textId="77777777" w:rsidR="00B73B6D" w:rsidRPr="00295B5B" w:rsidRDefault="00B73B6D" w:rsidP="00544D5C">
      <w:pPr>
        <w:numPr>
          <w:ilvl w:val="0"/>
          <w:numId w:val="96"/>
        </w:numPr>
        <w:spacing w:before="100" w:beforeAutospacing="1" w:after="100" w:afterAutospacing="1"/>
        <w:rPr>
          <w:rFonts w:cs="Arial"/>
        </w:rPr>
      </w:pPr>
      <w:r w:rsidRPr="00295B5B">
        <w:rPr>
          <w:rFonts w:cs="Arial"/>
          <w:sz w:val="20"/>
        </w:rPr>
        <w:t>Let’s transfer some time to mimic that we have time entered</w:t>
      </w:r>
    </w:p>
    <w:p w14:paraId="5AEBF053" w14:textId="77777777" w:rsidR="00B73B6D" w:rsidRPr="00295B5B" w:rsidRDefault="00B73B6D" w:rsidP="00544D5C">
      <w:pPr>
        <w:numPr>
          <w:ilvl w:val="0"/>
          <w:numId w:val="96"/>
        </w:numPr>
        <w:spacing w:before="100" w:beforeAutospacing="1" w:after="100" w:afterAutospacing="1"/>
        <w:rPr>
          <w:rFonts w:cs="Arial"/>
        </w:rPr>
      </w:pPr>
      <w:r w:rsidRPr="00295B5B">
        <w:rPr>
          <w:rFonts w:cs="Arial"/>
          <w:sz w:val="20"/>
        </w:rPr>
        <w:t xml:space="preserve">From under Billing </w:t>
      </w:r>
      <w:r w:rsidRPr="00295B5B">
        <w:rPr>
          <w:rFonts w:cs="Arial"/>
          <w:sz w:val="20"/>
        </w:rPr>
        <w:t> Posted Transactions</w:t>
      </w:r>
    </w:p>
    <w:p w14:paraId="286F8CE0" w14:textId="77777777" w:rsidR="00B73B6D" w:rsidRPr="00295B5B" w:rsidRDefault="00B73B6D" w:rsidP="00544D5C">
      <w:pPr>
        <w:numPr>
          <w:ilvl w:val="1"/>
          <w:numId w:val="97"/>
        </w:numPr>
        <w:spacing w:before="100" w:beforeAutospacing="1" w:after="100" w:afterAutospacing="1"/>
        <w:rPr>
          <w:rFonts w:cs="Arial"/>
        </w:rPr>
      </w:pPr>
      <w:r w:rsidRPr="00295B5B">
        <w:rPr>
          <w:rFonts w:cs="Arial"/>
          <w:sz w:val="20"/>
        </w:rPr>
        <w:t>Look up Job “SCRU0113”, click Search</w:t>
      </w:r>
    </w:p>
    <w:p w14:paraId="5A7C365B" w14:textId="77777777" w:rsidR="00B73B6D" w:rsidRPr="00295B5B" w:rsidRDefault="00B73B6D" w:rsidP="00544D5C">
      <w:pPr>
        <w:numPr>
          <w:ilvl w:val="1"/>
          <w:numId w:val="97"/>
        </w:numPr>
        <w:spacing w:before="100" w:beforeAutospacing="1" w:after="100" w:afterAutospacing="1"/>
        <w:rPr>
          <w:rFonts w:cs="Arial"/>
        </w:rPr>
      </w:pPr>
      <w:r w:rsidRPr="00295B5B">
        <w:rPr>
          <w:rFonts w:cs="Arial"/>
          <w:sz w:val="20"/>
        </w:rPr>
        <w:t>Expand Time panel</w:t>
      </w:r>
    </w:p>
    <w:p w14:paraId="6A3E17C0" w14:textId="77777777" w:rsidR="00B73B6D" w:rsidRPr="00295B5B" w:rsidRDefault="00B73B6D" w:rsidP="00544D5C">
      <w:pPr>
        <w:numPr>
          <w:ilvl w:val="1"/>
          <w:numId w:val="97"/>
        </w:numPr>
        <w:spacing w:before="100" w:beforeAutospacing="1" w:after="100" w:afterAutospacing="1"/>
        <w:rPr>
          <w:rFonts w:cs="Arial"/>
        </w:rPr>
      </w:pPr>
      <w:r w:rsidRPr="00295B5B">
        <w:rPr>
          <w:rFonts w:cs="Arial"/>
          <w:sz w:val="20"/>
        </w:rPr>
        <w:t xml:space="preserve">And select 3-4 transactions and click on “Transfer” button, select your newly created Job and activity </w:t>
      </w:r>
      <w:proofErr w:type="gramStart"/>
      <w:r w:rsidRPr="00295B5B">
        <w:rPr>
          <w:rFonts w:cs="Arial"/>
          <w:sz w:val="20"/>
        </w:rPr>
        <w:t>TIME</w:t>
      </w:r>
      <w:proofErr w:type="gramEnd"/>
      <w:r w:rsidRPr="00295B5B">
        <w:rPr>
          <w:rFonts w:cs="Arial"/>
          <w:sz w:val="20"/>
        </w:rPr>
        <w:t xml:space="preserve"> and hit transfer</w:t>
      </w:r>
    </w:p>
    <w:p w14:paraId="6B2200A8" w14:textId="77777777" w:rsidR="00B73B6D" w:rsidRPr="00295B5B" w:rsidRDefault="00B73B6D" w:rsidP="00544D5C">
      <w:pPr>
        <w:numPr>
          <w:ilvl w:val="0"/>
          <w:numId w:val="97"/>
        </w:numPr>
        <w:spacing w:before="100" w:beforeAutospacing="1" w:after="100" w:afterAutospacing="1"/>
        <w:rPr>
          <w:rFonts w:cs="Arial"/>
        </w:rPr>
      </w:pPr>
      <w:r w:rsidRPr="00295B5B">
        <w:rPr>
          <w:rFonts w:cs="Arial"/>
          <w:sz w:val="20"/>
        </w:rPr>
        <w:t>Now let’s do the reconciliation invoice, go to the Generate Invoice Screen (under Billing)</w:t>
      </w:r>
    </w:p>
    <w:p w14:paraId="12801A0E" w14:textId="77777777" w:rsidR="00B73B6D" w:rsidRPr="00295B5B" w:rsidRDefault="00B73B6D" w:rsidP="00544D5C">
      <w:pPr>
        <w:numPr>
          <w:ilvl w:val="1"/>
          <w:numId w:val="98"/>
        </w:numPr>
        <w:spacing w:before="100" w:beforeAutospacing="1" w:after="100" w:afterAutospacing="1"/>
        <w:rPr>
          <w:rFonts w:cs="Arial"/>
        </w:rPr>
      </w:pPr>
      <w:r w:rsidRPr="00295B5B">
        <w:rPr>
          <w:rFonts w:cs="Arial"/>
          <w:sz w:val="20"/>
        </w:rPr>
        <w:lastRenderedPageBreak/>
        <w:t>Click on the check box to indicate “apply Pre bill”</w:t>
      </w:r>
    </w:p>
    <w:p w14:paraId="577449A6" w14:textId="77777777" w:rsidR="00B73B6D" w:rsidRPr="00295B5B" w:rsidRDefault="00B73B6D" w:rsidP="00544D5C">
      <w:pPr>
        <w:numPr>
          <w:ilvl w:val="1"/>
          <w:numId w:val="98"/>
        </w:numPr>
        <w:spacing w:before="100" w:beforeAutospacing="1" w:after="100" w:afterAutospacing="1"/>
        <w:rPr>
          <w:rFonts w:cs="Arial"/>
        </w:rPr>
      </w:pPr>
      <w:r w:rsidRPr="00295B5B">
        <w:rPr>
          <w:rFonts w:cs="Arial"/>
          <w:sz w:val="20"/>
        </w:rPr>
        <w:t>Select or paste you job code in From and to boxes for the Job</w:t>
      </w:r>
    </w:p>
    <w:p w14:paraId="233A58D9" w14:textId="77777777" w:rsidR="00B73B6D" w:rsidRPr="00295B5B" w:rsidRDefault="00B73B6D" w:rsidP="00544D5C">
      <w:pPr>
        <w:numPr>
          <w:ilvl w:val="1"/>
          <w:numId w:val="98"/>
        </w:numPr>
        <w:spacing w:before="100" w:beforeAutospacing="1" w:after="100" w:afterAutospacing="1"/>
        <w:rPr>
          <w:rFonts w:cs="Arial"/>
        </w:rPr>
      </w:pPr>
      <w:r w:rsidRPr="00295B5B">
        <w:rPr>
          <w:rFonts w:cs="Arial"/>
          <w:sz w:val="20"/>
        </w:rPr>
        <w:t>Generate Invoice</w:t>
      </w:r>
    </w:p>
    <w:p w14:paraId="106F33C2" w14:textId="77777777" w:rsidR="00B73B6D" w:rsidRPr="00295B5B" w:rsidRDefault="00B73B6D" w:rsidP="00544D5C">
      <w:pPr>
        <w:numPr>
          <w:ilvl w:val="2"/>
          <w:numId w:val="99"/>
        </w:numPr>
        <w:spacing w:before="100" w:beforeAutospacing="1" w:after="100" w:afterAutospacing="1"/>
        <w:rPr>
          <w:rFonts w:cs="Arial"/>
        </w:rPr>
      </w:pPr>
      <w:r w:rsidRPr="00295B5B">
        <w:rPr>
          <w:rFonts w:cs="Arial"/>
          <w:sz w:val="20"/>
        </w:rPr>
        <w:t>This will generate a reconciliation invoice</w:t>
      </w:r>
    </w:p>
    <w:p w14:paraId="1521526D" w14:textId="77777777" w:rsidR="00B73B6D" w:rsidRPr="00295B5B" w:rsidRDefault="00B73B6D" w:rsidP="00544D5C">
      <w:pPr>
        <w:numPr>
          <w:ilvl w:val="2"/>
          <w:numId w:val="99"/>
        </w:numPr>
        <w:spacing w:before="100" w:beforeAutospacing="1" w:after="100" w:afterAutospacing="1"/>
        <w:rPr>
          <w:rFonts w:cs="Arial"/>
        </w:rPr>
      </w:pPr>
      <w:r w:rsidRPr="00295B5B">
        <w:rPr>
          <w:rFonts w:cs="Arial"/>
          <w:sz w:val="20"/>
        </w:rPr>
        <w:t>Go to the invoice UI and click on Search your invoice should be at the top</w:t>
      </w:r>
    </w:p>
    <w:p w14:paraId="3A63D4DF" w14:textId="77777777" w:rsidR="00B73B6D" w:rsidRPr="00295B5B" w:rsidRDefault="00B73B6D" w:rsidP="00544D5C">
      <w:pPr>
        <w:numPr>
          <w:ilvl w:val="2"/>
          <w:numId w:val="99"/>
        </w:numPr>
        <w:spacing w:before="100" w:beforeAutospacing="1" w:after="100" w:afterAutospacing="1"/>
        <w:rPr>
          <w:rFonts w:cs="Arial"/>
        </w:rPr>
      </w:pPr>
      <w:r w:rsidRPr="00295B5B">
        <w:rPr>
          <w:rFonts w:cs="Arial"/>
          <w:sz w:val="20"/>
        </w:rPr>
        <w:t xml:space="preserve">Load it, and change the format to </w:t>
      </w:r>
      <w:r w:rsidRPr="00295B5B">
        <w:rPr>
          <w:rFonts w:cs="Arial"/>
          <w:noProof/>
        </w:rPr>
        <w:drawing>
          <wp:inline distT="0" distB="0" distL="0" distR="0" wp14:anchorId="6DDBD85C" wp14:editId="26083EC7">
            <wp:extent cx="1876425" cy="333375"/>
            <wp:effectExtent l="19050" t="0" r="9525" b="0"/>
            <wp:docPr id="11" name="Picture 11" descr="cid:image001.png@01CEF279.719248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EF279.719248E0"/>
                    <pic:cNvPicPr>
                      <a:picLocks noChangeAspect="1" noChangeArrowheads="1"/>
                    </pic:cNvPicPr>
                  </pic:nvPicPr>
                  <pic:blipFill>
                    <a:blip r:embed="rId23" r:link="rId24" cstate="print"/>
                    <a:srcRect/>
                    <a:stretch>
                      <a:fillRect/>
                    </a:stretch>
                  </pic:blipFill>
                  <pic:spPr bwMode="auto">
                    <a:xfrm>
                      <a:off x="0" y="0"/>
                      <a:ext cx="1876425" cy="333375"/>
                    </a:xfrm>
                    <a:prstGeom prst="rect">
                      <a:avLst/>
                    </a:prstGeom>
                    <a:noFill/>
                    <a:ln w="9525">
                      <a:noFill/>
                      <a:miter lim="800000"/>
                      <a:headEnd/>
                      <a:tailEnd/>
                    </a:ln>
                  </pic:spPr>
                </pic:pic>
              </a:graphicData>
            </a:graphic>
          </wp:inline>
        </w:drawing>
      </w:r>
      <w:r w:rsidRPr="00295B5B">
        <w:rPr>
          <w:rFonts w:cs="Arial"/>
          <w:sz w:val="20"/>
        </w:rPr>
        <w:t>, save and print to show this format</w:t>
      </w:r>
    </w:p>
    <w:p w14:paraId="22EA4E79" w14:textId="77777777" w:rsidR="00B73B6D" w:rsidRPr="00295B5B" w:rsidRDefault="00B73B6D" w:rsidP="00544D5C">
      <w:pPr>
        <w:numPr>
          <w:ilvl w:val="2"/>
          <w:numId w:val="99"/>
        </w:numPr>
        <w:spacing w:before="100" w:beforeAutospacing="1" w:after="100" w:afterAutospacing="1"/>
        <w:rPr>
          <w:rFonts w:cs="Arial"/>
        </w:rPr>
      </w:pPr>
      <w:r w:rsidRPr="00295B5B">
        <w:rPr>
          <w:rFonts w:cs="Arial"/>
          <w:sz w:val="20"/>
        </w:rPr>
        <w:t xml:space="preserve">Then Select </w:t>
      </w:r>
      <w:r w:rsidRPr="00295B5B">
        <w:rPr>
          <w:rFonts w:cs="Arial"/>
          <w:noProof/>
        </w:rPr>
        <w:drawing>
          <wp:inline distT="0" distB="0" distL="0" distR="0" wp14:anchorId="255D2DCA" wp14:editId="02B25B87">
            <wp:extent cx="1847850" cy="371475"/>
            <wp:effectExtent l="19050" t="0" r="0" b="0"/>
            <wp:docPr id="2" name="Picture 2" descr="cid:image002.png@01CEF279.719248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CEF279.719248E0"/>
                    <pic:cNvPicPr>
                      <a:picLocks noChangeAspect="1" noChangeArrowheads="1"/>
                    </pic:cNvPicPr>
                  </pic:nvPicPr>
                  <pic:blipFill>
                    <a:blip r:embed="rId25" r:link="rId26" cstate="print"/>
                    <a:srcRect/>
                    <a:stretch>
                      <a:fillRect/>
                    </a:stretch>
                  </pic:blipFill>
                  <pic:spPr bwMode="auto">
                    <a:xfrm>
                      <a:off x="0" y="0"/>
                      <a:ext cx="1847850" cy="371475"/>
                    </a:xfrm>
                    <a:prstGeom prst="rect">
                      <a:avLst/>
                    </a:prstGeom>
                    <a:noFill/>
                    <a:ln w="9525">
                      <a:noFill/>
                      <a:miter lim="800000"/>
                      <a:headEnd/>
                      <a:tailEnd/>
                    </a:ln>
                  </pic:spPr>
                </pic:pic>
              </a:graphicData>
            </a:graphic>
          </wp:inline>
        </w:drawing>
      </w:r>
      <w:r w:rsidRPr="00295B5B">
        <w:rPr>
          <w:rFonts w:cs="Arial"/>
          <w:sz w:val="20"/>
        </w:rPr>
        <w:t>, save and print to show another format.</w:t>
      </w:r>
    </w:p>
    <w:p w14:paraId="11D13B2C" w14:textId="77777777" w:rsidR="00B73B6D" w:rsidRPr="00295B5B" w:rsidRDefault="00B73B6D" w:rsidP="00544D5C">
      <w:pPr>
        <w:numPr>
          <w:ilvl w:val="2"/>
          <w:numId w:val="99"/>
        </w:numPr>
        <w:spacing w:before="100" w:beforeAutospacing="1" w:after="100" w:afterAutospacing="1"/>
        <w:rPr>
          <w:rFonts w:cs="Arial"/>
        </w:rPr>
      </w:pPr>
      <w:r w:rsidRPr="00295B5B">
        <w:rPr>
          <w:rFonts w:cs="Arial"/>
          <w:sz w:val="20"/>
        </w:rPr>
        <w:t>Print as final and then post</w:t>
      </w:r>
    </w:p>
    <w:p w14:paraId="22D7B7D7" w14:textId="77777777" w:rsidR="00B73B6D" w:rsidRPr="00295B5B" w:rsidRDefault="00B73B6D" w:rsidP="00544D5C">
      <w:pPr>
        <w:numPr>
          <w:ilvl w:val="0"/>
          <w:numId w:val="99"/>
        </w:numPr>
        <w:spacing w:before="100" w:beforeAutospacing="1" w:after="100" w:afterAutospacing="1"/>
        <w:rPr>
          <w:rFonts w:cs="Arial"/>
        </w:rPr>
      </w:pPr>
      <w:r w:rsidRPr="00295B5B">
        <w:rPr>
          <w:rFonts w:cs="Arial"/>
          <w:sz w:val="20"/>
        </w:rPr>
        <w:t xml:space="preserve">Now you should go to the following to show the </w:t>
      </w:r>
      <w:proofErr w:type="gramStart"/>
      <w:r w:rsidRPr="00295B5B">
        <w:rPr>
          <w:rFonts w:cs="Arial"/>
          <w:sz w:val="20"/>
        </w:rPr>
        <w:t>current status</w:t>
      </w:r>
      <w:proofErr w:type="gramEnd"/>
      <w:r w:rsidRPr="00295B5B">
        <w:rPr>
          <w:rFonts w:cs="Arial"/>
          <w:sz w:val="20"/>
        </w:rPr>
        <w:t xml:space="preserve"> </w:t>
      </w:r>
    </w:p>
    <w:p w14:paraId="48B47711" w14:textId="77777777" w:rsidR="00B73B6D" w:rsidRPr="00295B5B" w:rsidRDefault="00B73B6D" w:rsidP="00544D5C">
      <w:pPr>
        <w:numPr>
          <w:ilvl w:val="1"/>
          <w:numId w:val="100"/>
        </w:numPr>
        <w:spacing w:before="100" w:beforeAutospacing="1" w:after="100" w:afterAutospacing="1"/>
        <w:rPr>
          <w:rFonts w:cs="Arial"/>
        </w:rPr>
      </w:pPr>
      <w:r w:rsidRPr="00295B5B">
        <w:rPr>
          <w:rFonts w:cs="Arial"/>
          <w:sz w:val="20"/>
        </w:rPr>
        <w:t>Job Inquiry</w:t>
      </w:r>
    </w:p>
    <w:p w14:paraId="4E489759" w14:textId="77777777" w:rsidR="00B73B6D" w:rsidRPr="00295B5B" w:rsidRDefault="00B73B6D" w:rsidP="00544D5C">
      <w:pPr>
        <w:numPr>
          <w:ilvl w:val="1"/>
          <w:numId w:val="100"/>
        </w:numPr>
        <w:spacing w:before="100" w:beforeAutospacing="1" w:after="100" w:afterAutospacing="1"/>
        <w:rPr>
          <w:rFonts w:cs="Arial"/>
        </w:rPr>
      </w:pPr>
      <w:r w:rsidRPr="00295B5B">
        <w:rPr>
          <w:rFonts w:cs="Arial"/>
          <w:sz w:val="20"/>
        </w:rPr>
        <w:t>Estimate vs. Actual Summary (click to drill down)</w:t>
      </w:r>
    </w:p>
    <w:p w14:paraId="51E318CF" w14:textId="77777777" w:rsidR="00B73B6D" w:rsidRPr="00295B5B" w:rsidRDefault="00B73B6D" w:rsidP="00544D5C">
      <w:pPr>
        <w:numPr>
          <w:ilvl w:val="1"/>
          <w:numId w:val="100"/>
        </w:numPr>
        <w:spacing w:before="100" w:beforeAutospacing="1" w:after="100" w:afterAutospacing="1"/>
        <w:rPr>
          <w:rFonts w:cs="Arial"/>
        </w:rPr>
      </w:pPr>
      <w:r w:rsidRPr="00295B5B">
        <w:rPr>
          <w:rFonts w:cs="Arial"/>
          <w:sz w:val="20"/>
        </w:rPr>
        <w:t>Job Status Detail</w:t>
      </w:r>
    </w:p>
    <w:p w14:paraId="103B911F" w14:textId="77777777" w:rsidR="00B73B6D" w:rsidRPr="00295B5B" w:rsidRDefault="00B73B6D" w:rsidP="00544D5C">
      <w:pPr>
        <w:numPr>
          <w:ilvl w:val="1"/>
          <w:numId w:val="100"/>
        </w:numPr>
        <w:spacing w:before="100" w:beforeAutospacing="1" w:after="100" w:afterAutospacing="1"/>
        <w:rPr>
          <w:rFonts w:cs="Arial"/>
        </w:rPr>
      </w:pPr>
      <w:r w:rsidRPr="00295B5B">
        <w:rPr>
          <w:rFonts w:cs="Arial"/>
          <w:sz w:val="20"/>
        </w:rPr>
        <w:t>WIP Summary</w:t>
      </w:r>
    </w:p>
    <w:p w14:paraId="152A11CE" w14:textId="49E07BC8" w:rsidR="00B73B6D" w:rsidRDefault="00B73B6D" w:rsidP="00B73B6D">
      <w:pPr>
        <w:pStyle w:val="Body"/>
        <w:rPr>
          <w:sz w:val="20"/>
        </w:rPr>
      </w:pPr>
      <w:r w:rsidRPr="00295B5B">
        <w:rPr>
          <w:sz w:val="20"/>
        </w:rPr>
        <w:t>Then you can print the generic utilization report and talk about the same that we had discussed.</w:t>
      </w:r>
    </w:p>
    <w:p w14:paraId="43F9846B" w14:textId="5659D1C4" w:rsidR="00B73B6D" w:rsidRDefault="00B73B6D" w:rsidP="00B73B6D">
      <w:pPr>
        <w:pStyle w:val="Body"/>
        <w:rPr>
          <w:sz w:val="20"/>
        </w:rPr>
      </w:pPr>
    </w:p>
    <w:p w14:paraId="4ED11E53" w14:textId="478532FD" w:rsidR="00B73B6D" w:rsidRDefault="00B73B6D" w:rsidP="00B73B6D">
      <w:pPr>
        <w:pStyle w:val="Body"/>
        <w:rPr>
          <w:sz w:val="20"/>
        </w:rPr>
      </w:pPr>
    </w:p>
    <w:p w14:paraId="5C01EFC5" w14:textId="51584CEE" w:rsidR="00B73B6D" w:rsidRDefault="00B73B6D" w:rsidP="00B73B6D">
      <w:pPr>
        <w:pStyle w:val="Body"/>
        <w:rPr>
          <w:sz w:val="20"/>
        </w:rPr>
      </w:pPr>
    </w:p>
    <w:p w14:paraId="438C23AC" w14:textId="77777777" w:rsidR="00B73B6D" w:rsidRPr="00B73B6D" w:rsidRDefault="00B73B6D" w:rsidP="00B73B6D">
      <w:pPr>
        <w:pStyle w:val="Body"/>
      </w:pPr>
    </w:p>
    <w:p w14:paraId="5396C9CA" w14:textId="77777777" w:rsidR="00B73B6D" w:rsidRPr="00B73B6D" w:rsidRDefault="00B73B6D" w:rsidP="00B73B6D">
      <w:pPr>
        <w:spacing w:before="0" w:after="160" w:line="259" w:lineRule="auto"/>
        <w:rPr>
          <w:rFonts w:cs="Arial"/>
        </w:rPr>
      </w:pPr>
    </w:p>
    <w:p w14:paraId="04F02D05" w14:textId="77777777" w:rsidR="00B73B6D" w:rsidRPr="00B73B6D" w:rsidRDefault="00B73B6D" w:rsidP="00B73B6D">
      <w:pPr>
        <w:pStyle w:val="Body"/>
      </w:pPr>
    </w:p>
    <w:p w14:paraId="72E4ACB6" w14:textId="15189B95" w:rsidR="00B73B6D" w:rsidRDefault="00B73B6D" w:rsidP="00404AA7">
      <w:pPr>
        <w:pStyle w:val="Body"/>
      </w:pPr>
    </w:p>
    <w:p w14:paraId="6C156464" w14:textId="77777777" w:rsidR="00B73B6D" w:rsidRPr="00404AA7" w:rsidRDefault="00B73B6D" w:rsidP="00404AA7">
      <w:pPr>
        <w:pStyle w:val="Body"/>
      </w:pPr>
    </w:p>
    <w:p w14:paraId="08B23D4E" w14:textId="53459D12" w:rsidR="005517AA" w:rsidRPr="00AA4615" w:rsidRDefault="004F6E9A" w:rsidP="00134160">
      <w:pPr>
        <w:pStyle w:val="Heading2"/>
      </w:pPr>
      <w:bookmarkStart w:id="127" w:name="_Toc87954187"/>
      <w:r>
        <w:lastRenderedPageBreak/>
        <w:t>Nexelus Security System</w:t>
      </w:r>
      <w:r w:rsidR="005517AA" w:rsidRPr="00AA4615">
        <w:t xml:space="preserve"> Awareness</w:t>
      </w:r>
      <w:r w:rsidR="005517AA">
        <w:t xml:space="preserve"> Training</w:t>
      </w:r>
      <w:r w:rsidR="004A3DF9">
        <w:t xml:space="preserve"> </w:t>
      </w:r>
      <w:bookmarkEnd w:id="127"/>
    </w:p>
    <w:bookmarkEnd w:id="76"/>
    <w:bookmarkEnd w:id="77"/>
    <w:bookmarkEnd w:id="78"/>
    <w:bookmarkEnd w:id="79"/>
    <w:p w14:paraId="44B6A8F8" w14:textId="77777777" w:rsidR="0088737C" w:rsidRDefault="0088737C" w:rsidP="0088737C">
      <w:pPr>
        <w:pStyle w:val="Body"/>
      </w:pPr>
      <w:commentRangeStart w:id="128"/>
      <w:r>
        <w:t xml:space="preserve">Every employee and stakeholder of an organization can be a potential target, and every online </w:t>
      </w:r>
      <w:commentRangeEnd w:id="128"/>
      <w:r>
        <w:rPr>
          <w:rStyle w:val="CommentReference"/>
          <w:rFonts w:cs="Times New Roman"/>
          <w:b/>
          <w:snapToGrid/>
          <w:color w:val="800080"/>
        </w:rPr>
        <w:commentReference w:id="128"/>
      </w:r>
      <w:r>
        <w:t xml:space="preserve">activity performed by them carries a degree of risk. Building a strong cybersecurity program is a blend of people, processes, and technology. Within that, people are the soft target who are often exposed to exponential levels of security threats. That is why information security awareness and training should be an organization’s top priority. </w:t>
      </w:r>
    </w:p>
    <w:p w14:paraId="0E92FDC0" w14:textId="77777777" w:rsidR="0088737C" w:rsidRDefault="0088737C" w:rsidP="0088737C">
      <w:pPr>
        <w:pStyle w:val="Body"/>
      </w:pPr>
      <w:r>
        <w:t>Cyber Security Awareness and Training Program should never be underestimated. The awareness and training program is a process that focuses on educating employees and stakeholders about various security threats prevailing in the industry and ways to deal with them. The program demonstrates the best security practices to be adopted for safeguarding sensitive data and assets of the organization.</w:t>
      </w:r>
    </w:p>
    <w:p w14:paraId="59934526" w14:textId="77777777" w:rsidR="0088737C" w:rsidRDefault="0088737C" w:rsidP="0088737C">
      <w:pPr>
        <w:pStyle w:val="Body"/>
      </w:pPr>
      <w:r>
        <w:t>The program involves educating employees and providing information related to the tactics adopted by hackers to compromise the security of a company’s client data. Not just that, the program conducted should talk about the organization’s security policies and procedures that should be followed by every employee.</w:t>
      </w:r>
    </w:p>
    <w:p w14:paraId="002796CA" w14:textId="2F02A193" w:rsidR="0088737C" w:rsidRDefault="0088737C" w:rsidP="0088737C">
      <w:pPr>
        <w:pStyle w:val="Body"/>
      </w:pPr>
      <w:r>
        <w:t xml:space="preserve">The program educates employees about the controls in place that are enforced to safeguard sensitive data.  Security awareness training should include sharing techniques of securing email, techniques to prevent falling prey to phishing, and fake messages, insider threats, securing mobile devices, physical security, malware, social engineering, Wi-Fi security, reporting incidents, whistle blowing, etc. </w:t>
      </w:r>
    </w:p>
    <w:p w14:paraId="7AD4F187" w14:textId="53C4476F" w:rsidR="00C94CE9" w:rsidRDefault="00C94CE9" w:rsidP="0088737C">
      <w:pPr>
        <w:pStyle w:val="Body"/>
      </w:pPr>
      <w:r>
        <w:t>All employees should be aware of Organization and Management Policies as defined for SOC compliance.</w:t>
      </w:r>
      <w:r w:rsidR="007E0FA8">
        <w:t xml:space="preserve"> The training </w:t>
      </w:r>
      <w:proofErr w:type="gramStart"/>
      <w:r w:rsidR="007E0FA8">
        <w:t>includes  following</w:t>
      </w:r>
      <w:proofErr w:type="gramEnd"/>
      <w:r w:rsidR="007E0FA8">
        <w:t xml:space="preserve"> areas:</w:t>
      </w:r>
    </w:p>
    <w:p w14:paraId="445AE7E3" w14:textId="23096CC6" w:rsidR="00C94CE9" w:rsidRDefault="00C94CE9" w:rsidP="00C94CE9">
      <w:pPr>
        <w:pStyle w:val="Heading3"/>
      </w:pPr>
      <w:r>
        <w:t>Five Trust Principles of SOC 1</w:t>
      </w:r>
    </w:p>
    <w:p w14:paraId="31AD8FD0" w14:textId="6D096F45" w:rsidR="00C94CE9" w:rsidRDefault="00C94CE9" w:rsidP="00C94CE9">
      <w:pPr>
        <w:pStyle w:val="Body"/>
      </w:pPr>
      <w:r>
        <w:t xml:space="preserve">SOC </w:t>
      </w:r>
      <w:r w:rsidR="0088737C">
        <w:t>1</w:t>
      </w:r>
      <w:r>
        <w:t xml:space="preserve"> compliance requires “The entity communicates information to improve security knowledge and awareness and to model appropriate security behaviors to personnel through a security awareness training program.” SOC </w:t>
      </w:r>
      <w:r w:rsidR="0088737C">
        <w:t>1</w:t>
      </w:r>
      <w:r>
        <w:t xml:space="preserve"> compliance also requires your organization to achieve the following 5 trust principles:</w:t>
      </w:r>
    </w:p>
    <w:p w14:paraId="1E653D37" w14:textId="77777777" w:rsidR="00C94CE9" w:rsidRDefault="00C94CE9" w:rsidP="00C94CE9">
      <w:pPr>
        <w:pStyle w:val="Heading4"/>
      </w:pPr>
      <w:r>
        <w:t>1. Security</w:t>
      </w:r>
    </w:p>
    <w:p w14:paraId="58C44CAC" w14:textId="1BDF76B7" w:rsidR="00C94CE9" w:rsidRDefault="00C94CE9" w:rsidP="00C94CE9">
      <w:pPr>
        <w:pStyle w:val="Body"/>
      </w:pPr>
      <w:r>
        <w:t xml:space="preserve">The security section of a SOC </w:t>
      </w:r>
      <w:r w:rsidR="007E0FA8">
        <w:t>1</w:t>
      </w:r>
      <w:r>
        <w:t xml:space="preserve"> audit examines both the physical and electronic forms of security in use.</w:t>
      </w:r>
    </w:p>
    <w:p w14:paraId="500547D1" w14:textId="77777777" w:rsidR="00C94CE9" w:rsidRDefault="00C94CE9" w:rsidP="00C94CE9">
      <w:pPr>
        <w:pStyle w:val="Heading4"/>
      </w:pPr>
      <w:r>
        <w:t>2. Availability</w:t>
      </w:r>
    </w:p>
    <w:p w14:paraId="09FFA115" w14:textId="7B2B87CA" w:rsidR="00C94CE9" w:rsidRDefault="00C94CE9" w:rsidP="00C94CE9">
      <w:pPr>
        <w:pStyle w:val="Body"/>
      </w:pPr>
      <w:r>
        <w:t xml:space="preserve">Are your customers able to access the system as per contractual specifications? </w:t>
      </w:r>
    </w:p>
    <w:p w14:paraId="264EF26D" w14:textId="77777777" w:rsidR="00C94CE9" w:rsidRDefault="00C94CE9" w:rsidP="00C94CE9">
      <w:pPr>
        <w:pStyle w:val="Heading4"/>
      </w:pPr>
      <w:r>
        <w:t>3. Processing Integrity</w:t>
      </w:r>
    </w:p>
    <w:p w14:paraId="7B92A760" w14:textId="47626F26" w:rsidR="00C94CE9" w:rsidRDefault="00C94CE9" w:rsidP="00C94CE9">
      <w:pPr>
        <w:pStyle w:val="Body"/>
      </w:pPr>
      <w:r>
        <w:t>If a company offers financial or e-commerce transactions, audit reports should include details on controls designed to safeguard transactions.</w:t>
      </w:r>
    </w:p>
    <w:p w14:paraId="253B5612" w14:textId="77777777" w:rsidR="00C94CE9" w:rsidRDefault="00C94CE9" w:rsidP="00C94CE9">
      <w:pPr>
        <w:pStyle w:val="Heading4"/>
      </w:pPr>
      <w:r>
        <w:lastRenderedPageBreak/>
        <w:t>4. Confidentiality</w:t>
      </w:r>
    </w:p>
    <w:p w14:paraId="68672F8C" w14:textId="55908B42" w:rsidR="00C94CE9" w:rsidRDefault="00C94CE9" w:rsidP="00C94CE9">
      <w:pPr>
        <w:pStyle w:val="Body"/>
      </w:pPr>
      <w:r>
        <w:t>Are there any restrictions on how data is shared? Include how data is stored, transferred, and accessed as well as adherence procedures for privacy policies.</w:t>
      </w:r>
    </w:p>
    <w:p w14:paraId="3DCA0E3B" w14:textId="77777777" w:rsidR="00C94CE9" w:rsidRDefault="00C94CE9" w:rsidP="00C94CE9">
      <w:pPr>
        <w:pStyle w:val="Heading4"/>
      </w:pPr>
      <w:r>
        <w:t>5. Privacy</w:t>
      </w:r>
    </w:p>
    <w:p w14:paraId="090DDDC5" w14:textId="3B9EA453" w:rsidR="003F38B2" w:rsidRDefault="00C94CE9" w:rsidP="00C94CE9">
      <w:pPr>
        <w:pStyle w:val="Body"/>
      </w:pPr>
      <w:r>
        <w:t>Unlike confidentiality, this area focuses on how your organization collects and uses customer information. Your privacy policy must align with actual operational procedures.</w:t>
      </w:r>
    </w:p>
    <w:p w14:paraId="5012C710" w14:textId="77777777" w:rsidR="00C94CE9" w:rsidRDefault="00C94CE9" w:rsidP="00C94CE9">
      <w:pPr>
        <w:pStyle w:val="Body"/>
      </w:pPr>
    </w:p>
    <w:p w14:paraId="5CF299AC" w14:textId="7E7B88E0" w:rsidR="00C56645" w:rsidRDefault="00C56645" w:rsidP="003F38B2">
      <w:pPr>
        <w:pStyle w:val="Heading1"/>
      </w:pPr>
      <w:bookmarkStart w:id="129" w:name="_Toc87954188"/>
      <w:r>
        <w:lastRenderedPageBreak/>
        <w:t>Business Continuity and Disaster Recovery</w:t>
      </w:r>
      <w:bookmarkEnd w:id="129"/>
    </w:p>
    <w:p w14:paraId="4463C1CF" w14:textId="77777777" w:rsidR="00A42F06" w:rsidRDefault="00A42F06" w:rsidP="00A42F06">
      <w:pPr>
        <w:pStyle w:val="Body"/>
      </w:pPr>
      <w:r>
        <w:t>Business continuity (BC) and disaster recovery (DR) are closely related practices that support an organization's ability to remain operational after an adverse event.</w:t>
      </w:r>
    </w:p>
    <w:p w14:paraId="51DCB4D7" w14:textId="77777777" w:rsidR="00A42F06" w:rsidRDefault="00A42F06" w:rsidP="00A42F06">
      <w:pPr>
        <w:pStyle w:val="Body"/>
      </w:pPr>
      <w:r>
        <w:t>Resiliency has become the watchword for organizations facing an array of threats, from natural disasters to the latest round of cyberattacks.</w:t>
      </w:r>
    </w:p>
    <w:p w14:paraId="643EEDBD" w14:textId="17C2BA29" w:rsidR="00A42F06" w:rsidRDefault="00A42F06" w:rsidP="00A42F06">
      <w:pPr>
        <w:pStyle w:val="Body"/>
      </w:pPr>
      <w:r>
        <w:t>In this climate, business continuity and disaster recovery (BCDR) have a higher profile than ever before. Every organization, from small operations to the largest enterprises, is increasingly dependent on digital technologies to generate revenue, provide services and support customers who always expect applications and data to be available.</w:t>
      </w:r>
    </w:p>
    <w:p w14:paraId="3C5B4C6F" w14:textId="0F1FF55E" w:rsidR="00A42F06" w:rsidRDefault="00A42F06" w:rsidP="00A42F06">
      <w:pPr>
        <w:pStyle w:val="Body"/>
      </w:pPr>
      <w:r>
        <w:t>Scope of this section is to define Business Continuity and Disaster Recovery processes.</w:t>
      </w:r>
    </w:p>
    <w:p w14:paraId="5814BDBC" w14:textId="3963A45A" w:rsidR="00E33DB8" w:rsidRDefault="00E33DB8" w:rsidP="00A42F06">
      <w:pPr>
        <w:pStyle w:val="Body"/>
      </w:pPr>
    </w:p>
    <w:p w14:paraId="01A25ADA" w14:textId="6EE0085F" w:rsidR="00E33DB8" w:rsidRPr="00A42F06" w:rsidRDefault="00E33DB8" w:rsidP="00E33DB8">
      <w:pPr>
        <w:pStyle w:val="Body"/>
        <w:jc w:val="center"/>
      </w:pPr>
      <w:r w:rsidRPr="00E33DB8">
        <w:rPr>
          <w:noProof/>
        </w:rPr>
        <w:drawing>
          <wp:inline distT="0" distB="0" distL="0" distR="0" wp14:anchorId="23AE0E9D" wp14:editId="0F5E6B3A">
            <wp:extent cx="4562475" cy="4301693"/>
            <wp:effectExtent l="0" t="0" r="0" b="381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7"/>
                    <a:stretch>
                      <a:fillRect/>
                    </a:stretch>
                  </pic:blipFill>
                  <pic:spPr>
                    <a:xfrm>
                      <a:off x="0" y="0"/>
                      <a:ext cx="4564614" cy="4303710"/>
                    </a:xfrm>
                    <a:prstGeom prst="rect">
                      <a:avLst/>
                    </a:prstGeom>
                  </pic:spPr>
                </pic:pic>
              </a:graphicData>
            </a:graphic>
          </wp:inline>
        </w:drawing>
      </w:r>
    </w:p>
    <w:p w14:paraId="30BA3253" w14:textId="288DA4A8" w:rsidR="003F38B2" w:rsidRDefault="003F38B2" w:rsidP="00C56645">
      <w:pPr>
        <w:pStyle w:val="Heading2"/>
      </w:pPr>
      <w:bookmarkStart w:id="130" w:name="_Toc87954189"/>
      <w:r>
        <w:lastRenderedPageBreak/>
        <w:t>Business Continuity Plan</w:t>
      </w:r>
      <w:bookmarkEnd w:id="130"/>
    </w:p>
    <w:p w14:paraId="02ABFE2A" w14:textId="069DC0EC" w:rsidR="003F38B2" w:rsidRPr="00F30436" w:rsidRDefault="00595B08" w:rsidP="00F30436">
      <w:pPr>
        <w:pStyle w:val="Body"/>
      </w:pPr>
      <w:r>
        <w:t>Nexelus</w:t>
      </w:r>
      <w:r w:rsidR="003F38B2" w:rsidRPr="00F30436">
        <w:t xml:space="preserve"> Business Continuity Policy is to respond to significant business disruptions by safeguarding employees’ lives and company property, quickly </w:t>
      </w:r>
      <w:r w:rsidR="004114E9" w:rsidRPr="00F30436">
        <w:t>recovering,</w:t>
      </w:r>
      <w:r w:rsidR="003F38B2" w:rsidRPr="00F30436">
        <w:t xml:space="preserve"> and resuming its operations by restoring its critical business services, protecting </w:t>
      </w:r>
      <w:r w:rsidR="004114E9" w:rsidRPr="00F30436">
        <w:t>all</w:t>
      </w:r>
      <w:r w:rsidR="003F38B2" w:rsidRPr="00F30436">
        <w:t xml:space="preserve"> the company’s information and records, and allowing our customers to transact business.</w:t>
      </w:r>
    </w:p>
    <w:p w14:paraId="2E9571C1" w14:textId="040954AF" w:rsidR="003F38B2" w:rsidRPr="00F30436" w:rsidRDefault="004114E9" w:rsidP="00F30436">
      <w:pPr>
        <w:pStyle w:val="Body"/>
      </w:pPr>
      <w:r w:rsidRPr="00F30436">
        <w:t>If</w:t>
      </w:r>
      <w:r w:rsidR="003F38B2" w:rsidRPr="00F30436">
        <w:t xml:space="preserve"> we determine we are unable to continue our business, we will assure customers prompt access to their information held with </w:t>
      </w:r>
      <w:r w:rsidR="00595B08">
        <w:t>Nexelus</w:t>
      </w:r>
      <w:r w:rsidR="003F38B2" w:rsidRPr="00F30436">
        <w:t>.</w:t>
      </w:r>
    </w:p>
    <w:p w14:paraId="34B35BB9" w14:textId="09B12CC5" w:rsidR="003F38B2" w:rsidRDefault="003F38B2" w:rsidP="00C56645">
      <w:pPr>
        <w:pStyle w:val="Heading3"/>
      </w:pPr>
      <w:bookmarkStart w:id="131" w:name="_Toc87954190"/>
      <w:r>
        <w:t>Significant Business Disruptions</w:t>
      </w:r>
      <w:r w:rsidR="003B5C69">
        <w:t xml:space="preserve"> (SBD)</w:t>
      </w:r>
      <w:bookmarkEnd w:id="131"/>
    </w:p>
    <w:p w14:paraId="581AE881" w14:textId="7B10C1DF" w:rsidR="00F30436" w:rsidRPr="00F30436" w:rsidRDefault="00595B08" w:rsidP="00F30436">
      <w:pPr>
        <w:pStyle w:val="Body"/>
      </w:pPr>
      <w:r>
        <w:t>Nexelus</w:t>
      </w:r>
      <w:r w:rsidR="00F30436" w:rsidRPr="00F30436">
        <w:t xml:space="preserve"> Business Continuity Plan anticipates two kinds of SBDs, internal and external.</w:t>
      </w:r>
    </w:p>
    <w:p w14:paraId="1B5679A1" w14:textId="77777777" w:rsidR="00F30436" w:rsidRPr="00F30436" w:rsidRDefault="00F30436" w:rsidP="00C56645">
      <w:pPr>
        <w:pStyle w:val="Heading4"/>
      </w:pPr>
      <w:r w:rsidRPr="00F30436">
        <w:t xml:space="preserve">Internal SBDs </w:t>
      </w:r>
    </w:p>
    <w:p w14:paraId="5F84C404" w14:textId="77777777" w:rsidR="00F30436" w:rsidRPr="00F30436" w:rsidRDefault="00F30436" w:rsidP="00F30436">
      <w:pPr>
        <w:pStyle w:val="Body"/>
      </w:pPr>
      <w:r w:rsidRPr="00F30436">
        <w:t>These internal disruptions affect only our company’s ability to communicate and do business, such as a fire in our building, hardware or software failure or sudden death of an employee.</w:t>
      </w:r>
    </w:p>
    <w:p w14:paraId="0360C5F1" w14:textId="77777777" w:rsidR="00F30436" w:rsidRPr="00F30436" w:rsidRDefault="00F30436" w:rsidP="00C56645">
      <w:pPr>
        <w:pStyle w:val="Heading4"/>
      </w:pPr>
      <w:r w:rsidRPr="00F30436">
        <w:t>External SBDs</w:t>
      </w:r>
    </w:p>
    <w:p w14:paraId="078D4501" w14:textId="79300330" w:rsidR="003F38B2" w:rsidRPr="00F30436" w:rsidRDefault="00F30436" w:rsidP="00F30436">
      <w:pPr>
        <w:pStyle w:val="Body"/>
      </w:pPr>
      <w:r w:rsidRPr="00F30436">
        <w:t xml:space="preserve">These prevent the overall operation of the markets or several companies to operate and continue their operations. Examples include terrorist attack, a city flood, a wide-scale </w:t>
      </w:r>
      <w:r w:rsidR="004114E9" w:rsidRPr="00F30436">
        <w:t>earthquake,</w:t>
      </w:r>
      <w:r w:rsidRPr="00F30436">
        <w:t xml:space="preserve"> or a regional disruption (civil unrest or War).  Our response to an external SBD relies more heavily on other organizations and systems such as </w:t>
      </w:r>
      <w:r w:rsidRPr="00F30436">
        <w:rPr>
          <w:highlight w:val="yellow"/>
        </w:rPr>
        <w:t xml:space="preserve">Law </w:t>
      </w:r>
      <w:commentRangeStart w:id="132"/>
      <w:r w:rsidRPr="00F30436">
        <w:rPr>
          <w:highlight w:val="yellow"/>
        </w:rPr>
        <w:t>Enforcement</w:t>
      </w:r>
      <w:commentRangeEnd w:id="132"/>
      <w:r w:rsidRPr="00F30436">
        <w:rPr>
          <w:rStyle w:val="CommentReference"/>
          <w:sz w:val="22"/>
          <w:szCs w:val="20"/>
        </w:rPr>
        <w:commentReference w:id="132"/>
      </w:r>
      <w:r w:rsidRPr="00F30436">
        <w:rPr>
          <w:highlight w:val="yellow"/>
        </w:rPr>
        <w:t xml:space="preserve"> Agencies (Police, FIA), Fire brigade, Rescue </w:t>
      </w:r>
      <w:proofErr w:type="gramStart"/>
      <w:r w:rsidRPr="00F30436">
        <w:rPr>
          <w:highlight w:val="yellow"/>
        </w:rPr>
        <w:t>1122</w:t>
      </w:r>
      <w:proofErr w:type="gramEnd"/>
      <w:r w:rsidRPr="00F30436">
        <w:rPr>
          <w:highlight w:val="yellow"/>
        </w:rPr>
        <w:t xml:space="preserve"> or National Disaster Response Unit.</w:t>
      </w:r>
    </w:p>
    <w:p w14:paraId="79707D8C" w14:textId="77777777" w:rsidR="00F30436" w:rsidRPr="00F30436" w:rsidRDefault="00F30436" w:rsidP="00C56645">
      <w:pPr>
        <w:pStyle w:val="Heading4"/>
      </w:pPr>
      <w:r w:rsidRPr="00F30436">
        <w:t>Approval and Execution Authority</w:t>
      </w:r>
    </w:p>
    <w:p w14:paraId="44A7EB08" w14:textId="1083A13D" w:rsidR="00F30436" w:rsidRPr="00F30436" w:rsidRDefault="00F30436" w:rsidP="00F30436">
      <w:pPr>
        <w:pStyle w:val="Body"/>
      </w:pPr>
      <w:r w:rsidRPr="00F30436">
        <w:t>General Manager is responsible for approving and executing this plan. He/she is also responsible for conducting the annual review during annual review meeting for SOC Compliance. This approval and execution authority personnel can be changed in case the existing person leaves the company or as Per Top Management decisions in annuals review meetings.</w:t>
      </w:r>
    </w:p>
    <w:p w14:paraId="24CD6768" w14:textId="758F803B" w:rsidR="00F30436" w:rsidRDefault="00F30436" w:rsidP="00C56645">
      <w:pPr>
        <w:pStyle w:val="Heading3"/>
      </w:pPr>
      <w:bookmarkStart w:id="133" w:name="_Toc87954191"/>
      <w:r>
        <w:t>Assumptions</w:t>
      </w:r>
      <w:bookmarkEnd w:id="133"/>
    </w:p>
    <w:p w14:paraId="6221151E" w14:textId="22521BDC" w:rsidR="00F30436" w:rsidRDefault="00F30436" w:rsidP="00F30436">
      <w:pPr>
        <w:pStyle w:val="Body"/>
      </w:pPr>
      <w:r>
        <w:t>The Business Continuity Plan is predicted on the validity of the following four assumptions:</w:t>
      </w:r>
    </w:p>
    <w:p w14:paraId="2A34159D" w14:textId="43039359" w:rsidR="00F30436" w:rsidRDefault="00F30436" w:rsidP="00F30436">
      <w:pPr>
        <w:pStyle w:val="BulletedListLevel1"/>
      </w:pPr>
      <w:r>
        <w:t>The situation that causes the disaster is localized to the data processing facility of operations and system in the building or space housing the functional area; or to the communication systems and networks that support the functional area. It is not a general disaster, such as an earthquake or flood affecting a major portion of Islamabad Pakistan.</w:t>
      </w:r>
    </w:p>
    <w:p w14:paraId="2B2DE939" w14:textId="2DF3E617" w:rsidR="00F30436" w:rsidRDefault="00F30436" w:rsidP="00F30436">
      <w:pPr>
        <w:pStyle w:val="BulletedListLevel1"/>
      </w:pPr>
      <w:r>
        <w:t>It should be noted that the plan would still be functional and effective, if third party restores relevant services, for example, electricity services, water and building management etc.</w:t>
      </w:r>
    </w:p>
    <w:p w14:paraId="1B590A99" w14:textId="5134A343" w:rsidR="00F30436" w:rsidRDefault="00F30436" w:rsidP="00F30436">
      <w:pPr>
        <w:pStyle w:val="BulletedListLevel1"/>
      </w:pPr>
      <w:r>
        <w:t>The plan is based on the availability of the hot sites or the backup resources. The accessibility of these or equivalent backup resources, is a vital requirement.</w:t>
      </w:r>
    </w:p>
    <w:p w14:paraId="1D374DBF" w14:textId="5D0DF100" w:rsidR="00F30436" w:rsidRDefault="00F30436" w:rsidP="00F30436">
      <w:pPr>
        <w:pStyle w:val="BulletedListLevel1"/>
      </w:pPr>
      <w:r>
        <w:t xml:space="preserve">The plan is a document that reflects the changing environment and requirements of the </w:t>
      </w:r>
      <w:r w:rsidR="00595B08">
        <w:t>Nexelus</w:t>
      </w:r>
      <w:r>
        <w:t>. Therefore, the plan requires the continued allocation of resources to maintain and to keep it in a constant state of readiness.</w:t>
      </w:r>
    </w:p>
    <w:p w14:paraId="03E55764" w14:textId="36EE787C" w:rsidR="00F30436" w:rsidRDefault="00F30436" w:rsidP="00F30436">
      <w:r>
        <w:lastRenderedPageBreak/>
        <w:t>The Business Continuity Plan also provides its objectives, gains Senior Management support, and allocates the necessary time and resources to develop, exercise and maintain the plan. The following are the main objectives of the plan.</w:t>
      </w:r>
    </w:p>
    <w:p w14:paraId="105637ED" w14:textId="123EE2BD" w:rsidR="00F30436" w:rsidRDefault="00F30436" w:rsidP="00F30436">
      <w:pPr>
        <w:pStyle w:val="BulletedListLevel1"/>
      </w:pPr>
      <w:r>
        <w:t>Minimizing interruptions to business/service operations.</w:t>
      </w:r>
    </w:p>
    <w:p w14:paraId="56AC3319" w14:textId="2EDDE8F6" w:rsidR="00F30436" w:rsidRDefault="00F30436" w:rsidP="00F30436">
      <w:pPr>
        <w:pStyle w:val="BulletedListLevel1"/>
      </w:pPr>
      <w:r>
        <w:t>Resuming critical operations within a specified time after a disaster.</w:t>
      </w:r>
    </w:p>
    <w:p w14:paraId="2731222C" w14:textId="6BD03DC0" w:rsidR="00F30436" w:rsidRDefault="00F30436" w:rsidP="00F30436">
      <w:pPr>
        <w:pStyle w:val="BulletedListLevel1"/>
      </w:pPr>
      <w:r>
        <w:t>Assuring clients/customers that their interests and business are protected, to gain their confidence.</w:t>
      </w:r>
    </w:p>
    <w:p w14:paraId="22F8AE87" w14:textId="7F7FFB14" w:rsidR="00F30436" w:rsidRDefault="00F30436" w:rsidP="00F30436">
      <w:pPr>
        <w:pStyle w:val="BulletedListLevel1"/>
      </w:pPr>
      <w:r>
        <w:t>Limiting the severity of the disruption.</w:t>
      </w:r>
    </w:p>
    <w:p w14:paraId="394C41E4" w14:textId="55A6EA86" w:rsidR="00F30436" w:rsidRDefault="00F30436" w:rsidP="00F30436">
      <w:pPr>
        <w:pStyle w:val="BulletedListLevel1"/>
      </w:pPr>
      <w:r>
        <w:t>Expediting the restoration of services.</w:t>
      </w:r>
    </w:p>
    <w:p w14:paraId="3D88A14B" w14:textId="539D53DB" w:rsidR="00F30436" w:rsidRDefault="00F30436" w:rsidP="00F30436">
      <w:pPr>
        <w:pStyle w:val="BulletedListLevel1"/>
      </w:pPr>
      <w:r>
        <w:t>Establishing awareness, so that management and staff understand the implications of a disaster upon services.</w:t>
      </w:r>
    </w:p>
    <w:p w14:paraId="5166C42F" w14:textId="0448911D" w:rsidR="00F30436" w:rsidRDefault="00F30436" w:rsidP="004114E9">
      <w:pPr>
        <w:pStyle w:val="BulletedListLevel1"/>
      </w:pPr>
      <w:r>
        <w:t xml:space="preserve">A brief study of Business Impact Analysis, regarding </w:t>
      </w:r>
      <w:r w:rsidR="00595B08">
        <w:t>Nexelus</w:t>
      </w:r>
      <w:r>
        <w:t xml:space="preserve"> operations, </w:t>
      </w:r>
      <w:r w:rsidR="004114E9">
        <w:t>and</w:t>
      </w:r>
      <w:r>
        <w:t xml:space="preserve"> corporate customers businesses.</w:t>
      </w:r>
    </w:p>
    <w:p w14:paraId="0B0A14E1" w14:textId="5ACBD007" w:rsidR="004114E9" w:rsidRDefault="004114E9" w:rsidP="00CD5E32">
      <w:pPr>
        <w:pStyle w:val="Body"/>
      </w:pPr>
    </w:p>
    <w:p w14:paraId="57F89075" w14:textId="4AFE94CB" w:rsidR="004114E9" w:rsidRDefault="004114E9" w:rsidP="00CD5E32">
      <w:pPr>
        <w:pStyle w:val="Body"/>
      </w:pPr>
    </w:p>
    <w:p w14:paraId="239F0458" w14:textId="26765A38" w:rsidR="004114E9" w:rsidRDefault="004114E9" w:rsidP="00CD5E32">
      <w:pPr>
        <w:pStyle w:val="Body"/>
      </w:pPr>
    </w:p>
    <w:p w14:paraId="256FDD4E" w14:textId="1335ED58" w:rsidR="004114E9" w:rsidRDefault="004114E9" w:rsidP="009A3375">
      <w:pPr>
        <w:pStyle w:val="Heading2"/>
      </w:pPr>
      <w:bookmarkStart w:id="134" w:name="_Toc87954193"/>
      <w:r>
        <w:lastRenderedPageBreak/>
        <w:t>Disaster Recovery Plan</w:t>
      </w:r>
      <w:bookmarkEnd w:id="134"/>
    </w:p>
    <w:p w14:paraId="54110816" w14:textId="164FC24D" w:rsidR="004114E9" w:rsidRDefault="00595B08" w:rsidP="004114E9">
      <w:pPr>
        <w:pStyle w:val="Body"/>
      </w:pPr>
      <w:r>
        <w:t>Nexelus</w:t>
      </w:r>
      <w:r w:rsidR="004114E9">
        <w:t xml:space="preserve"> Disaster Recovery (DR) plan is in place with the following objectives:</w:t>
      </w:r>
    </w:p>
    <w:p w14:paraId="2C701E9E" w14:textId="6F0F011D" w:rsidR="004114E9" w:rsidRDefault="004114E9" w:rsidP="004114E9">
      <w:pPr>
        <w:pStyle w:val="BulletedListLevel1"/>
      </w:pPr>
      <w:r>
        <w:t>In case of any significant business disruption, we will resume our critical business services within 48 hours from the decision to invoke disaster recovery.</w:t>
      </w:r>
    </w:p>
    <w:p w14:paraId="64535914" w14:textId="31468347" w:rsidR="004114E9" w:rsidRDefault="00595B08" w:rsidP="004114E9">
      <w:pPr>
        <w:pStyle w:val="BulletedListLevel1"/>
      </w:pPr>
      <w:r>
        <w:t>Nexelus</w:t>
      </w:r>
      <w:r w:rsidR="004114E9">
        <w:t xml:space="preserve"> recovery point objective is to restore our last period-end data, that is our last weekly backup.</w:t>
      </w:r>
    </w:p>
    <w:p w14:paraId="6C8D519E" w14:textId="698930F4" w:rsidR="004114E9" w:rsidRDefault="004114E9" w:rsidP="004114E9">
      <w:pPr>
        <w:pStyle w:val="Body"/>
      </w:pPr>
      <w:r>
        <w:t xml:space="preserve">A disaster is defined as an incident which results in the loss of computer processing at the </w:t>
      </w:r>
      <w:r w:rsidR="00595B08">
        <w:t>Nexelus</w:t>
      </w:r>
      <w:r>
        <w:t xml:space="preserve"> site to the extent that relocation to the alternate office location must be considered. A disaster can be a result from several accidental, </w:t>
      </w:r>
      <w:r w:rsidR="006277C6">
        <w:t>malicious,</w:t>
      </w:r>
      <w:r>
        <w:t xml:space="preserve"> or environmental events such as fire, flood, terrorist attack, human error, and software or hardware failures.</w:t>
      </w:r>
    </w:p>
    <w:p w14:paraId="0481162F" w14:textId="2EC140D8" w:rsidR="004114E9" w:rsidRDefault="004114E9" w:rsidP="004114E9">
      <w:pPr>
        <w:pStyle w:val="Body"/>
      </w:pPr>
      <w:r>
        <w:t>The primary objective of this Disaster recovery Plan is to ensure the continued operation of identified business critical systems in the event of a disaster.</w:t>
      </w:r>
      <w:r w:rsidR="006277C6">
        <w:t xml:space="preserve"> Since Development, QA and Production environments are hosted in Microsoft Azure, which is SOC compliant, there is no need to procure and deploy new servers for alternate location. This ensures that client operations will remain operational in case of a disaster. However, for </w:t>
      </w:r>
      <w:r w:rsidR="002A3A75">
        <w:t>back-office</w:t>
      </w:r>
      <w:r w:rsidR="006277C6">
        <w:t xml:space="preserve"> </w:t>
      </w:r>
      <w:commentRangeStart w:id="135"/>
      <w:r w:rsidR="006277C6">
        <w:t>operations</w:t>
      </w:r>
      <w:commentRangeEnd w:id="135"/>
      <w:r w:rsidR="002A3A75">
        <w:rPr>
          <w:rStyle w:val="CommentReference"/>
          <w:rFonts w:cs="Times New Roman"/>
          <w:b/>
          <w:snapToGrid/>
          <w:color w:val="800080"/>
        </w:rPr>
        <w:commentReference w:id="135"/>
      </w:r>
      <w:r w:rsidR="006277C6">
        <w:t xml:space="preserve"> and development, following goals have been set:</w:t>
      </w:r>
    </w:p>
    <w:p w14:paraId="56AF0A9F" w14:textId="4C7BB2BA" w:rsidR="004114E9" w:rsidRDefault="00595B08" w:rsidP="00CB6910">
      <w:pPr>
        <w:pStyle w:val="Heading3"/>
      </w:pPr>
      <w:bookmarkStart w:id="136" w:name="_Toc87954194"/>
      <w:r>
        <w:t>Nexelus</w:t>
      </w:r>
      <w:r w:rsidR="004114E9">
        <w:t xml:space="preserve"> Office</w:t>
      </w:r>
      <w:bookmarkEnd w:id="136"/>
    </w:p>
    <w:p w14:paraId="2081BA3E" w14:textId="223C32BF" w:rsidR="004114E9" w:rsidRDefault="004114E9" w:rsidP="004114E9">
      <w:pPr>
        <w:pStyle w:val="BulletedListLevel1"/>
      </w:pPr>
      <w:r>
        <w:t>To be operational at the alternate office location within six working days after the incident.</w:t>
      </w:r>
    </w:p>
    <w:p w14:paraId="2BD294A5" w14:textId="7A7399DB" w:rsidR="004114E9" w:rsidRDefault="004114E9" w:rsidP="004114E9">
      <w:pPr>
        <w:pStyle w:val="BulletedListLevel1"/>
      </w:pPr>
      <w:r>
        <w:t>To operate at the alternate office location for up to one month.</w:t>
      </w:r>
    </w:p>
    <w:p w14:paraId="489D59A7" w14:textId="2C3F1CD9" w:rsidR="004114E9" w:rsidRDefault="004114E9" w:rsidP="004114E9">
      <w:pPr>
        <w:pStyle w:val="BulletedListLevel1"/>
      </w:pPr>
      <w:r>
        <w:t xml:space="preserve">To reinstate </w:t>
      </w:r>
      <w:r w:rsidR="00595B08">
        <w:t>Nexelus</w:t>
      </w:r>
      <w:r>
        <w:t xml:space="preserve"> facilities in the main </w:t>
      </w:r>
      <w:r w:rsidR="00595B08">
        <w:t>Nexelus</w:t>
      </w:r>
      <w:r>
        <w:t xml:space="preserve"> premises within the maximum working standby period.</w:t>
      </w:r>
    </w:p>
    <w:p w14:paraId="16DEFB19" w14:textId="6D3F57A4" w:rsidR="004114E9" w:rsidRDefault="004114E9" w:rsidP="004114E9">
      <w:pPr>
        <w:pStyle w:val="BulletedListLevel1"/>
      </w:pPr>
      <w:r>
        <w:t xml:space="preserve">To minimize the disruption to </w:t>
      </w:r>
      <w:r w:rsidR="00595B08">
        <w:t>Nexelus</w:t>
      </w:r>
      <w:r>
        <w:t xml:space="preserve"> business.</w:t>
      </w:r>
    </w:p>
    <w:p w14:paraId="07FAEB0C" w14:textId="3C34F88C" w:rsidR="004114E9" w:rsidRPr="004114E9" w:rsidRDefault="004114E9" w:rsidP="00CB6910">
      <w:pPr>
        <w:pStyle w:val="Heading3"/>
      </w:pPr>
      <w:bookmarkStart w:id="137" w:name="_Toc87954195"/>
      <w:r>
        <w:t>Key Staff</w:t>
      </w:r>
      <w:bookmarkEnd w:id="137"/>
    </w:p>
    <w:p w14:paraId="48177D1B" w14:textId="0E85930E" w:rsidR="004114E9" w:rsidRDefault="006277C6" w:rsidP="004114E9">
      <w:pPr>
        <w:pStyle w:val="BulletedListLevel1"/>
      </w:pPr>
      <w:r>
        <w:t>Key s</w:t>
      </w:r>
      <w:r w:rsidR="004114E9">
        <w:t xml:space="preserve">taff is </w:t>
      </w:r>
      <w:r>
        <w:t xml:space="preserve">identified, and </w:t>
      </w:r>
      <w:r w:rsidR="004114E9">
        <w:t>provided appropriate equipment to operate from home</w:t>
      </w:r>
    </w:p>
    <w:p w14:paraId="25BE46DA" w14:textId="3108EDA0" w:rsidR="004114E9" w:rsidRPr="004114E9" w:rsidRDefault="004114E9" w:rsidP="004114E9">
      <w:pPr>
        <w:pStyle w:val="BulletedListLevel1"/>
      </w:pPr>
      <w:r>
        <w:t>Appropriate security policies are in place for selected staff to work from home.</w:t>
      </w:r>
    </w:p>
    <w:p w14:paraId="0BCE9CF3" w14:textId="77777777" w:rsidR="002A3A75" w:rsidRDefault="002A3A75" w:rsidP="009A3375">
      <w:pPr>
        <w:pStyle w:val="Heading3"/>
      </w:pPr>
      <w:bookmarkStart w:id="138" w:name="_Toc87954196"/>
      <w:r>
        <w:t>Recovery Time Objective (RTO)</w:t>
      </w:r>
      <w:bookmarkEnd w:id="138"/>
    </w:p>
    <w:p w14:paraId="1067CF9A" w14:textId="779F2FD4" w:rsidR="002A3A75" w:rsidRDefault="002A3A75" w:rsidP="002A3A75">
      <w:r>
        <w:t>The Recovery Time Objective (RTO) is the targeted duration of time and a service level within which a business process must be restored after a disaster (or disruption), to avoid unacceptable consequences associated with a break in business continuity.</w:t>
      </w:r>
    </w:p>
    <w:p w14:paraId="7993F8B2" w14:textId="77777777" w:rsidR="002A3A75" w:rsidRDefault="002A3A75" w:rsidP="009A3375">
      <w:pPr>
        <w:pStyle w:val="Heading3"/>
      </w:pPr>
      <w:bookmarkStart w:id="139" w:name="_Toc87954197"/>
      <w:r>
        <w:t>Recovery Point Objective (RPO)</w:t>
      </w:r>
      <w:bookmarkEnd w:id="139"/>
    </w:p>
    <w:p w14:paraId="3CB8B5E2" w14:textId="77777777" w:rsidR="002A3A75" w:rsidRDefault="002A3A75" w:rsidP="002A3A75">
      <w:r>
        <w:t>The Recovery Point Objective (RPO) refers to the amount of data at risk. It is determined by the amount of time between data protection events and reflects the amount of data that potentially could be lost during a disaster recovery</w:t>
      </w:r>
    </w:p>
    <w:p w14:paraId="15266443" w14:textId="77777777" w:rsidR="002A3A75" w:rsidRDefault="002A3A75" w:rsidP="009A3375">
      <w:pPr>
        <w:pStyle w:val="Heading3"/>
      </w:pPr>
      <w:bookmarkStart w:id="140" w:name="_Toc87954198"/>
      <w:r>
        <w:t>Maximum Tolerable Outage (MTO)</w:t>
      </w:r>
      <w:bookmarkEnd w:id="140"/>
    </w:p>
    <w:p w14:paraId="57D30342" w14:textId="051E2E20" w:rsidR="002A3A75" w:rsidRDefault="002A3A75" w:rsidP="002A3A75">
      <w:r>
        <w:t>Additionally, there is an additional measure; the Maximum Tolerable Outage (MTO). The MTO is the maximum time that our business will survive from the disruption or interruption in critical business services.</w:t>
      </w:r>
    </w:p>
    <w:p w14:paraId="71DC3AB8" w14:textId="7B9CE2CD" w:rsidR="002A3A75" w:rsidRDefault="00595B08" w:rsidP="002A3A75">
      <w:r>
        <w:lastRenderedPageBreak/>
        <w:t>Nexelus</w:t>
      </w:r>
      <w:r w:rsidR="002A3A75">
        <w:t xml:space="preserve"> </w:t>
      </w:r>
      <w:r w:rsidR="002A3A75" w:rsidRPr="002A3A75">
        <w:t xml:space="preserve">can survive without its critical business services for a maximum of </w:t>
      </w:r>
      <w:r w:rsidR="002A3A75">
        <w:t>one business day</w:t>
      </w:r>
      <w:r w:rsidR="002A3A75" w:rsidRPr="002A3A75">
        <w:t xml:space="preserve">. In case of any incident BCDR </w:t>
      </w:r>
      <w:r w:rsidR="002A3A75">
        <w:t xml:space="preserve">(Business Continuity and </w:t>
      </w:r>
      <w:r w:rsidR="009C73A8">
        <w:t xml:space="preserve">Disaster Recovery) </w:t>
      </w:r>
      <w:r w:rsidR="002A3A75" w:rsidRPr="002A3A75">
        <w:t xml:space="preserve">Team will conduct the impact analysis to evaluate the recovery time. If this recovery time is more than our MTO </w:t>
      </w:r>
      <w:r w:rsidR="009C73A8" w:rsidRPr="002A3A75">
        <w:t>time,</w:t>
      </w:r>
      <w:r w:rsidR="002A3A75" w:rsidRPr="002A3A75">
        <w:t xml:space="preserve"> we will initiate our Disaster Recovery Plan.</w:t>
      </w:r>
    </w:p>
    <w:p w14:paraId="14145687" w14:textId="77777777" w:rsidR="009C73A8" w:rsidRDefault="009C73A8" w:rsidP="009A3375">
      <w:pPr>
        <w:pStyle w:val="Heading3"/>
      </w:pPr>
      <w:bookmarkStart w:id="141" w:name="_Toc87954199"/>
      <w:r>
        <w:t>Critical Business Services</w:t>
      </w:r>
      <w:bookmarkEnd w:id="141"/>
    </w:p>
    <w:p w14:paraId="7432104B" w14:textId="74E77975" w:rsidR="009C73A8" w:rsidRDefault="00595B08" w:rsidP="009C73A8">
      <w:r>
        <w:t>Nexelus</w:t>
      </w:r>
      <w:r w:rsidR="009C73A8">
        <w:t xml:space="preserve"> manages client applications in cloud using Microsoft Azure Services. </w:t>
      </w:r>
      <w:r w:rsidR="009C73A8" w:rsidRPr="009C73A8">
        <w:rPr>
          <w:highlight w:val="yellow"/>
        </w:rPr>
        <w:t>[blurbs]</w:t>
      </w:r>
    </w:p>
    <w:p w14:paraId="6B484252" w14:textId="24FDE6E0" w:rsidR="009C73A8" w:rsidRDefault="009C73A8" w:rsidP="009C73A8">
      <w:r>
        <w:t xml:space="preserve">It is also involved in software development and software support services. </w:t>
      </w:r>
      <w:proofErr w:type="gramStart"/>
      <w:r>
        <w:t>Both of these</w:t>
      </w:r>
      <w:proofErr w:type="gramEnd"/>
      <w:r>
        <w:t xml:space="preserve"> are our critical services and reason for offshore office. For this </w:t>
      </w:r>
      <w:r w:rsidR="001F16DF">
        <w:t>purpose,</w:t>
      </w:r>
      <w:r>
        <w:t xml:space="preserve"> we need the following assets, data (source code) infrastructure, development and OS software and personnel to carry on and continue our business. These critical requirements of our business are as follows:</w:t>
      </w:r>
    </w:p>
    <w:p w14:paraId="4E25365B" w14:textId="5EFF1B9C" w:rsidR="009C73A8" w:rsidRDefault="005B1CCE" w:rsidP="005B1CCE">
      <w:pPr>
        <w:pStyle w:val="BulletedListLevel1"/>
      </w:pPr>
      <w:r>
        <w:t xml:space="preserve">Access to TFS </w:t>
      </w:r>
      <w:r w:rsidR="009C73A8">
        <w:t>(</w:t>
      </w:r>
      <w:r>
        <w:t xml:space="preserve">Server </w:t>
      </w:r>
      <w:r w:rsidR="009C73A8">
        <w:t xml:space="preserve">deployed in </w:t>
      </w:r>
      <w:commentRangeStart w:id="142"/>
      <w:r w:rsidR="009C73A8">
        <w:t>cloud</w:t>
      </w:r>
      <w:commentRangeEnd w:id="142"/>
      <w:r w:rsidR="009C73A8">
        <w:rPr>
          <w:rStyle w:val="CommentReference"/>
          <w:b/>
          <w:color w:val="800080"/>
        </w:rPr>
        <w:commentReference w:id="142"/>
      </w:r>
      <w:r w:rsidR="009C73A8">
        <w:t>).</w:t>
      </w:r>
    </w:p>
    <w:p w14:paraId="04A31090" w14:textId="308DF34D" w:rsidR="009C73A8" w:rsidRDefault="009C73A8" w:rsidP="005B1CCE">
      <w:pPr>
        <w:pStyle w:val="BulletedListLevel1"/>
      </w:pPr>
      <w:r>
        <w:t>At least one Server Machine.</w:t>
      </w:r>
    </w:p>
    <w:p w14:paraId="7EBF0D12" w14:textId="4A18A04F" w:rsidR="009C73A8" w:rsidRDefault="009C73A8" w:rsidP="005B1CCE">
      <w:pPr>
        <w:pStyle w:val="BulletedListLevel1"/>
      </w:pPr>
      <w:r>
        <w:t xml:space="preserve">At least one </w:t>
      </w:r>
      <w:r w:rsidR="005B1CCE">
        <w:t xml:space="preserve">Internet </w:t>
      </w:r>
      <w:r>
        <w:t>connection.</w:t>
      </w:r>
    </w:p>
    <w:p w14:paraId="0265648D" w14:textId="4A1FAEC6" w:rsidR="009C73A8" w:rsidRDefault="009C73A8" w:rsidP="005B1CCE">
      <w:pPr>
        <w:pStyle w:val="BulletedListLevel1"/>
      </w:pPr>
      <w:r>
        <w:t>One telephone line.</w:t>
      </w:r>
    </w:p>
    <w:p w14:paraId="06CF3630" w14:textId="7E2D411A" w:rsidR="009C73A8" w:rsidRDefault="005B1CCE" w:rsidP="005B1CCE">
      <w:pPr>
        <w:pStyle w:val="BulletedListLevel1"/>
      </w:pPr>
      <w:r>
        <w:t xml:space="preserve">Wired and/or Wireless Local area Network </w:t>
      </w:r>
      <w:r w:rsidR="009C73A8">
        <w:t>infrastructure.</w:t>
      </w:r>
    </w:p>
    <w:p w14:paraId="565E956C" w14:textId="55FF35A1" w:rsidR="009C73A8" w:rsidRDefault="005B1CCE" w:rsidP="005B1CCE">
      <w:pPr>
        <w:pStyle w:val="BulletedListLevel1"/>
      </w:pPr>
      <w:r w:rsidRPr="005B1CCE">
        <w:rPr>
          <w:highlight w:val="yellow"/>
        </w:rPr>
        <w:t>xxx</w:t>
      </w:r>
      <w:r>
        <w:t xml:space="preserve"> computers with </w:t>
      </w:r>
      <w:r w:rsidR="009C73A8">
        <w:t>installed OS</w:t>
      </w:r>
      <w:r w:rsidR="00AD1E55">
        <w:t>,</w:t>
      </w:r>
      <w:r w:rsidR="00417643">
        <w:t xml:space="preserve"> Microsoft Office, </w:t>
      </w:r>
      <w:r>
        <w:t>Visual Studio</w:t>
      </w:r>
      <w:r w:rsidR="00417643">
        <w:t xml:space="preserve"> and Microsoft SQL Server Management Studio</w:t>
      </w:r>
      <w:r w:rsidR="009C73A8">
        <w:t>.</w:t>
      </w:r>
    </w:p>
    <w:p w14:paraId="50FF6407" w14:textId="19CEA055" w:rsidR="009C73A8" w:rsidRDefault="009C73A8" w:rsidP="009C73A8">
      <w:r>
        <w:t xml:space="preserve">As part of our BCP and disaster recovery plan we </w:t>
      </w:r>
      <w:r w:rsidR="005B1CCE">
        <w:t>will designate</w:t>
      </w:r>
      <w:r>
        <w:t xml:space="preserve"> a backup site ready to use in case of any SBD (significant business disruption). </w:t>
      </w:r>
    </w:p>
    <w:p w14:paraId="5E01AB54" w14:textId="694DF2E4" w:rsidR="005B1CCE" w:rsidRDefault="005B1CCE" w:rsidP="009A3375">
      <w:pPr>
        <w:pStyle w:val="Heading3"/>
      </w:pPr>
      <w:bookmarkStart w:id="143" w:name="_Toc87954200"/>
      <w:r>
        <w:t>Business Continuity and Disaster Recovery Management Team</w:t>
      </w:r>
      <w:bookmarkEnd w:id="143"/>
      <w:r>
        <w:t xml:space="preserve"> </w:t>
      </w:r>
    </w:p>
    <w:p w14:paraId="01168B2A" w14:textId="7FD4D446" w:rsidR="005B1CCE" w:rsidRDefault="00717C6A" w:rsidP="005B1CCE">
      <w:r>
        <w:t>NSS Team</w:t>
      </w:r>
      <w:r w:rsidR="00C3690B">
        <w:t xml:space="preserve"> also acts as </w:t>
      </w:r>
      <w:r w:rsidR="00595B08">
        <w:t>Nexelus</w:t>
      </w:r>
      <w:r w:rsidR="005B1CCE">
        <w:t xml:space="preserve"> </w:t>
      </w:r>
      <w:r w:rsidR="00C3690B">
        <w:t>B</w:t>
      </w:r>
      <w:r w:rsidR="005B1CCE">
        <w:t xml:space="preserve">usiness </w:t>
      </w:r>
      <w:r w:rsidR="00C3690B">
        <w:t>C</w:t>
      </w:r>
      <w:r w:rsidR="005B1CCE">
        <w:t xml:space="preserve">ontinuity </w:t>
      </w:r>
      <w:r w:rsidR="00C3690B">
        <w:t>M</w:t>
      </w:r>
      <w:r w:rsidR="005B1CCE">
        <w:t xml:space="preserve">anagement </w:t>
      </w:r>
      <w:r w:rsidR="00C3690B">
        <w:t>T</w:t>
      </w:r>
      <w:r w:rsidR="005B1CCE">
        <w:t>eam consists of following personnel:</w:t>
      </w:r>
    </w:p>
    <w:p w14:paraId="4C35BECA" w14:textId="220A08A5" w:rsidR="005B1CCE" w:rsidRDefault="005B1CCE" w:rsidP="005B1CCE">
      <w:pPr>
        <w:pStyle w:val="BulletedListLevel1"/>
      </w:pPr>
      <w:r>
        <w:t>CEO</w:t>
      </w:r>
    </w:p>
    <w:p w14:paraId="58E56EF9" w14:textId="0FC20A19" w:rsidR="005B1CCE" w:rsidRDefault="005B1CCE" w:rsidP="005B1CCE">
      <w:pPr>
        <w:pStyle w:val="BulletedListLevel1"/>
      </w:pPr>
      <w:r>
        <w:t>General Manager</w:t>
      </w:r>
    </w:p>
    <w:p w14:paraId="74DF2072" w14:textId="6817348E" w:rsidR="005B1CCE" w:rsidRDefault="005B1CCE" w:rsidP="005B1CCE">
      <w:pPr>
        <w:pStyle w:val="BulletedListLevel1"/>
      </w:pPr>
      <w:r>
        <w:t>General Manager (Development)</w:t>
      </w:r>
    </w:p>
    <w:p w14:paraId="5D48135C" w14:textId="58BFE1F7" w:rsidR="005B1CCE" w:rsidRPr="005B1CCE" w:rsidRDefault="005B1CCE" w:rsidP="005B1CCE">
      <w:pPr>
        <w:pStyle w:val="BulletedListLevel1"/>
      </w:pPr>
      <w:r>
        <w:t>Senior System Architect</w:t>
      </w:r>
    </w:p>
    <w:p w14:paraId="0D1906A3" w14:textId="1C549C84" w:rsidR="005B1CCE" w:rsidRDefault="005B1CCE" w:rsidP="005B1CCE">
      <w:pPr>
        <w:pStyle w:val="BulletedListLevel1"/>
      </w:pPr>
      <w:r>
        <w:t>Senior Network Engineer</w:t>
      </w:r>
    </w:p>
    <w:p w14:paraId="793F4407" w14:textId="3AAE1A08" w:rsidR="005B1CCE" w:rsidRDefault="005B1CCE" w:rsidP="005B1CCE">
      <w:pPr>
        <w:pStyle w:val="BulletedListLevel1"/>
      </w:pPr>
      <w:r>
        <w:t>QA Lead</w:t>
      </w:r>
    </w:p>
    <w:p w14:paraId="26E9912E" w14:textId="19167E65" w:rsidR="005B1CCE" w:rsidRDefault="00717C6A" w:rsidP="005B1CCE">
      <w:r>
        <w:t>NSS Team</w:t>
      </w:r>
      <w:r w:rsidR="005B1CCE">
        <w:t xml:space="preserve"> will have an electronic copy of this plan stored on </w:t>
      </w:r>
      <w:r w:rsidR="00BC6E2E">
        <w:t xml:space="preserve">their respective </w:t>
      </w:r>
      <w:r w:rsidR="005B1CCE">
        <w:t xml:space="preserve">Microsoft OneDrive </w:t>
      </w:r>
      <w:r w:rsidR="00BC6E2E">
        <w:t xml:space="preserve">account, </w:t>
      </w:r>
      <w:r w:rsidR="005B1CCE">
        <w:t>so that in case of emergency they can use it for guidance.</w:t>
      </w:r>
    </w:p>
    <w:p w14:paraId="4976B3F4" w14:textId="77777777" w:rsidR="00751838" w:rsidRDefault="00751838" w:rsidP="009A3375">
      <w:pPr>
        <w:pStyle w:val="Heading3"/>
      </w:pPr>
      <w:bookmarkStart w:id="144" w:name="_Toc87954201"/>
      <w:r>
        <w:t>Plan Maintenance Procedure</w:t>
      </w:r>
      <w:bookmarkEnd w:id="144"/>
    </w:p>
    <w:p w14:paraId="46B290FE" w14:textId="4C469F14" w:rsidR="00751838" w:rsidRDefault="00751838" w:rsidP="00751838">
      <w:r>
        <w:t>Ensuring that the plan reflects ongoing changes to the resources is crucial. This task includes updating the plan and revising this document to reflect updates; testing the updated plan; and training the personnel. The Business Continuity Management members are responsible for this comprehensive maintenance task.</w:t>
      </w:r>
      <w:r w:rsidR="007C5B8C" w:rsidRPr="007C5B8C">
        <w:rPr>
          <w:highlight w:val="yellow"/>
        </w:rPr>
        <w:t xml:space="preserve"> </w:t>
      </w:r>
      <w:r w:rsidR="008D2063">
        <w:rPr>
          <w:highlight w:val="yellow"/>
        </w:rPr>
        <w:t>T</w:t>
      </w:r>
      <w:r w:rsidR="007C5B8C" w:rsidRPr="008D2063">
        <w:rPr>
          <w:highlight w:val="yellow"/>
        </w:rPr>
        <w:t xml:space="preserve">he </w:t>
      </w:r>
      <w:r w:rsidR="00717C6A">
        <w:rPr>
          <w:highlight w:val="yellow"/>
        </w:rPr>
        <w:t>NSS Team</w:t>
      </w:r>
      <w:r w:rsidR="007C5B8C" w:rsidRPr="008D2063">
        <w:rPr>
          <w:highlight w:val="yellow"/>
        </w:rPr>
        <w:t xml:space="preserve"> members </w:t>
      </w:r>
      <w:r w:rsidR="008D2063" w:rsidRPr="008D2063">
        <w:rPr>
          <w:highlight w:val="yellow"/>
        </w:rPr>
        <w:t xml:space="preserve">will </w:t>
      </w:r>
      <w:r w:rsidRPr="008D2063">
        <w:rPr>
          <w:highlight w:val="yellow"/>
        </w:rPr>
        <w:t>make sure that the plan undergoes a more formal review</w:t>
      </w:r>
      <w:r w:rsidR="008D2063" w:rsidRPr="008D2063">
        <w:rPr>
          <w:highlight w:val="yellow"/>
        </w:rPr>
        <w:t xml:space="preserve"> every Six months</w:t>
      </w:r>
      <w:r>
        <w:t xml:space="preserve"> to confirm the incorporation of all changes since the previous quarter. Annually, the </w:t>
      </w:r>
      <w:r w:rsidR="00717C6A">
        <w:t>NSS Team</w:t>
      </w:r>
      <w:r w:rsidR="00BC6E2E">
        <w:t xml:space="preserve"> </w:t>
      </w:r>
      <w:r>
        <w:t xml:space="preserve">members initiate a complete review of the plan, which could result in major revisions to this document. These revisions will be updated and distributed to all </w:t>
      </w:r>
      <w:r w:rsidR="00717C6A">
        <w:t>NSS Team</w:t>
      </w:r>
      <w:r w:rsidR="00BC6E2E">
        <w:t xml:space="preserve"> </w:t>
      </w:r>
      <w:r>
        <w:t>members. The BCP plan is a live document and requires updates as soon as there are changes and will include a mechanism for induction of new services.</w:t>
      </w:r>
    </w:p>
    <w:p w14:paraId="1B577BAD" w14:textId="1246119C" w:rsidR="00751838" w:rsidRDefault="0089397E" w:rsidP="009A3375">
      <w:pPr>
        <w:pStyle w:val="Heading3"/>
      </w:pPr>
      <w:bookmarkStart w:id="145" w:name="_Toc87954202"/>
      <w:r w:rsidRPr="0089397E">
        <w:t>Disaster Recovery Steps</w:t>
      </w:r>
      <w:bookmarkEnd w:id="145"/>
    </w:p>
    <w:p w14:paraId="251E3802" w14:textId="646AACA3" w:rsidR="0089397E" w:rsidRDefault="0089397E" w:rsidP="0089397E">
      <w:pPr>
        <w:pStyle w:val="Body"/>
      </w:pPr>
      <w:r>
        <w:t>[blurbs]</w:t>
      </w:r>
    </w:p>
    <w:p w14:paraId="6B6DE4C5" w14:textId="77777777" w:rsidR="0089397E" w:rsidRDefault="0089397E" w:rsidP="0089397E">
      <w:pPr>
        <w:pStyle w:val="Body"/>
      </w:pPr>
    </w:p>
    <w:tbl>
      <w:tblPr>
        <w:tblStyle w:val="TableGrid"/>
        <w:tblW w:w="0" w:type="auto"/>
        <w:tblLook w:val="04A0" w:firstRow="1" w:lastRow="0" w:firstColumn="1" w:lastColumn="0" w:noHBand="0" w:noVBand="1"/>
      </w:tblPr>
      <w:tblGrid>
        <w:gridCol w:w="1744"/>
        <w:gridCol w:w="4856"/>
        <w:gridCol w:w="2760"/>
      </w:tblGrid>
      <w:tr w:rsidR="0089397E" w14:paraId="64339CE7" w14:textId="77777777" w:rsidTr="00894851">
        <w:trPr>
          <w:cnfStyle w:val="100000000000" w:firstRow="1" w:lastRow="0" w:firstColumn="0" w:lastColumn="0" w:oddVBand="0" w:evenVBand="0" w:oddHBand="0" w:evenHBand="0" w:firstRowFirstColumn="0" w:firstRowLastColumn="0" w:lastRowFirstColumn="0" w:lastRowLastColumn="0"/>
        </w:trPr>
        <w:tc>
          <w:tcPr>
            <w:tcW w:w="2155" w:type="dxa"/>
          </w:tcPr>
          <w:p w14:paraId="7EBAF819" w14:textId="77777777" w:rsidR="0089397E" w:rsidRPr="00C71B50" w:rsidRDefault="0089397E" w:rsidP="0089397E">
            <w:pPr>
              <w:pStyle w:val="Table"/>
              <w:rPr>
                <w:b w:val="0"/>
              </w:rPr>
            </w:pPr>
            <w:r w:rsidRPr="00C71B50">
              <w:t>Info</w:t>
            </w:r>
          </w:p>
        </w:tc>
        <w:tc>
          <w:tcPr>
            <w:tcW w:w="3240" w:type="dxa"/>
          </w:tcPr>
          <w:p w14:paraId="65CCC36D" w14:textId="77777777" w:rsidR="0089397E" w:rsidRPr="00C71B50" w:rsidRDefault="0089397E" w:rsidP="0089397E">
            <w:pPr>
              <w:pStyle w:val="Table"/>
              <w:rPr>
                <w:b w:val="0"/>
              </w:rPr>
            </w:pPr>
            <w:r w:rsidRPr="00C71B50">
              <w:t>Description</w:t>
            </w:r>
          </w:p>
        </w:tc>
        <w:tc>
          <w:tcPr>
            <w:tcW w:w="3955" w:type="dxa"/>
          </w:tcPr>
          <w:p w14:paraId="7B721F9C" w14:textId="77777777" w:rsidR="0089397E" w:rsidRPr="00C71B50" w:rsidRDefault="0089397E" w:rsidP="0089397E">
            <w:pPr>
              <w:pStyle w:val="Table"/>
              <w:rPr>
                <w:b w:val="0"/>
              </w:rPr>
            </w:pPr>
            <w:r w:rsidRPr="00C71B50">
              <w:t>Details</w:t>
            </w:r>
          </w:p>
        </w:tc>
      </w:tr>
      <w:tr w:rsidR="0089397E" w14:paraId="0FDE8BD2" w14:textId="77777777" w:rsidTr="00894851">
        <w:tc>
          <w:tcPr>
            <w:tcW w:w="2155" w:type="dxa"/>
          </w:tcPr>
          <w:p w14:paraId="2B17463A" w14:textId="77777777" w:rsidR="0089397E" w:rsidRDefault="0089397E" w:rsidP="0089397E">
            <w:pPr>
              <w:pStyle w:val="Table"/>
            </w:pPr>
            <w:r>
              <w:t>Access to Azure Portal</w:t>
            </w:r>
          </w:p>
        </w:tc>
        <w:tc>
          <w:tcPr>
            <w:tcW w:w="3240" w:type="dxa"/>
          </w:tcPr>
          <w:p w14:paraId="36EDDFA9" w14:textId="77777777" w:rsidR="0089397E" w:rsidRPr="00317C86" w:rsidRDefault="0089397E" w:rsidP="0089397E">
            <w:pPr>
              <w:pStyle w:val="Table"/>
            </w:pPr>
            <w:r>
              <w:t>You will need Azure portal access to spin up new servers</w:t>
            </w:r>
          </w:p>
        </w:tc>
        <w:tc>
          <w:tcPr>
            <w:tcW w:w="3955" w:type="dxa"/>
          </w:tcPr>
          <w:p w14:paraId="5EAA1FE6" w14:textId="77777777" w:rsidR="0089397E" w:rsidRDefault="0089397E" w:rsidP="0089397E">
            <w:pPr>
              <w:pStyle w:val="Table"/>
            </w:pPr>
          </w:p>
          <w:p w14:paraId="3F969BA9" w14:textId="77777777" w:rsidR="0089397E" w:rsidRPr="00317C86" w:rsidRDefault="0089397E" w:rsidP="0089397E">
            <w:pPr>
              <w:pStyle w:val="Table"/>
            </w:pPr>
          </w:p>
        </w:tc>
      </w:tr>
      <w:tr w:rsidR="0089397E" w14:paraId="4122DC70" w14:textId="77777777" w:rsidTr="00894851">
        <w:tc>
          <w:tcPr>
            <w:tcW w:w="2155" w:type="dxa"/>
          </w:tcPr>
          <w:p w14:paraId="67A6C091" w14:textId="77777777" w:rsidR="0089397E" w:rsidRDefault="0089397E" w:rsidP="0089397E">
            <w:pPr>
              <w:pStyle w:val="Table"/>
            </w:pPr>
            <w:r>
              <w:t>Access to Backup server images</w:t>
            </w:r>
          </w:p>
        </w:tc>
        <w:tc>
          <w:tcPr>
            <w:tcW w:w="3240" w:type="dxa"/>
          </w:tcPr>
          <w:p w14:paraId="03366D3F" w14:textId="77777777" w:rsidR="0089397E" w:rsidRPr="00317C86" w:rsidRDefault="0089397E" w:rsidP="0089397E">
            <w:pPr>
              <w:pStyle w:val="Table"/>
            </w:pPr>
          </w:p>
        </w:tc>
        <w:tc>
          <w:tcPr>
            <w:tcW w:w="3955" w:type="dxa"/>
          </w:tcPr>
          <w:p w14:paraId="5A09B2F2" w14:textId="77777777" w:rsidR="0089397E" w:rsidRPr="00317C86" w:rsidRDefault="0089397E" w:rsidP="0089397E">
            <w:pPr>
              <w:pStyle w:val="Table"/>
            </w:pPr>
          </w:p>
        </w:tc>
      </w:tr>
      <w:tr w:rsidR="0089397E" w14:paraId="56A46A5B" w14:textId="77777777" w:rsidTr="00894851">
        <w:tc>
          <w:tcPr>
            <w:tcW w:w="2155" w:type="dxa"/>
          </w:tcPr>
          <w:p w14:paraId="716F7C17" w14:textId="77777777" w:rsidR="0089397E" w:rsidRPr="00317C86" w:rsidRDefault="0089397E" w:rsidP="0089397E">
            <w:pPr>
              <w:pStyle w:val="Table"/>
            </w:pPr>
            <w:r>
              <w:t xml:space="preserve">DB </w:t>
            </w:r>
            <w:r w:rsidRPr="00317C86">
              <w:t>Back Source Folder</w:t>
            </w:r>
          </w:p>
        </w:tc>
        <w:tc>
          <w:tcPr>
            <w:tcW w:w="3240" w:type="dxa"/>
          </w:tcPr>
          <w:p w14:paraId="5CF88287" w14:textId="77777777" w:rsidR="0089397E" w:rsidRPr="00317C86" w:rsidRDefault="0089397E" w:rsidP="0089397E">
            <w:pPr>
              <w:pStyle w:val="Table"/>
            </w:pPr>
            <w:r w:rsidRPr="00317C86">
              <w:t>Folder path with Database backups.</w:t>
            </w:r>
          </w:p>
        </w:tc>
        <w:tc>
          <w:tcPr>
            <w:tcW w:w="3955" w:type="dxa"/>
          </w:tcPr>
          <w:p w14:paraId="44B45EC4" w14:textId="77777777" w:rsidR="0089397E" w:rsidRPr="00317C86" w:rsidRDefault="0089397E" w:rsidP="0089397E">
            <w:pPr>
              <w:pStyle w:val="Table"/>
            </w:pPr>
          </w:p>
        </w:tc>
      </w:tr>
      <w:tr w:rsidR="0089397E" w14:paraId="56825C65" w14:textId="77777777" w:rsidTr="00894851">
        <w:tc>
          <w:tcPr>
            <w:tcW w:w="2155" w:type="dxa"/>
          </w:tcPr>
          <w:p w14:paraId="7C910723" w14:textId="77777777" w:rsidR="0089397E" w:rsidRPr="00317C86" w:rsidRDefault="0089397E" w:rsidP="0089397E">
            <w:pPr>
              <w:pStyle w:val="Table"/>
            </w:pPr>
            <w:r>
              <w:t xml:space="preserve">DB </w:t>
            </w:r>
            <w:r w:rsidRPr="00317C86">
              <w:t>Destination Folder</w:t>
            </w:r>
          </w:p>
        </w:tc>
        <w:tc>
          <w:tcPr>
            <w:tcW w:w="3240" w:type="dxa"/>
          </w:tcPr>
          <w:p w14:paraId="62CBC100" w14:textId="77777777" w:rsidR="0089397E" w:rsidRPr="00317C86" w:rsidRDefault="0089397E" w:rsidP="0089397E">
            <w:pPr>
              <w:pStyle w:val="Table"/>
            </w:pPr>
            <w:r>
              <w:t>Folder path on new DB server where we will copy the backup. This folder should be accessible by SQL server where we are restoring backups.</w:t>
            </w:r>
          </w:p>
        </w:tc>
        <w:tc>
          <w:tcPr>
            <w:tcW w:w="3955" w:type="dxa"/>
          </w:tcPr>
          <w:p w14:paraId="3DB7FD6F" w14:textId="77777777" w:rsidR="0089397E" w:rsidRPr="00317C86" w:rsidRDefault="0089397E" w:rsidP="0089397E">
            <w:pPr>
              <w:pStyle w:val="Table"/>
            </w:pPr>
          </w:p>
        </w:tc>
      </w:tr>
      <w:tr w:rsidR="0089397E" w14:paraId="5A3A5DE3" w14:textId="77777777" w:rsidTr="00894851">
        <w:tc>
          <w:tcPr>
            <w:tcW w:w="2155" w:type="dxa"/>
          </w:tcPr>
          <w:p w14:paraId="621F7D0F" w14:textId="77777777" w:rsidR="0089397E" w:rsidRPr="00317C86" w:rsidRDefault="0089397E" w:rsidP="0089397E">
            <w:pPr>
              <w:pStyle w:val="Table"/>
            </w:pPr>
            <w:r>
              <w:t>Application Files Source Folder</w:t>
            </w:r>
          </w:p>
        </w:tc>
        <w:tc>
          <w:tcPr>
            <w:tcW w:w="3240" w:type="dxa"/>
          </w:tcPr>
          <w:p w14:paraId="6D0D97A4" w14:textId="77777777" w:rsidR="0089397E" w:rsidRPr="00317C86" w:rsidRDefault="0089397E" w:rsidP="0089397E">
            <w:pPr>
              <w:pStyle w:val="Table"/>
            </w:pPr>
            <w:r>
              <w:t>Folder path where Application / Document files are backed up.</w:t>
            </w:r>
          </w:p>
        </w:tc>
        <w:tc>
          <w:tcPr>
            <w:tcW w:w="3955" w:type="dxa"/>
          </w:tcPr>
          <w:p w14:paraId="3D7F5DB3" w14:textId="77777777" w:rsidR="0089397E" w:rsidRPr="00317C86" w:rsidRDefault="0089397E" w:rsidP="0089397E">
            <w:pPr>
              <w:pStyle w:val="Table"/>
            </w:pPr>
          </w:p>
        </w:tc>
      </w:tr>
      <w:tr w:rsidR="0089397E" w14:paraId="012DA4DE" w14:textId="77777777" w:rsidTr="00894851">
        <w:tc>
          <w:tcPr>
            <w:tcW w:w="2155" w:type="dxa"/>
          </w:tcPr>
          <w:p w14:paraId="0C30C0B5" w14:textId="77777777" w:rsidR="0089397E" w:rsidRDefault="0089397E" w:rsidP="0089397E">
            <w:pPr>
              <w:pStyle w:val="Table"/>
            </w:pPr>
            <w:r>
              <w:t>Application Files Destination Folder</w:t>
            </w:r>
          </w:p>
        </w:tc>
        <w:tc>
          <w:tcPr>
            <w:tcW w:w="3240" w:type="dxa"/>
          </w:tcPr>
          <w:p w14:paraId="455DA12B" w14:textId="77777777" w:rsidR="0089397E" w:rsidRDefault="0089397E" w:rsidP="0089397E">
            <w:pPr>
              <w:pStyle w:val="Table"/>
            </w:pPr>
            <w:r>
              <w:t>Folder path where application files will be copied to restore.</w:t>
            </w:r>
          </w:p>
        </w:tc>
        <w:tc>
          <w:tcPr>
            <w:tcW w:w="3955" w:type="dxa"/>
          </w:tcPr>
          <w:p w14:paraId="33FCB80D" w14:textId="77777777" w:rsidR="0089397E" w:rsidRPr="00317C86" w:rsidRDefault="0089397E" w:rsidP="0089397E">
            <w:pPr>
              <w:pStyle w:val="Table"/>
            </w:pPr>
          </w:p>
        </w:tc>
      </w:tr>
      <w:tr w:rsidR="0089397E" w14:paraId="6A08C1F2" w14:textId="77777777" w:rsidTr="00894851">
        <w:tc>
          <w:tcPr>
            <w:tcW w:w="2155" w:type="dxa"/>
          </w:tcPr>
          <w:p w14:paraId="4F1A7977" w14:textId="77777777" w:rsidR="0089397E" w:rsidRDefault="0089397E" w:rsidP="0089397E">
            <w:pPr>
              <w:pStyle w:val="Table"/>
            </w:pPr>
            <w:r>
              <w:t>DB Server IP Address</w:t>
            </w:r>
          </w:p>
        </w:tc>
        <w:tc>
          <w:tcPr>
            <w:tcW w:w="3240" w:type="dxa"/>
          </w:tcPr>
          <w:p w14:paraId="45B2B980" w14:textId="77777777" w:rsidR="0089397E" w:rsidRDefault="0089397E" w:rsidP="0089397E">
            <w:pPr>
              <w:pStyle w:val="Table"/>
            </w:pPr>
            <w:r>
              <w:t>IP Address of new DB server. This will be required when updating Database connection settings for Web Application.</w:t>
            </w:r>
          </w:p>
        </w:tc>
        <w:tc>
          <w:tcPr>
            <w:tcW w:w="3955" w:type="dxa"/>
          </w:tcPr>
          <w:p w14:paraId="74833EAF" w14:textId="77777777" w:rsidR="0089397E" w:rsidRPr="00317C86" w:rsidRDefault="0089397E" w:rsidP="0089397E">
            <w:pPr>
              <w:pStyle w:val="Table"/>
            </w:pPr>
          </w:p>
        </w:tc>
      </w:tr>
      <w:tr w:rsidR="0089397E" w14:paraId="7B40169B" w14:textId="77777777" w:rsidTr="00894851">
        <w:tc>
          <w:tcPr>
            <w:tcW w:w="2155" w:type="dxa"/>
          </w:tcPr>
          <w:p w14:paraId="6D056336" w14:textId="77777777" w:rsidR="0089397E" w:rsidRDefault="0089397E" w:rsidP="0089397E">
            <w:pPr>
              <w:pStyle w:val="Table"/>
            </w:pPr>
            <w:r>
              <w:t>Web Server IP Address</w:t>
            </w:r>
          </w:p>
        </w:tc>
        <w:tc>
          <w:tcPr>
            <w:tcW w:w="3240" w:type="dxa"/>
          </w:tcPr>
          <w:p w14:paraId="02BC09F4" w14:textId="77777777" w:rsidR="0089397E" w:rsidRDefault="0089397E" w:rsidP="0089397E">
            <w:pPr>
              <w:pStyle w:val="Table"/>
            </w:pPr>
            <w:r>
              <w:t>This will be required when creating shared folder for GP files.</w:t>
            </w:r>
          </w:p>
        </w:tc>
        <w:tc>
          <w:tcPr>
            <w:tcW w:w="3955" w:type="dxa"/>
          </w:tcPr>
          <w:p w14:paraId="02D68885" w14:textId="77777777" w:rsidR="0089397E" w:rsidRPr="00317C86" w:rsidRDefault="0089397E" w:rsidP="0089397E">
            <w:pPr>
              <w:pStyle w:val="Table"/>
            </w:pPr>
          </w:p>
        </w:tc>
      </w:tr>
      <w:tr w:rsidR="0089397E" w14:paraId="6C0BDFB0" w14:textId="77777777" w:rsidTr="00894851">
        <w:tc>
          <w:tcPr>
            <w:tcW w:w="2155" w:type="dxa"/>
          </w:tcPr>
          <w:p w14:paraId="64B0234D" w14:textId="77777777" w:rsidR="0089397E" w:rsidRDefault="0089397E" w:rsidP="0089397E">
            <w:pPr>
              <w:pStyle w:val="Table"/>
            </w:pPr>
            <w:r>
              <w:t>SFTP Details</w:t>
            </w:r>
          </w:p>
        </w:tc>
        <w:tc>
          <w:tcPr>
            <w:tcW w:w="3240" w:type="dxa"/>
          </w:tcPr>
          <w:p w14:paraId="54472201" w14:textId="77777777" w:rsidR="0089397E" w:rsidRDefault="0089397E" w:rsidP="0089397E">
            <w:pPr>
              <w:pStyle w:val="Table"/>
            </w:pPr>
            <w:r>
              <w:t>Make sure you have access to SFTP setup details.</w:t>
            </w:r>
          </w:p>
        </w:tc>
        <w:tc>
          <w:tcPr>
            <w:tcW w:w="3955" w:type="dxa"/>
          </w:tcPr>
          <w:p w14:paraId="47F062D2" w14:textId="77777777" w:rsidR="0089397E" w:rsidRPr="00317C86" w:rsidRDefault="0089397E" w:rsidP="0089397E">
            <w:pPr>
              <w:pStyle w:val="Table"/>
            </w:pPr>
          </w:p>
        </w:tc>
      </w:tr>
      <w:tr w:rsidR="0089397E" w14:paraId="0265B564" w14:textId="77777777" w:rsidTr="00894851">
        <w:tc>
          <w:tcPr>
            <w:tcW w:w="2155" w:type="dxa"/>
          </w:tcPr>
          <w:p w14:paraId="1E915521" w14:textId="77777777" w:rsidR="0089397E" w:rsidRDefault="0089397E" w:rsidP="0089397E">
            <w:pPr>
              <w:pStyle w:val="Table"/>
            </w:pPr>
            <w:r>
              <w:t>SQL Script to create Databases.</w:t>
            </w:r>
          </w:p>
        </w:tc>
        <w:tc>
          <w:tcPr>
            <w:tcW w:w="3240" w:type="dxa"/>
          </w:tcPr>
          <w:p w14:paraId="487BA5EF" w14:textId="736D6571" w:rsidR="0089397E" w:rsidRDefault="0089397E" w:rsidP="0089397E">
            <w:pPr>
              <w:pStyle w:val="Table"/>
            </w:pPr>
            <w:r>
              <w:t xml:space="preserve">Will be referenced as </w:t>
            </w:r>
            <w:proofErr w:type="spellStart"/>
            <w:r w:rsidR="00595B08">
              <w:t>Nexelus</w:t>
            </w:r>
            <w:r>
              <w:t>_dr_recovery_create_all_databases</w:t>
            </w:r>
            <w:proofErr w:type="spellEnd"/>
            <w:r>
              <w:t xml:space="preserve"> in this document.</w:t>
            </w:r>
          </w:p>
        </w:tc>
        <w:tc>
          <w:tcPr>
            <w:tcW w:w="3955" w:type="dxa"/>
          </w:tcPr>
          <w:p w14:paraId="4A999E96" w14:textId="77777777" w:rsidR="0089397E" w:rsidRPr="00317C86" w:rsidRDefault="0089397E" w:rsidP="0089397E">
            <w:pPr>
              <w:pStyle w:val="Table"/>
            </w:pPr>
          </w:p>
        </w:tc>
      </w:tr>
      <w:tr w:rsidR="0089397E" w14:paraId="3E749309" w14:textId="77777777" w:rsidTr="00894851">
        <w:tc>
          <w:tcPr>
            <w:tcW w:w="2155" w:type="dxa"/>
          </w:tcPr>
          <w:p w14:paraId="12EC6917" w14:textId="77777777" w:rsidR="0089397E" w:rsidRDefault="0089397E" w:rsidP="0089397E">
            <w:pPr>
              <w:pStyle w:val="Table"/>
            </w:pPr>
            <w:r>
              <w:t>SQL Script to restore database.</w:t>
            </w:r>
          </w:p>
        </w:tc>
        <w:tc>
          <w:tcPr>
            <w:tcW w:w="3240" w:type="dxa"/>
          </w:tcPr>
          <w:p w14:paraId="12884DD5" w14:textId="255BB592" w:rsidR="0089397E" w:rsidRDefault="0089397E" w:rsidP="0089397E">
            <w:pPr>
              <w:pStyle w:val="Table"/>
            </w:pPr>
            <w:r>
              <w:t xml:space="preserve">Will be referenced as </w:t>
            </w:r>
            <w:proofErr w:type="spellStart"/>
            <w:r w:rsidR="00595B08">
              <w:t>Nexelus</w:t>
            </w:r>
            <w:r>
              <w:t>_dr_recovery_restore_databases</w:t>
            </w:r>
            <w:proofErr w:type="spellEnd"/>
            <w:r>
              <w:t xml:space="preserve"> in this document.</w:t>
            </w:r>
          </w:p>
        </w:tc>
        <w:tc>
          <w:tcPr>
            <w:tcW w:w="3955" w:type="dxa"/>
          </w:tcPr>
          <w:p w14:paraId="121EB0E2" w14:textId="77777777" w:rsidR="0089397E" w:rsidRPr="00317C86" w:rsidRDefault="0089397E" w:rsidP="0089397E">
            <w:pPr>
              <w:pStyle w:val="Table"/>
            </w:pPr>
            <w:r>
              <w:t>This SP should take one parameter as below.</w:t>
            </w:r>
            <w:r>
              <w:br/>
              <w:t>1- Backup path: This SP will get backups for all databases from this path and will restore all databases.</w:t>
            </w:r>
            <w:r>
              <w:br/>
            </w:r>
          </w:p>
        </w:tc>
      </w:tr>
      <w:tr w:rsidR="0089397E" w14:paraId="6278A980" w14:textId="77777777" w:rsidTr="00894851">
        <w:tc>
          <w:tcPr>
            <w:tcW w:w="2155" w:type="dxa"/>
          </w:tcPr>
          <w:p w14:paraId="19399E4F" w14:textId="77777777" w:rsidR="0089397E" w:rsidRDefault="0089397E" w:rsidP="0089397E">
            <w:pPr>
              <w:pStyle w:val="Table"/>
            </w:pPr>
            <w:r>
              <w:t xml:space="preserve">Update Script to update Server name, </w:t>
            </w:r>
            <w:proofErr w:type="spellStart"/>
            <w:r>
              <w:t>uid</w:t>
            </w:r>
            <w:proofErr w:type="spellEnd"/>
            <w:r>
              <w:t>/</w:t>
            </w:r>
            <w:proofErr w:type="spellStart"/>
            <w:r>
              <w:t>pwd</w:t>
            </w:r>
            <w:proofErr w:type="spellEnd"/>
            <w:r>
              <w:t xml:space="preserve"> for all databases.</w:t>
            </w:r>
          </w:p>
        </w:tc>
        <w:tc>
          <w:tcPr>
            <w:tcW w:w="3240" w:type="dxa"/>
          </w:tcPr>
          <w:p w14:paraId="527AEE9A" w14:textId="2F2A8507" w:rsidR="0089397E" w:rsidRDefault="0089397E" w:rsidP="0089397E">
            <w:pPr>
              <w:pStyle w:val="Table"/>
            </w:pPr>
            <w:r>
              <w:t>This Script will update DB server name, user id and password for all databases.</w:t>
            </w:r>
            <w:r>
              <w:br/>
              <w:t>Question is, do we need to use separate users for all clients the same way we are doing, or we can use “</w:t>
            </w:r>
            <w:proofErr w:type="spellStart"/>
            <w:r>
              <w:t>sa</w:t>
            </w:r>
            <w:proofErr w:type="spellEnd"/>
            <w:r>
              <w:t>” for all users for disaster recover.</w:t>
            </w:r>
            <w:r>
              <w:br/>
              <w:t>in any case, we must create this script to do this automatically, rather than doing it manually.</w:t>
            </w:r>
            <w:r>
              <w:br/>
              <w:t>For now, let’s assume we will use “</w:t>
            </w:r>
            <w:proofErr w:type="spellStart"/>
            <w:r>
              <w:t>sa</w:t>
            </w:r>
            <w:proofErr w:type="spellEnd"/>
            <w:r>
              <w:t>” for all clients.</w:t>
            </w:r>
            <w:r>
              <w:br/>
            </w:r>
            <w:proofErr w:type="spellStart"/>
            <w:r w:rsidR="00595B08">
              <w:t>Nexelus</w:t>
            </w:r>
            <w:r>
              <w:t>_dr_recovery_update_database_credentials</w:t>
            </w:r>
            <w:proofErr w:type="spellEnd"/>
            <w:r>
              <w:t xml:space="preserve"> will be referenced in this document.</w:t>
            </w:r>
          </w:p>
        </w:tc>
        <w:tc>
          <w:tcPr>
            <w:tcW w:w="3955" w:type="dxa"/>
          </w:tcPr>
          <w:p w14:paraId="512062BC" w14:textId="77777777" w:rsidR="0089397E" w:rsidRDefault="0089397E" w:rsidP="0089397E">
            <w:pPr>
              <w:pStyle w:val="Table"/>
            </w:pPr>
            <w:r>
              <w:t>This SP will take 2 parameters.</w:t>
            </w:r>
            <w:r>
              <w:br/>
              <w:t>user ID and password.</w:t>
            </w:r>
          </w:p>
        </w:tc>
      </w:tr>
    </w:tbl>
    <w:p w14:paraId="1A16FB7F" w14:textId="0DE9D15D" w:rsidR="0089397E" w:rsidRDefault="0089397E" w:rsidP="0089397E">
      <w:pPr>
        <w:pStyle w:val="Body"/>
      </w:pPr>
    </w:p>
    <w:p w14:paraId="51B1AD40" w14:textId="1B2DAACB" w:rsidR="00F42B71" w:rsidRDefault="00F42B71" w:rsidP="00F42B71">
      <w:pPr>
        <w:pStyle w:val="Heading2"/>
      </w:pPr>
      <w:bookmarkStart w:id="146" w:name="_Toc87954203"/>
      <w:r>
        <w:lastRenderedPageBreak/>
        <w:t>Restore Servers in Azure</w:t>
      </w:r>
      <w:bookmarkEnd w:id="146"/>
      <w:r>
        <w:t xml:space="preserve"> </w:t>
      </w:r>
    </w:p>
    <w:p w14:paraId="41FDF59A" w14:textId="3B42AA48" w:rsidR="00D52BDE" w:rsidRPr="00D52BDE" w:rsidRDefault="00D52BDE" w:rsidP="00D52BDE">
      <w:pPr>
        <w:pStyle w:val="Body"/>
      </w:pPr>
      <w:r>
        <w:t>[blurbs]</w:t>
      </w:r>
    </w:p>
    <w:p w14:paraId="6E024E07" w14:textId="0E43E9EA" w:rsidR="00C22D65" w:rsidRDefault="00BB0F73" w:rsidP="00CB6910">
      <w:pPr>
        <w:pStyle w:val="Heading3"/>
      </w:pPr>
      <w:bookmarkStart w:id="147" w:name="_Toc87954204"/>
      <w:r>
        <w:t xml:space="preserve">A. </w:t>
      </w:r>
      <w:r w:rsidR="00D52BDE">
        <w:t>Create new Servers</w:t>
      </w:r>
      <w:bookmarkEnd w:id="147"/>
    </w:p>
    <w:p w14:paraId="3927A2FB" w14:textId="4F14DA2A" w:rsidR="00F17343" w:rsidRDefault="00F17343" w:rsidP="00C22D65">
      <w:pPr>
        <w:spacing w:before="0" w:after="160" w:line="259" w:lineRule="auto"/>
      </w:pPr>
      <w:r>
        <w:t>Login to Azure Portal.</w:t>
      </w:r>
    </w:p>
    <w:p w14:paraId="40A44EC6" w14:textId="77777777" w:rsidR="00F17343" w:rsidRDefault="00F17343" w:rsidP="003B420C">
      <w:pPr>
        <w:pStyle w:val="ListParagraph"/>
        <w:numPr>
          <w:ilvl w:val="0"/>
          <w:numId w:val="20"/>
        </w:numPr>
        <w:spacing w:before="0" w:after="160" w:line="259" w:lineRule="auto"/>
      </w:pPr>
      <w:r>
        <w:t>Spin up new Servers.</w:t>
      </w:r>
    </w:p>
    <w:p w14:paraId="0BE32FDE" w14:textId="77777777" w:rsidR="00F17343" w:rsidRPr="00284AD9" w:rsidRDefault="00F17343" w:rsidP="003B420C">
      <w:pPr>
        <w:pStyle w:val="ListParagraph"/>
        <w:numPr>
          <w:ilvl w:val="0"/>
          <w:numId w:val="20"/>
        </w:numPr>
        <w:spacing w:before="0" w:after="160" w:line="259" w:lineRule="auto"/>
      </w:pPr>
      <w:r w:rsidRPr="00284AD9">
        <w:t>Restore Server Images:</w:t>
      </w:r>
    </w:p>
    <w:p w14:paraId="25B01AB6" w14:textId="77777777" w:rsidR="00F17343" w:rsidRPr="00D43F12" w:rsidRDefault="00F17343" w:rsidP="003B420C">
      <w:pPr>
        <w:pStyle w:val="ListParagraph"/>
        <w:numPr>
          <w:ilvl w:val="1"/>
          <w:numId w:val="21"/>
        </w:numPr>
        <w:spacing w:before="0" w:after="160" w:line="259" w:lineRule="auto"/>
      </w:pPr>
      <w:r w:rsidRPr="00D43F12">
        <w:t>Restore Database server Image.</w:t>
      </w:r>
    </w:p>
    <w:p w14:paraId="6B59F241" w14:textId="77777777" w:rsidR="00F17343" w:rsidRPr="00D43F12" w:rsidRDefault="00F17343" w:rsidP="003B420C">
      <w:pPr>
        <w:pStyle w:val="ListParagraph"/>
        <w:numPr>
          <w:ilvl w:val="1"/>
          <w:numId w:val="21"/>
        </w:numPr>
        <w:spacing w:before="0" w:after="160" w:line="259" w:lineRule="auto"/>
      </w:pPr>
      <w:r w:rsidRPr="00D43F12">
        <w:t>Restore Web Server Image.</w:t>
      </w:r>
    </w:p>
    <w:p w14:paraId="10392086" w14:textId="77777777" w:rsidR="00F17343" w:rsidRDefault="00F17343" w:rsidP="003B420C">
      <w:pPr>
        <w:pStyle w:val="ListParagraph"/>
        <w:numPr>
          <w:ilvl w:val="0"/>
          <w:numId w:val="20"/>
        </w:numPr>
        <w:spacing w:before="0" w:after="160" w:line="259" w:lineRule="auto"/>
        <w:rPr>
          <w:b/>
          <w:bCs/>
        </w:rPr>
      </w:pPr>
      <w:r w:rsidRPr="003724D6">
        <w:t xml:space="preserve">Copy </w:t>
      </w:r>
      <w:r>
        <w:t xml:space="preserve">source </w:t>
      </w:r>
      <w:r w:rsidRPr="003724D6">
        <w:t>Files</w:t>
      </w:r>
      <w:r>
        <w:rPr>
          <w:b/>
          <w:bCs/>
        </w:rPr>
        <w:t>.</w:t>
      </w:r>
    </w:p>
    <w:p w14:paraId="7AA16801" w14:textId="77777777" w:rsidR="00F17343" w:rsidRDefault="00F17343" w:rsidP="0015566A">
      <w:pPr>
        <w:pStyle w:val="ListParagraph"/>
        <w:numPr>
          <w:ilvl w:val="1"/>
          <w:numId w:val="18"/>
        </w:numPr>
        <w:spacing w:before="0" w:after="160" w:line="259" w:lineRule="auto"/>
      </w:pPr>
      <w:r w:rsidRPr="003724D6">
        <w:t>Copy files from source folder to Destination Folders.</w:t>
      </w:r>
    </w:p>
    <w:p w14:paraId="1D1FD877" w14:textId="2AA8C377" w:rsidR="00F17343" w:rsidRDefault="00BB0F73" w:rsidP="00CB6910">
      <w:pPr>
        <w:pStyle w:val="Heading3"/>
      </w:pPr>
      <w:bookmarkStart w:id="148" w:name="_Toc87954205"/>
      <w:r>
        <w:t xml:space="preserve">B. </w:t>
      </w:r>
      <w:r w:rsidR="00C22D65">
        <w:t xml:space="preserve">Recover </w:t>
      </w:r>
      <w:r w:rsidR="00F17343" w:rsidRPr="00406D03">
        <w:t>Databases</w:t>
      </w:r>
      <w:bookmarkEnd w:id="148"/>
    </w:p>
    <w:p w14:paraId="69C0087F" w14:textId="77777777" w:rsidR="00F17343" w:rsidRDefault="00F17343" w:rsidP="003B420C">
      <w:pPr>
        <w:pStyle w:val="ListParagraph"/>
        <w:numPr>
          <w:ilvl w:val="1"/>
          <w:numId w:val="20"/>
        </w:numPr>
        <w:spacing w:before="0" w:after="160" w:line="259" w:lineRule="auto"/>
      </w:pPr>
      <w:r>
        <w:t>RDC to new DB Server.</w:t>
      </w:r>
    </w:p>
    <w:p w14:paraId="0712E3FB" w14:textId="77777777" w:rsidR="00F17343" w:rsidRDefault="00F17343" w:rsidP="003B420C">
      <w:pPr>
        <w:pStyle w:val="ListParagraph"/>
        <w:numPr>
          <w:ilvl w:val="1"/>
          <w:numId w:val="20"/>
        </w:numPr>
        <w:spacing w:before="0" w:after="160" w:line="259" w:lineRule="auto"/>
      </w:pPr>
      <w:r>
        <w:t>Open Microsoft SQL Server Management Studio (MSMS) and step c. to k. for each company database.</w:t>
      </w:r>
    </w:p>
    <w:p w14:paraId="7AC0C09D" w14:textId="77777777" w:rsidR="00F17343" w:rsidRDefault="00F17343" w:rsidP="003B420C">
      <w:pPr>
        <w:pStyle w:val="ListParagraph"/>
        <w:numPr>
          <w:ilvl w:val="1"/>
          <w:numId w:val="20"/>
        </w:numPr>
        <w:spacing w:before="0" w:after="160" w:line="259" w:lineRule="auto"/>
      </w:pPr>
      <w:r w:rsidRPr="00121221">
        <w:rPr>
          <w:b/>
          <w:bCs/>
        </w:rPr>
        <w:t>Create New</w:t>
      </w:r>
      <w:r>
        <w:t xml:space="preserve"> Databases for All company using steps below </w:t>
      </w:r>
    </w:p>
    <w:p w14:paraId="4FAA3C39" w14:textId="77777777" w:rsidR="00F17343" w:rsidRDefault="00F17343" w:rsidP="003B420C">
      <w:pPr>
        <w:pStyle w:val="ListParagraph"/>
        <w:numPr>
          <w:ilvl w:val="2"/>
          <w:numId w:val="20"/>
        </w:numPr>
        <w:spacing w:before="0" w:after="160" w:line="259" w:lineRule="auto"/>
      </w:pPr>
      <w:r>
        <w:t>Click on “New Query” in MSMS</w:t>
      </w:r>
    </w:p>
    <w:p w14:paraId="50D533D8" w14:textId="2727590B" w:rsidR="00F17343" w:rsidRDefault="00F17343" w:rsidP="003B420C">
      <w:pPr>
        <w:pStyle w:val="ListParagraph"/>
        <w:numPr>
          <w:ilvl w:val="2"/>
          <w:numId w:val="20"/>
        </w:numPr>
        <w:spacing w:before="0" w:after="160" w:line="259" w:lineRule="auto"/>
      </w:pPr>
      <w:r>
        <w:t>Copy SQL Script from “</w:t>
      </w:r>
      <w:proofErr w:type="spellStart"/>
      <w:r w:rsidR="00595B08">
        <w:t>Nexelus</w:t>
      </w:r>
      <w:r>
        <w:t>_dr_recovery_create_all_databases</w:t>
      </w:r>
      <w:proofErr w:type="spellEnd"/>
      <w:r>
        <w:t xml:space="preserve"> </w:t>
      </w:r>
      <w:proofErr w:type="gramStart"/>
      <w:r>
        <w:t>“ in</w:t>
      </w:r>
      <w:proofErr w:type="gramEnd"/>
      <w:r>
        <w:t xml:space="preserve"> New Query Window.</w:t>
      </w:r>
    </w:p>
    <w:p w14:paraId="1E32B6D8" w14:textId="77777777" w:rsidR="00F17343" w:rsidRDefault="00F17343" w:rsidP="003B420C">
      <w:pPr>
        <w:pStyle w:val="ListParagraph"/>
        <w:numPr>
          <w:ilvl w:val="2"/>
          <w:numId w:val="20"/>
        </w:numPr>
        <w:spacing w:before="0" w:after="160" w:line="259" w:lineRule="auto"/>
      </w:pPr>
      <w:r>
        <w:t>Run the script by pressing F5.</w:t>
      </w:r>
    </w:p>
    <w:p w14:paraId="1A9D39FD" w14:textId="77777777" w:rsidR="00F17343" w:rsidRDefault="00F17343" w:rsidP="003B420C">
      <w:pPr>
        <w:pStyle w:val="ListParagraph"/>
        <w:numPr>
          <w:ilvl w:val="3"/>
          <w:numId w:val="20"/>
        </w:numPr>
        <w:spacing w:before="0" w:after="160" w:line="259" w:lineRule="auto"/>
      </w:pPr>
      <w:r>
        <w:t>This will create databases for All clients.</w:t>
      </w:r>
    </w:p>
    <w:p w14:paraId="1CC65742" w14:textId="77777777" w:rsidR="00F17343" w:rsidRDefault="00F17343" w:rsidP="003B420C">
      <w:pPr>
        <w:pStyle w:val="ListParagraph"/>
        <w:numPr>
          <w:ilvl w:val="1"/>
          <w:numId w:val="20"/>
        </w:numPr>
        <w:spacing w:before="0" w:after="160" w:line="259" w:lineRule="auto"/>
        <w:rPr>
          <w:b/>
          <w:bCs/>
        </w:rPr>
      </w:pPr>
      <w:r w:rsidRPr="00121221">
        <w:rPr>
          <w:b/>
          <w:bCs/>
        </w:rPr>
        <w:t xml:space="preserve">Restore </w:t>
      </w:r>
      <w:r>
        <w:rPr>
          <w:b/>
          <w:bCs/>
        </w:rPr>
        <w:t xml:space="preserve">Full </w:t>
      </w:r>
      <w:r w:rsidRPr="00121221">
        <w:rPr>
          <w:b/>
          <w:bCs/>
        </w:rPr>
        <w:t>Backup.</w:t>
      </w:r>
    </w:p>
    <w:p w14:paraId="000E493C" w14:textId="77777777" w:rsidR="00F17343" w:rsidRDefault="00F17343" w:rsidP="003B420C">
      <w:pPr>
        <w:pStyle w:val="ListParagraph"/>
        <w:numPr>
          <w:ilvl w:val="2"/>
          <w:numId w:val="20"/>
        </w:numPr>
        <w:spacing w:before="0" w:after="160" w:line="259" w:lineRule="auto"/>
      </w:pPr>
      <w:r>
        <w:t>Clear Query Window</w:t>
      </w:r>
    </w:p>
    <w:p w14:paraId="3F1C367F" w14:textId="43E2B595" w:rsidR="00F17343" w:rsidRDefault="00F17343" w:rsidP="003B420C">
      <w:pPr>
        <w:pStyle w:val="ListParagraph"/>
        <w:numPr>
          <w:ilvl w:val="2"/>
          <w:numId w:val="20"/>
        </w:numPr>
        <w:spacing w:before="0" w:after="160" w:line="259" w:lineRule="auto"/>
      </w:pPr>
      <w:r>
        <w:t>Copy SQL Script from “</w:t>
      </w:r>
      <w:proofErr w:type="spellStart"/>
      <w:r w:rsidR="00595B08">
        <w:t>Nexelus</w:t>
      </w:r>
      <w:r>
        <w:t>_dr_recovery_restore_</w:t>
      </w:r>
      <w:proofErr w:type="gramStart"/>
      <w:r>
        <w:t>databases</w:t>
      </w:r>
      <w:proofErr w:type="spellEnd"/>
      <w:r>
        <w:t>“ in</w:t>
      </w:r>
      <w:proofErr w:type="gramEnd"/>
      <w:r>
        <w:t xml:space="preserve"> New Query Window.</w:t>
      </w:r>
    </w:p>
    <w:p w14:paraId="38638CB7" w14:textId="77777777" w:rsidR="00F17343" w:rsidRDefault="00F17343" w:rsidP="003B420C">
      <w:pPr>
        <w:pStyle w:val="ListParagraph"/>
        <w:numPr>
          <w:ilvl w:val="2"/>
          <w:numId w:val="20"/>
        </w:numPr>
        <w:spacing w:before="0" w:after="160" w:line="259" w:lineRule="auto"/>
      </w:pPr>
      <w:r>
        <w:t>Provide Backup folder path as parameter.</w:t>
      </w:r>
    </w:p>
    <w:p w14:paraId="5E1A2324" w14:textId="77777777" w:rsidR="00F17343" w:rsidRDefault="00F17343" w:rsidP="003B420C">
      <w:pPr>
        <w:pStyle w:val="ListParagraph"/>
        <w:numPr>
          <w:ilvl w:val="2"/>
          <w:numId w:val="20"/>
        </w:numPr>
        <w:spacing w:before="0" w:after="160" w:line="259" w:lineRule="auto"/>
      </w:pPr>
      <w:r>
        <w:t>Run the script by pressing F5.</w:t>
      </w:r>
    </w:p>
    <w:p w14:paraId="2BC3140A" w14:textId="77777777" w:rsidR="00F17343" w:rsidRDefault="00F17343" w:rsidP="003B420C">
      <w:pPr>
        <w:pStyle w:val="ListParagraph"/>
        <w:numPr>
          <w:ilvl w:val="3"/>
          <w:numId w:val="20"/>
        </w:numPr>
        <w:spacing w:before="0" w:after="160" w:line="259" w:lineRule="auto"/>
      </w:pPr>
      <w:r>
        <w:t>This will restore databases for All clients based on backup.</w:t>
      </w:r>
    </w:p>
    <w:p w14:paraId="75E4960D" w14:textId="77777777" w:rsidR="00F17343" w:rsidRPr="00A6601E" w:rsidRDefault="00F17343" w:rsidP="003B420C">
      <w:pPr>
        <w:pStyle w:val="ListParagraph"/>
        <w:numPr>
          <w:ilvl w:val="1"/>
          <w:numId w:val="20"/>
        </w:numPr>
        <w:spacing w:before="0" w:after="160" w:line="259" w:lineRule="auto"/>
        <w:rPr>
          <w:b/>
          <w:bCs/>
        </w:rPr>
      </w:pPr>
      <w:r w:rsidRPr="00A6601E">
        <w:rPr>
          <w:b/>
          <w:bCs/>
        </w:rPr>
        <w:t>Restore partial backup</w:t>
      </w:r>
    </w:p>
    <w:p w14:paraId="63A292C6" w14:textId="77777777" w:rsidR="00F17343" w:rsidRDefault="00F17343" w:rsidP="003B420C">
      <w:pPr>
        <w:pStyle w:val="ListParagraph"/>
        <w:numPr>
          <w:ilvl w:val="1"/>
          <w:numId w:val="20"/>
        </w:numPr>
        <w:spacing w:before="0" w:after="160" w:line="259" w:lineRule="auto"/>
        <w:rPr>
          <w:b/>
          <w:bCs/>
        </w:rPr>
      </w:pPr>
      <w:r w:rsidRPr="00BE10ED">
        <w:rPr>
          <w:b/>
          <w:bCs/>
        </w:rPr>
        <w:t>Update Database credentials:</w:t>
      </w:r>
    </w:p>
    <w:p w14:paraId="6EE5B2C2" w14:textId="77777777" w:rsidR="00F17343" w:rsidRDefault="00F17343" w:rsidP="003B420C">
      <w:pPr>
        <w:pStyle w:val="ListParagraph"/>
        <w:numPr>
          <w:ilvl w:val="2"/>
          <w:numId w:val="20"/>
        </w:numPr>
        <w:spacing w:before="0" w:after="160" w:line="259" w:lineRule="auto"/>
      </w:pPr>
      <w:r>
        <w:t>Clear Query Window</w:t>
      </w:r>
    </w:p>
    <w:p w14:paraId="7D07ADD7" w14:textId="6939BB64" w:rsidR="00F17343" w:rsidRDefault="00F17343" w:rsidP="003B420C">
      <w:pPr>
        <w:pStyle w:val="ListParagraph"/>
        <w:numPr>
          <w:ilvl w:val="2"/>
          <w:numId w:val="20"/>
        </w:numPr>
        <w:spacing w:before="0" w:after="160" w:line="259" w:lineRule="auto"/>
      </w:pPr>
      <w:r>
        <w:t>Copy SQL Script from “</w:t>
      </w:r>
      <w:proofErr w:type="spellStart"/>
      <w:r w:rsidR="00595B08">
        <w:t>Nexelus</w:t>
      </w:r>
      <w:r>
        <w:t>_dr_recovery_update_database_</w:t>
      </w:r>
      <w:proofErr w:type="gramStart"/>
      <w:r>
        <w:t>credentials</w:t>
      </w:r>
      <w:proofErr w:type="spellEnd"/>
      <w:r>
        <w:t>“ in</w:t>
      </w:r>
      <w:proofErr w:type="gramEnd"/>
      <w:r>
        <w:t xml:space="preserve"> New Query Window.</w:t>
      </w:r>
    </w:p>
    <w:p w14:paraId="2AA50A91" w14:textId="77777777" w:rsidR="00F17343" w:rsidRDefault="00F17343" w:rsidP="003B420C">
      <w:pPr>
        <w:pStyle w:val="ListParagraph"/>
        <w:numPr>
          <w:ilvl w:val="2"/>
          <w:numId w:val="20"/>
        </w:numPr>
        <w:spacing w:before="0" w:after="160" w:line="259" w:lineRule="auto"/>
      </w:pPr>
      <w:r>
        <w:t>Provide user ID and password as parameters.</w:t>
      </w:r>
    </w:p>
    <w:p w14:paraId="18932117" w14:textId="77777777" w:rsidR="00F17343" w:rsidRDefault="00F17343" w:rsidP="003B420C">
      <w:pPr>
        <w:pStyle w:val="ListParagraph"/>
        <w:numPr>
          <w:ilvl w:val="2"/>
          <w:numId w:val="20"/>
        </w:numPr>
        <w:spacing w:before="0" w:after="160" w:line="259" w:lineRule="auto"/>
      </w:pPr>
      <w:r>
        <w:t>Run the script by pressing F5.</w:t>
      </w:r>
      <w:r>
        <w:tab/>
      </w:r>
    </w:p>
    <w:p w14:paraId="5F691C9C" w14:textId="77777777" w:rsidR="00F17343" w:rsidRDefault="00F17343" w:rsidP="003B420C">
      <w:pPr>
        <w:pStyle w:val="ListParagraph"/>
        <w:numPr>
          <w:ilvl w:val="3"/>
          <w:numId w:val="20"/>
        </w:numPr>
        <w:spacing w:before="0" w:after="160" w:line="259" w:lineRule="auto"/>
      </w:pPr>
      <w:r>
        <w:t xml:space="preserve">This Script will update user id and password for all client enterprise databases in </w:t>
      </w:r>
      <w:proofErr w:type="spellStart"/>
      <w:r>
        <w:t>pdm_company_site</w:t>
      </w:r>
      <w:proofErr w:type="spellEnd"/>
      <w:r>
        <w:t xml:space="preserve"> table.</w:t>
      </w:r>
    </w:p>
    <w:p w14:paraId="5E7B81C9" w14:textId="77777777" w:rsidR="00F17343" w:rsidRDefault="00F17343" w:rsidP="003B420C">
      <w:pPr>
        <w:pStyle w:val="ListParagraph"/>
        <w:numPr>
          <w:ilvl w:val="1"/>
          <w:numId w:val="20"/>
        </w:numPr>
        <w:spacing w:before="0" w:after="160" w:line="259" w:lineRule="auto"/>
      </w:pPr>
      <w:r>
        <w:t>Share Folder for Format and GP posting.</w:t>
      </w:r>
      <w:r>
        <w:br/>
      </w:r>
    </w:p>
    <w:p w14:paraId="432ED230" w14:textId="64A1FF1F" w:rsidR="00F17343" w:rsidRPr="00C22D65" w:rsidRDefault="00BB0F73" w:rsidP="00C22D65">
      <w:pPr>
        <w:spacing w:before="0" w:after="160" w:line="259" w:lineRule="auto"/>
        <w:rPr>
          <w:b/>
          <w:bCs/>
        </w:rPr>
      </w:pPr>
      <w:bookmarkStart w:id="149" w:name="_Toc87954206"/>
      <w:r>
        <w:rPr>
          <w:rStyle w:val="Heading3Char1"/>
        </w:rPr>
        <w:lastRenderedPageBreak/>
        <w:t xml:space="preserve">C. </w:t>
      </w:r>
      <w:r w:rsidR="00C22D65" w:rsidRPr="00C22D65">
        <w:rPr>
          <w:rStyle w:val="Heading3Char1"/>
        </w:rPr>
        <w:t xml:space="preserve">Recover </w:t>
      </w:r>
      <w:r w:rsidR="00F17343" w:rsidRPr="00C22D65">
        <w:rPr>
          <w:rStyle w:val="Heading3Char1"/>
        </w:rPr>
        <w:t>Web Application (Web Server):</w:t>
      </w:r>
      <w:bookmarkEnd w:id="149"/>
      <w:r w:rsidR="00F17343" w:rsidRPr="00C22D65">
        <w:rPr>
          <w:rStyle w:val="Heading3Char1"/>
        </w:rPr>
        <w:br/>
      </w:r>
      <w:r w:rsidR="00F17343">
        <w:t>Restoring web server image will restore all applications and required configurations. However, we will have to perform following tasks once Web Server Image is restored.</w:t>
      </w:r>
    </w:p>
    <w:p w14:paraId="764250ED" w14:textId="00A132E6" w:rsidR="00F17343" w:rsidRDefault="00F17343" w:rsidP="003B420C">
      <w:pPr>
        <w:pStyle w:val="ListParagraph"/>
        <w:numPr>
          <w:ilvl w:val="0"/>
          <w:numId w:val="22"/>
        </w:numPr>
        <w:spacing w:before="0" w:after="160" w:line="259" w:lineRule="auto"/>
        <w:rPr>
          <w:b/>
          <w:bCs/>
        </w:rPr>
      </w:pPr>
      <w:r>
        <w:rPr>
          <w:b/>
          <w:bCs/>
        </w:rPr>
        <w:t xml:space="preserve">Update Application’s </w:t>
      </w:r>
      <w:proofErr w:type="spellStart"/>
      <w:r>
        <w:rPr>
          <w:b/>
          <w:bCs/>
        </w:rPr>
        <w:t>Web.Config</w:t>
      </w:r>
      <w:proofErr w:type="spellEnd"/>
      <w:r>
        <w:rPr>
          <w:b/>
          <w:bCs/>
        </w:rPr>
        <w:t>.</w:t>
      </w:r>
      <w:r>
        <w:rPr>
          <w:b/>
          <w:bCs/>
        </w:rPr>
        <w:br/>
      </w:r>
      <w:r w:rsidRPr="006A0E14">
        <w:rPr>
          <w:b/>
          <w:bCs/>
        </w:rPr>
        <w:t>Please note:</w:t>
      </w:r>
      <w:r>
        <w:t xml:space="preserve"> </w:t>
      </w:r>
      <w:r w:rsidRPr="006A0E14">
        <w:t>You need to perform this step for all client applications.</w:t>
      </w:r>
      <w:r>
        <w:br/>
      </w:r>
    </w:p>
    <w:p w14:paraId="69279DF7" w14:textId="77777777" w:rsidR="00F17343" w:rsidRDefault="00F17343" w:rsidP="003B420C">
      <w:pPr>
        <w:pStyle w:val="ListParagraph"/>
        <w:numPr>
          <w:ilvl w:val="2"/>
          <w:numId w:val="20"/>
        </w:numPr>
        <w:spacing w:before="0" w:after="160" w:line="259" w:lineRule="auto"/>
      </w:pPr>
      <w:r w:rsidRPr="00F27480">
        <w:t>Open</w:t>
      </w:r>
      <w:r>
        <w:t xml:space="preserve"> IIS Manager.</w:t>
      </w:r>
    </w:p>
    <w:p w14:paraId="2FE3EEF6" w14:textId="77777777" w:rsidR="00F17343" w:rsidRDefault="00F17343" w:rsidP="003B420C">
      <w:pPr>
        <w:pStyle w:val="ListParagraph"/>
        <w:numPr>
          <w:ilvl w:val="2"/>
          <w:numId w:val="20"/>
        </w:numPr>
        <w:spacing w:before="0" w:after="160" w:line="259" w:lineRule="auto"/>
      </w:pPr>
      <w:r>
        <w:t>Click on Server name to expand the node.</w:t>
      </w:r>
    </w:p>
    <w:p w14:paraId="5653323A" w14:textId="77777777" w:rsidR="00F17343" w:rsidRDefault="00F17343" w:rsidP="003B420C">
      <w:pPr>
        <w:pStyle w:val="ListParagraph"/>
        <w:numPr>
          <w:ilvl w:val="2"/>
          <w:numId w:val="20"/>
        </w:numPr>
        <w:spacing w:before="0" w:after="160" w:line="259" w:lineRule="auto"/>
      </w:pPr>
      <w:r>
        <w:t>Click on “Site” nodes to expand it.</w:t>
      </w:r>
    </w:p>
    <w:p w14:paraId="50BAB343" w14:textId="77777777" w:rsidR="00F17343" w:rsidRDefault="00F17343" w:rsidP="003B420C">
      <w:pPr>
        <w:pStyle w:val="ListParagraph"/>
        <w:numPr>
          <w:ilvl w:val="2"/>
          <w:numId w:val="20"/>
        </w:numPr>
        <w:spacing w:before="0" w:after="160" w:line="259" w:lineRule="auto"/>
      </w:pPr>
      <w:r>
        <w:t>Click on client application node you are working with to expand it.</w:t>
      </w:r>
    </w:p>
    <w:p w14:paraId="257BE32A" w14:textId="77777777" w:rsidR="00F17343" w:rsidRDefault="00F17343" w:rsidP="003B420C">
      <w:pPr>
        <w:pStyle w:val="ListParagraph"/>
        <w:numPr>
          <w:ilvl w:val="2"/>
          <w:numId w:val="20"/>
        </w:numPr>
        <w:spacing w:before="0" w:after="160" w:line="259" w:lineRule="auto"/>
      </w:pPr>
      <w:r>
        <w:t>Right click on Web folder and select Explore.</w:t>
      </w:r>
    </w:p>
    <w:p w14:paraId="1CC68339" w14:textId="77777777" w:rsidR="00F17343" w:rsidRDefault="00F17343" w:rsidP="003B420C">
      <w:pPr>
        <w:pStyle w:val="ListParagraph"/>
        <w:numPr>
          <w:ilvl w:val="3"/>
          <w:numId w:val="20"/>
        </w:numPr>
        <w:spacing w:before="0" w:after="160" w:line="259" w:lineRule="auto"/>
      </w:pPr>
      <w:r>
        <w:rPr>
          <w:noProof/>
        </w:rPr>
        <w:drawing>
          <wp:inline distT="0" distB="0" distL="0" distR="0" wp14:anchorId="0A4EC0A5" wp14:editId="0A412ED8">
            <wp:extent cx="3850132" cy="504825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8"/>
                    <a:stretch>
                      <a:fillRect/>
                    </a:stretch>
                  </pic:blipFill>
                  <pic:spPr>
                    <a:xfrm>
                      <a:off x="0" y="0"/>
                      <a:ext cx="3852902" cy="5051882"/>
                    </a:xfrm>
                    <a:prstGeom prst="rect">
                      <a:avLst/>
                    </a:prstGeom>
                  </pic:spPr>
                </pic:pic>
              </a:graphicData>
            </a:graphic>
          </wp:inline>
        </w:drawing>
      </w:r>
    </w:p>
    <w:p w14:paraId="06A4E7B2" w14:textId="77777777" w:rsidR="00F17343" w:rsidRDefault="00F17343" w:rsidP="003B420C">
      <w:pPr>
        <w:pStyle w:val="ListParagraph"/>
        <w:numPr>
          <w:ilvl w:val="3"/>
          <w:numId w:val="20"/>
        </w:numPr>
        <w:spacing w:before="0" w:after="160" w:line="259" w:lineRule="auto"/>
      </w:pPr>
      <w:r>
        <w:rPr>
          <w:noProof/>
        </w:rPr>
        <w:lastRenderedPageBreak/>
        <w:drawing>
          <wp:inline distT="0" distB="0" distL="0" distR="0" wp14:anchorId="01AED117" wp14:editId="2A9810CF">
            <wp:extent cx="2835275" cy="3516211"/>
            <wp:effectExtent l="0" t="0" r="3175" b="825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9"/>
                    <a:stretch>
                      <a:fillRect/>
                    </a:stretch>
                  </pic:blipFill>
                  <pic:spPr>
                    <a:xfrm>
                      <a:off x="0" y="0"/>
                      <a:ext cx="2837601" cy="3519096"/>
                    </a:xfrm>
                    <a:prstGeom prst="rect">
                      <a:avLst/>
                    </a:prstGeom>
                  </pic:spPr>
                </pic:pic>
              </a:graphicData>
            </a:graphic>
          </wp:inline>
        </w:drawing>
      </w:r>
    </w:p>
    <w:p w14:paraId="7F593DCD" w14:textId="77777777" w:rsidR="00F17343" w:rsidRDefault="00F17343" w:rsidP="003B420C">
      <w:pPr>
        <w:pStyle w:val="ListParagraph"/>
        <w:numPr>
          <w:ilvl w:val="2"/>
          <w:numId w:val="20"/>
        </w:numPr>
        <w:spacing w:before="0" w:after="160" w:line="259" w:lineRule="auto"/>
      </w:pPr>
      <w:r>
        <w:t>This will open windows explorer.</w:t>
      </w:r>
    </w:p>
    <w:p w14:paraId="1DA4CCC6" w14:textId="77777777" w:rsidR="00F17343" w:rsidRDefault="00F17343" w:rsidP="003B420C">
      <w:pPr>
        <w:pStyle w:val="ListParagraph"/>
        <w:numPr>
          <w:ilvl w:val="2"/>
          <w:numId w:val="20"/>
        </w:numPr>
        <w:spacing w:before="0" w:after="160" w:line="259" w:lineRule="auto"/>
      </w:pPr>
      <w:r>
        <w:t xml:space="preserve">Search for </w:t>
      </w:r>
      <w:proofErr w:type="spellStart"/>
      <w:r>
        <w:t>Web.Config</w:t>
      </w:r>
      <w:proofErr w:type="spellEnd"/>
      <w:r>
        <w:t xml:space="preserve"> in opened folder.</w:t>
      </w:r>
    </w:p>
    <w:p w14:paraId="56507F9A" w14:textId="77777777" w:rsidR="00F17343" w:rsidRDefault="00F17343" w:rsidP="003B420C">
      <w:pPr>
        <w:pStyle w:val="ListParagraph"/>
        <w:numPr>
          <w:ilvl w:val="2"/>
          <w:numId w:val="20"/>
        </w:numPr>
        <w:spacing w:before="0" w:after="160" w:line="259" w:lineRule="auto"/>
      </w:pPr>
      <w:r>
        <w:t xml:space="preserve">Open </w:t>
      </w:r>
      <w:proofErr w:type="spellStart"/>
      <w:r>
        <w:t>web.config</w:t>
      </w:r>
      <w:proofErr w:type="spellEnd"/>
      <w:r>
        <w:t xml:space="preserve"> in notepad.</w:t>
      </w:r>
    </w:p>
    <w:p w14:paraId="693C0F35" w14:textId="77777777" w:rsidR="00F17343" w:rsidRDefault="00F17343" w:rsidP="003B420C">
      <w:pPr>
        <w:pStyle w:val="ListParagraph"/>
        <w:numPr>
          <w:ilvl w:val="2"/>
          <w:numId w:val="20"/>
        </w:numPr>
        <w:spacing w:before="0" w:after="160" w:line="259" w:lineRule="auto"/>
      </w:pPr>
      <w:r>
        <w:t>Search for “</w:t>
      </w:r>
      <w:proofErr w:type="spellStart"/>
      <w:r>
        <w:t>databaseserver_esment</w:t>
      </w:r>
      <w:proofErr w:type="spellEnd"/>
      <w:r>
        <w:t xml:space="preserve">” in </w:t>
      </w:r>
      <w:proofErr w:type="spellStart"/>
      <w:r>
        <w:t>web.config</w:t>
      </w:r>
      <w:proofErr w:type="spellEnd"/>
      <w:r>
        <w:t xml:space="preserve"> and update existing values with new database server, user Id and password.</w:t>
      </w:r>
    </w:p>
    <w:p w14:paraId="40206368" w14:textId="77777777" w:rsidR="00F17343" w:rsidRDefault="00F17343" w:rsidP="003B420C">
      <w:pPr>
        <w:pStyle w:val="ListParagraph"/>
        <w:numPr>
          <w:ilvl w:val="2"/>
          <w:numId w:val="20"/>
        </w:numPr>
        <w:spacing w:before="0" w:after="160" w:line="259" w:lineRule="auto"/>
      </w:pPr>
      <w:r>
        <w:rPr>
          <w:noProof/>
        </w:rPr>
        <w:drawing>
          <wp:inline distT="0" distB="0" distL="0" distR="0" wp14:anchorId="26C9AA8C" wp14:editId="21A08312">
            <wp:extent cx="5219700" cy="3261755"/>
            <wp:effectExtent l="0" t="0" r="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30"/>
                    <a:stretch>
                      <a:fillRect/>
                    </a:stretch>
                  </pic:blipFill>
                  <pic:spPr>
                    <a:xfrm>
                      <a:off x="0" y="0"/>
                      <a:ext cx="5224559" cy="3264791"/>
                    </a:xfrm>
                    <a:prstGeom prst="rect">
                      <a:avLst/>
                    </a:prstGeom>
                  </pic:spPr>
                </pic:pic>
              </a:graphicData>
            </a:graphic>
          </wp:inline>
        </w:drawing>
      </w:r>
    </w:p>
    <w:p w14:paraId="35926FFD" w14:textId="77777777" w:rsidR="00F17343" w:rsidRDefault="00F17343" w:rsidP="003B420C">
      <w:pPr>
        <w:pStyle w:val="ListParagraph"/>
        <w:numPr>
          <w:ilvl w:val="2"/>
          <w:numId w:val="20"/>
        </w:numPr>
        <w:spacing w:before="0" w:after="160" w:line="259" w:lineRule="auto"/>
      </w:pPr>
      <w:r>
        <w:t>Search for “</w:t>
      </w:r>
      <w:proofErr w:type="spellStart"/>
      <w:r w:rsidRPr="002E0026">
        <w:t>connectionStrings</w:t>
      </w:r>
      <w:proofErr w:type="spellEnd"/>
      <w:r>
        <w:t xml:space="preserve">” in </w:t>
      </w:r>
      <w:proofErr w:type="spellStart"/>
      <w:r>
        <w:t>web.config</w:t>
      </w:r>
      <w:proofErr w:type="spellEnd"/>
      <w:r>
        <w:t>.</w:t>
      </w:r>
    </w:p>
    <w:p w14:paraId="4DDF0344" w14:textId="77777777" w:rsidR="00F17343" w:rsidRDefault="00F17343" w:rsidP="003B420C">
      <w:pPr>
        <w:pStyle w:val="ListParagraph"/>
        <w:numPr>
          <w:ilvl w:val="2"/>
          <w:numId w:val="20"/>
        </w:numPr>
        <w:spacing w:before="0" w:after="160" w:line="259" w:lineRule="auto"/>
      </w:pPr>
      <w:r>
        <w:lastRenderedPageBreak/>
        <w:t>Replace old database name, user/</w:t>
      </w:r>
      <w:proofErr w:type="spellStart"/>
      <w:r>
        <w:t>pwd</w:t>
      </w:r>
      <w:proofErr w:type="spellEnd"/>
      <w:r>
        <w:t xml:space="preserve"> with new DB server, UID and password.</w:t>
      </w:r>
    </w:p>
    <w:p w14:paraId="7F8D370B" w14:textId="77777777" w:rsidR="00F17343" w:rsidRDefault="00F17343" w:rsidP="003B420C">
      <w:pPr>
        <w:pStyle w:val="ListParagraph"/>
        <w:numPr>
          <w:ilvl w:val="3"/>
          <w:numId w:val="20"/>
        </w:numPr>
        <w:spacing w:before="0" w:after="160" w:line="259" w:lineRule="auto"/>
      </w:pPr>
      <w:r>
        <w:rPr>
          <w:noProof/>
        </w:rPr>
        <w:drawing>
          <wp:inline distT="0" distB="0" distL="0" distR="0" wp14:anchorId="25D10496" wp14:editId="5EA9A710">
            <wp:extent cx="5270500" cy="1459523"/>
            <wp:effectExtent l="0" t="0" r="6350" b="762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31"/>
                    <a:stretch>
                      <a:fillRect/>
                    </a:stretch>
                  </pic:blipFill>
                  <pic:spPr>
                    <a:xfrm>
                      <a:off x="0" y="0"/>
                      <a:ext cx="5309800" cy="1470406"/>
                    </a:xfrm>
                    <a:prstGeom prst="rect">
                      <a:avLst/>
                    </a:prstGeom>
                  </pic:spPr>
                </pic:pic>
              </a:graphicData>
            </a:graphic>
          </wp:inline>
        </w:drawing>
      </w:r>
    </w:p>
    <w:p w14:paraId="67859E0D" w14:textId="77777777" w:rsidR="00F17343" w:rsidRDefault="00F17343" w:rsidP="003B420C">
      <w:pPr>
        <w:pStyle w:val="ListParagraph"/>
        <w:numPr>
          <w:ilvl w:val="0"/>
          <w:numId w:val="22"/>
        </w:numPr>
        <w:spacing w:before="0" w:after="160" w:line="259" w:lineRule="auto"/>
        <w:rPr>
          <w:b/>
          <w:bCs/>
        </w:rPr>
      </w:pPr>
      <w:r w:rsidRPr="00A32447">
        <w:rPr>
          <w:b/>
          <w:bCs/>
        </w:rPr>
        <w:t xml:space="preserve">Update Report Server </w:t>
      </w:r>
      <w:proofErr w:type="spellStart"/>
      <w:r w:rsidRPr="00A32447">
        <w:rPr>
          <w:b/>
          <w:bCs/>
        </w:rPr>
        <w:t>Web.</w:t>
      </w:r>
      <w:r>
        <w:rPr>
          <w:b/>
          <w:bCs/>
        </w:rPr>
        <w:t>C</w:t>
      </w:r>
      <w:r w:rsidRPr="00A32447">
        <w:rPr>
          <w:b/>
          <w:bCs/>
        </w:rPr>
        <w:t>onfig</w:t>
      </w:r>
      <w:proofErr w:type="spellEnd"/>
      <w:r w:rsidRPr="00A32447">
        <w:rPr>
          <w:b/>
          <w:bCs/>
        </w:rPr>
        <w:t>.</w:t>
      </w:r>
      <w:r>
        <w:rPr>
          <w:b/>
          <w:bCs/>
        </w:rPr>
        <w:br/>
      </w:r>
      <w:r w:rsidRPr="00F369B0">
        <w:t>You need to perform this step for every report server for every client.</w:t>
      </w:r>
      <w:r>
        <w:br/>
      </w:r>
      <w:r>
        <w:rPr>
          <w:color w:val="FF0000"/>
        </w:rPr>
        <w:t>W</w:t>
      </w:r>
      <w:r w:rsidRPr="002F1D20">
        <w:rPr>
          <w:color w:val="FF0000"/>
        </w:rPr>
        <w:t>e can also write a small application/ Script to update these values automatically. Will discuss this later.</w:t>
      </w:r>
    </w:p>
    <w:p w14:paraId="0C0D38B6" w14:textId="77777777" w:rsidR="00F17343" w:rsidRDefault="00F17343" w:rsidP="003B420C">
      <w:pPr>
        <w:pStyle w:val="ListParagraph"/>
        <w:numPr>
          <w:ilvl w:val="2"/>
          <w:numId w:val="20"/>
        </w:numPr>
        <w:spacing w:before="0" w:after="160" w:line="259" w:lineRule="auto"/>
      </w:pPr>
      <w:r w:rsidRPr="00A403C9">
        <w:t xml:space="preserve">Right Click on </w:t>
      </w:r>
      <w:proofErr w:type="spellStart"/>
      <w:r w:rsidRPr="00A403C9">
        <w:t>reportServer</w:t>
      </w:r>
      <w:proofErr w:type="spellEnd"/>
      <w:r w:rsidRPr="00A403C9">
        <w:t xml:space="preserve"> Application in IIS and click Explore</w:t>
      </w:r>
    </w:p>
    <w:p w14:paraId="72454560" w14:textId="77777777" w:rsidR="00F17343" w:rsidRDefault="00F17343" w:rsidP="003B420C">
      <w:pPr>
        <w:pStyle w:val="ListParagraph"/>
        <w:numPr>
          <w:ilvl w:val="2"/>
          <w:numId w:val="20"/>
        </w:numPr>
        <w:spacing w:before="0" w:after="160" w:line="259" w:lineRule="auto"/>
      </w:pPr>
      <w:r>
        <w:rPr>
          <w:noProof/>
        </w:rPr>
        <w:drawing>
          <wp:inline distT="0" distB="0" distL="0" distR="0" wp14:anchorId="2D7AEFF9" wp14:editId="6054F128">
            <wp:extent cx="4184650" cy="4519958"/>
            <wp:effectExtent l="0" t="0" r="635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32"/>
                    <a:stretch>
                      <a:fillRect/>
                    </a:stretch>
                  </pic:blipFill>
                  <pic:spPr>
                    <a:xfrm>
                      <a:off x="0" y="0"/>
                      <a:ext cx="4187155" cy="4522664"/>
                    </a:xfrm>
                    <a:prstGeom prst="rect">
                      <a:avLst/>
                    </a:prstGeom>
                  </pic:spPr>
                </pic:pic>
              </a:graphicData>
            </a:graphic>
          </wp:inline>
        </w:drawing>
      </w:r>
    </w:p>
    <w:p w14:paraId="66837AF8" w14:textId="77777777" w:rsidR="00F17343" w:rsidRDefault="00F17343" w:rsidP="003B420C">
      <w:pPr>
        <w:pStyle w:val="ListParagraph"/>
        <w:numPr>
          <w:ilvl w:val="2"/>
          <w:numId w:val="20"/>
        </w:numPr>
        <w:spacing w:before="0" w:after="160" w:line="259" w:lineRule="auto"/>
      </w:pPr>
      <w:r>
        <w:t>This will open windows explorer where report server files are stored.</w:t>
      </w:r>
    </w:p>
    <w:p w14:paraId="5D11691D" w14:textId="77777777" w:rsidR="00F17343" w:rsidRDefault="00F17343" w:rsidP="003B420C">
      <w:pPr>
        <w:pStyle w:val="ListParagraph"/>
        <w:numPr>
          <w:ilvl w:val="2"/>
          <w:numId w:val="20"/>
        </w:numPr>
        <w:spacing w:before="0" w:after="160" w:line="259" w:lineRule="auto"/>
      </w:pPr>
      <w:r>
        <w:t xml:space="preserve">Search for </w:t>
      </w:r>
      <w:proofErr w:type="spellStart"/>
      <w:r>
        <w:t>Web.Config</w:t>
      </w:r>
      <w:proofErr w:type="spellEnd"/>
      <w:r>
        <w:t xml:space="preserve"> in notepad.</w:t>
      </w:r>
    </w:p>
    <w:p w14:paraId="7FFA6263" w14:textId="77777777" w:rsidR="00F17343" w:rsidRDefault="00F17343" w:rsidP="003B420C">
      <w:pPr>
        <w:pStyle w:val="ListParagraph"/>
        <w:numPr>
          <w:ilvl w:val="2"/>
          <w:numId w:val="20"/>
        </w:numPr>
        <w:spacing w:before="0" w:after="160" w:line="259" w:lineRule="auto"/>
      </w:pPr>
      <w:r>
        <w:t xml:space="preserve">Update highlighted values with new values for database server, </w:t>
      </w:r>
      <w:proofErr w:type="spellStart"/>
      <w:r>
        <w:t>userid</w:t>
      </w:r>
      <w:proofErr w:type="spellEnd"/>
      <w:r>
        <w:t xml:space="preserve"> /</w:t>
      </w:r>
      <w:proofErr w:type="spellStart"/>
      <w:r>
        <w:t>pwd</w:t>
      </w:r>
      <w:proofErr w:type="spellEnd"/>
      <w:r>
        <w:t>.</w:t>
      </w:r>
    </w:p>
    <w:p w14:paraId="439D5C89" w14:textId="77777777" w:rsidR="00F17343" w:rsidRDefault="00F17343" w:rsidP="003B420C">
      <w:pPr>
        <w:pStyle w:val="ListParagraph"/>
        <w:numPr>
          <w:ilvl w:val="3"/>
          <w:numId w:val="20"/>
        </w:numPr>
        <w:spacing w:before="0" w:after="160" w:line="259" w:lineRule="auto"/>
      </w:pPr>
    </w:p>
    <w:p w14:paraId="06F3D541" w14:textId="77777777" w:rsidR="00F17343" w:rsidRDefault="00F17343" w:rsidP="003B420C">
      <w:pPr>
        <w:pStyle w:val="ListParagraph"/>
        <w:numPr>
          <w:ilvl w:val="3"/>
          <w:numId w:val="20"/>
        </w:numPr>
        <w:spacing w:before="0" w:after="160" w:line="259" w:lineRule="auto"/>
      </w:pPr>
      <w:r>
        <w:rPr>
          <w:noProof/>
        </w:rPr>
        <w:lastRenderedPageBreak/>
        <w:drawing>
          <wp:inline distT="0" distB="0" distL="0" distR="0" wp14:anchorId="35B4733C" wp14:editId="66B58742">
            <wp:extent cx="4689342" cy="2108200"/>
            <wp:effectExtent l="0" t="0" r="0" b="635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33"/>
                    <a:stretch>
                      <a:fillRect/>
                    </a:stretch>
                  </pic:blipFill>
                  <pic:spPr>
                    <a:xfrm>
                      <a:off x="0" y="0"/>
                      <a:ext cx="4693322" cy="2109989"/>
                    </a:xfrm>
                    <a:prstGeom prst="rect">
                      <a:avLst/>
                    </a:prstGeom>
                  </pic:spPr>
                </pic:pic>
              </a:graphicData>
            </a:graphic>
          </wp:inline>
        </w:drawing>
      </w:r>
    </w:p>
    <w:p w14:paraId="5348DE27" w14:textId="77777777" w:rsidR="00F17343" w:rsidRPr="009121BE" w:rsidRDefault="00F17343" w:rsidP="003B420C">
      <w:pPr>
        <w:pStyle w:val="ListParagraph"/>
        <w:numPr>
          <w:ilvl w:val="0"/>
          <w:numId w:val="22"/>
        </w:numPr>
        <w:spacing w:before="0" w:after="160" w:line="259" w:lineRule="auto"/>
        <w:rPr>
          <w:color w:val="FF0000"/>
        </w:rPr>
      </w:pPr>
      <w:r w:rsidRPr="009121BE">
        <w:rPr>
          <w:color w:val="FF0000"/>
        </w:rPr>
        <w:t>Update File folder Credentials in App pool (If needed) [Asif Azim to fill]</w:t>
      </w:r>
    </w:p>
    <w:p w14:paraId="2D7F5935" w14:textId="77777777" w:rsidR="00F17343" w:rsidRDefault="00F17343" w:rsidP="003B420C">
      <w:pPr>
        <w:pStyle w:val="ListParagraph"/>
        <w:numPr>
          <w:ilvl w:val="0"/>
          <w:numId w:val="20"/>
        </w:numPr>
        <w:spacing w:before="0" w:after="160" w:line="259" w:lineRule="auto"/>
      </w:pPr>
      <w:r>
        <w:br/>
      </w:r>
    </w:p>
    <w:p w14:paraId="098E1455" w14:textId="77777777" w:rsidR="00F17343" w:rsidRDefault="00F17343" w:rsidP="003B420C">
      <w:pPr>
        <w:pStyle w:val="ListParagraph"/>
        <w:numPr>
          <w:ilvl w:val="0"/>
          <w:numId w:val="20"/>
        </w:numPr>
        <w:spacing w:before="0" w:after="160" w:line="259" w:lineRule="auto"/>
        <w:rPr>
          <w:b/>
          <w:bCs/>
        </w:rPr>
      </w:pPr>
      <w:r w:rsidRPr="00F108C5">
        <w:rPr>
          <w:b/>
          <w:bCs/>
        </w:rPr>
        <w:t>Verification Process.</w:t>
      </w:r>
    </w:p>
    <w:p w14:paraId="2AAEBEB2" w14:textId="77777777" w:rsidR="00F17343" w:rsidRPr="00F108C5" w:rsidRDefault="00F17343" w:rsidP="003B420C">
      <w:pPr>
        <w:pStyle w:val="ListParagraph"/>
        <w:numPr>
          <w:ilvl w:val="1"/>
          <w:numId w:val="20"/>
        </w:numPr>
        <w:spacing w:before="0" w:after="160" w:line="259" w:lineRule="auto"/>
        <w:rPr>
          <w:b/>
          <w:bCs/>
        </w:rPr>
      </w:pPr>
      <w:r>
        <w:t>Open application for any Client.</w:t>
      </w:r>
    </w:p>
    <w:p w14:paraId="0CD686E3" w14:textId="77777777" w:rsidR="00F17343" w:rsidRDefault="00F17343" w:rsidP="003B420C">
      <w:pPr>
        <w:pStyle w:val="ListParagraph"/>
        <w:numPr>
          <w:ilvl w:val="1"/>
          <w:numId w:val="20"/>
        </w:numPr>
        <w:spacing w:before="0" w:after="160" w:line="259" w:lineRule="auto"/>
      </w:pPr>
      <w:r w:rsidRPr="00F108C5">
        <w:t>Login Into application using default user credentials.</w:t>
      </w:r>
    </w:p>
    <w:p w14:paraId="1D016C3D" w14:textId="77777777" w:rsidR="00F17343" w:rsidRDefault="00F17343" w:rsidP="003B420C">
      <w:pPr>
        <w:pStyle w:val="ListParagraph"/>
        <w:numPr>
          <w:ilvl w:val="1"/>
          <w:numId w:val="20"/>
        </w:numPr>
        <w:spacing w:before="0" w:after="160" w:line="259" w:lineRule="auto"/>
      </w:pPr>
      <w:r>
        <w:t>Navigate through different User Interfaces.</w:t>
      </w:r>
    </w:p>
    <w:p w14:paraId="5AA2155C" w14:textId="77777777" w:rsidR="00F17343" w:rsidRDefault="00F17343" w:rsidP="003B420C">
      <w:pPr>
        <w:pStyle w:val="ListParagraph"/>
        <w:numPr>
          <w:ilvl w:val="1"/>
          <w:numId w:val="20"/>
        </w:numPr>
        <w:spacing w:before="0" w:after="160" w:line="259" w:lineRule="auto"/>
      </w:pPr>
      <w:r>
        <w:t>Pint few reports to verify report server is working.</w:t>
      </w:r>
    </w:p>
    <w:p w14:paraId="171A42EA" w14:textId="77777777" w:rsidR="00F17343" w:rsidRDefault="00F17343" w:rsidP="003B420C">
      <w:pPr>
        <w:pStyle w:val="ListParagraph"/>
        <w:numPr>
          <w:ilvl w:val="1"/>
          <w:numId w:val="20"/>
        </w:numPr>
        <w:spacing w:before="0" w:after="160" w:line="259" w:lineRule="auto"/>
      </w:pPr>
      <w:r>
        <w:t>For Media clients only.</w:t>
      </w:r>
    </w:p>
    <w:p w14:paraId="6585D256" w14:textId="77777777" w:rsidR="00F17343" w:rsidRDefault="00F17343" w:rsidP="003B420C">
      <w:pPr>
        <w:pStyle w:val="ListParagraph"/>
        <w:numPr>
          <w:ilvl w:val="2"/>
          <w:numId w:val="20"/>
        </w:numPr>
        <w:spacing w:before="0" w:after="160" w:line="259" w:lineRule="auto"/>
      </w:pPr>
      <w:r>
        <w:t>Open Client Profile.</w:t>
      </w:r>
    </w:p>
    <w:p w14:paraId="59E32A72" w14:textId="77777777" w:rsidR="00F17343" w:rsidRDefault="00F17343" w:rsidP="003B420C">
      <w:pPr>
        <w:pStyle w:val="ListParagraph"/>
        <w:numPr>
          <w:ilvl w:val="2"/>
          <w:numId w:val="20"/>
        </w:numPr>
        <w:spacing w:before="0" w:after="160" w:line="259" w:lineRule="auto"/>
      </w:pPr>
      <w:r>
        <w:t>Load Any client.</w:t>
      </w:r>
    </w:p>
    <w:p w14:paraId="7AE04541" w14:textId="77777777" w:rsidR="00F17343" w:rsidRDefault="00F17343" w:rsidP="003B420C">
      <w:pPr>
        <w:pStyle w:val="ListParagraph"/>
        <w:numPr>
          <w:ilvl w:val="2"/>
          <w:numId w:val="20"/>
        </w:numPr>
        <w:spacing w:before="0" w:after="160" w:line="259" w:lineRule="auto"/>
      </w:pPr>
      <w:r>
        <w:t>Go to integrations Section.</w:t>
      </w:r>
    </w:p>
    <w:p w14:paraId="08CDD9C2" w14:textId="77777777" w:rsidR="00F17343" w:rsidRDefault="00F17343" w:rsidP="003B420C">
      <w:pPr>
        <w:pStyle w:val="ListParagraph"/>
        <w:numPr>
          <w:ilvl w:val="2"/>
          <w:numId w:val="20"/>
        </w:numPr>
        <w:spacing w:before="0" w:after="160" w:line="259" w:lineRule="auto"/>
      </w:pPr>
      <w:r>
        <w:t>Open Look up for Google Ads account.</w:t>
      </w:r>
    </w:p>
    <w:p w14:paraId="5C27A6CA" w14:textId="77777777" w:rsidR="00F17343" w:rsidRDefault="00F17343" w:rsidP="003B420C">
      <w:pPr>
        <w:pStyle w:val="ListParagraph"/>
        <w:numPr>
          <w:ilvl w:val="2"/>
          <w:numId w:val="20"/>
        </w:numPr>
        <w:spacing w:before="0" w:after="160" w:line="259" w:lineRule="auto"/>
      </w:pPr>
      <w:r>
        <w:t>Press refresh button.</w:t>
      </w:r>
    </w:p>
    <w:p w14:paraId="78367FE0" w14:textId="77777777" w:rsidR="00F17343" w:rsidRDefault="00F17343" w:rsidP="003B420C">
      <w:pPr>
        <w:pStyle w:val="ListParagraph"/>
        <w:numPr>
          <w:ilvl w:val="3"/>
          <w:numId w:val="20"/>
        </w:numPr>
        <w:spacing w:before="0" w:after="160" w:line="259" w:lineRule="auto"/>
      </w:pPr>
      <w:r>
        <w:t>System should prompt those accounts has been refreshed.</w:t>
      </w:r>
    </w:p>
    <w:p w14:paraId="5DD4B52D" w14:textId="77777777" w:rsidR="00F17343" w:rsidRDefault="00F17343" w:rsidP="003B420C">
      <w:pPr>
        <w:pStyle w:val="ListParagraph"/>
        <w:numPr>
          <w:ilvl w:val="1"/>
          <w:numId w:val="20"/>
        </w:numPr>
        <w:spacing w:before="0" w:after="160" w:line="259" w:lineRule="auto"/>
      </w:pPr>
      <w:r>
        <w:t>Go to database server.</w:t>
      </w:r>
    </w:p>
    <w:p w14:paraId="4437627A" w14:textId="77777777" w:rsidR="00F17343" w:rsidRDefault="00F17343" w:rsidP="003B420C">
      <w:pPr>
        <w:pStyle w:val="ListParagraph"/>
        <w:numPr>
          <w:ilvl w:val="1"/>
          <w:numId w:val="20"/>
        </w:numPr>
        <w:spacing w:before="0" w:after="160" w:line="259" w:lineRule="auto"/>
      </w:pPr>
      <w:r>
        <w:t>Open query manager.</w:t>
      </w:r>
    </w:p>
    <w:p w14:paraId="1BC9C813" w14:textId="77777777" w:rsidR="00F17343" w:rsidRDefault="00F17343" w:rsidP="003B420C">
      <w:pPr>
        <w:pStyle w:val="ListParagraph"/>
        <w:numPr>
          <w:ilvl w:val="1"/>
          <w:numId w:val="20"/>
        </w:numPr>
        <w:spacing w:before="0" w:after="160" w:line="259" w:lineRule="auto"/>
      </w:pPr>
      <w:r>
        <w:t>Go to link Servers and Expand “</w:t>
      </w:r>
      <w:r w:rsidRPr="00F90BAF">
        <w:t>172.16.8.224</w:t>
      </w:r>
      <w:r>
        <w:t xml:space="preserve">” Node to make sure </w:t>
      </w:r>
      <w:proofErr w:type="spellStart"/>
      <w:r>
        <w:t>Hstar</w:t>
      </w:r>
      <w:proofErr w:type="spellEnd"/>
      <w:r>
        <w:t xml:space="preserve"> Connection is working.</w:t>
      </w:r>
    </w:p>
    <w:p w14:paraId="270D4E01" w14:textId="77777777" w:rsidR="00F17343" w:rsidRDefault="00F17343" w:rsidP="003B420C">
      <w:pPr>
        <w:pStyle w:val="ListParagraph"/>
        <w:numPr>
          <w:ilvl w:val="2"/>
          <w:numId w:val="20"/>
        </w:numPr>
        <w:spacing w:before="0" w:after="160" w:line="259" w:lineRule="auto"/>
      </w:pPr>
      <w:r>
        <w:rPr>
          <w:noProof/>
        </w:rPr>
        <w:lastRenderedPageBreak/>
        <w:drawing>
          <wp:inline distT="0" distB="0" distL="0" distR="0" wp14:anchorId="5D12CD3C" wp14:editId="355863F8">
            <wp:extent cx="4260850" cy="3245256"/>
            <wp:effectExtent l="0" t="0" r="6350" b="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34"/>
                    <a:stretch>
                      <a:fillRect/>
                    </a:stretch>
                  </pic:blipFill>
                  <pic:spPr>
                    <a:xfrm>
                      <a:off x="0" y="0"/>
                      <a:ext cx="4277868" cy="3258218"/>
                    </a:xfrm>
                    <a:prstGeom prst="rect">
                      <a:avLst/>
                    </a:prstGeom>
                  </pic:spPr>
                </pic:pic>
              </a:graphicData>
            </a:graphic>
          </wp:inline>
        </w:drawing>
      </w:r>
    </w:p>
    <w:p w14:paraId="5E119AD3" w14:textId="447652AE" w:rsidR="007E495D" w:rsidRPr="0089397E" w:rsidRDefault="00F17343" w:rsidP="00F17343">
      <w:pPr>
        <w:pStyle w:val="Body"/>
      </w:pPr>
      <w:r>
        <w:t>Open GP for Hy and Login into GP to make sure GP is working.</w:t>
      </w:r>
      <w:r w:rsidRPr="00F108C5">
        <w:br/>
      </w:r>
    </w:p>
    <w:p w14:paraId="19C25BAF" w14:textId="78708501" w:rsidR="00CB2D51" w:rsidRDefault="00CB2D51" w:rsidP="00980B0B">
      <w:pPr>
        <w:pStyle w:val="Heading1"/>
      </w:pPr>
      <w:bookmarkStart w:id="150" w:name="_Toc87954207"/>
      <w:r>
        <w:lastRenderedPageBreak/>
        <w:t>Vendor Management</w:t>
      </w:r>
    </w:p>
    <w:p w14:paraId="3C1D3534" w14:textId="30FC7975" w:rsidR="00CB2D51" w:rsidRDefault="00C922B1" w:rsidP="00CB2D51">
      <w:pPr>
        <w:pStyle w:val="Body"/>
        <w:rPr>
          <w:rFonts w:eastAsia="Batang"/>
        </w:rPr>
      </w:pPr>
      <w:r w:rsidRPr="00BE0C6B">
        <w:rPr>
          <w:rFonts w:eastAsia="Batang"/>
        </w:rPr>
        <w:t xml:space="preserve">The purpose of the </w:t>
      </w:r>
      <w:r>
        <w:rPr>
          <w:rFonts w:eastAsia="Batang"/>
        </w:rPr>
        <w:t>vendor Management</w:t>
      </w:r>
      <w:r w:rsidRPr="00BE0C6B">
        <w:rPr>
          <w:rFonts w:eastAsia="Batang"/>
        </w:rPr>
        <w:t xml:space="preserve"> Procedure is to select </w:t>
      </w:r>
      <w:r w:rsidR="00261540">
        <w:rPr>
          <w:rFonts w:eastAsia="Batang"/>
        </w:rPr>
        <w:t>vendors based</w:t>
      </w:r>
      <w:r w:rsidRPr="00BE0C6B">
        <w:rPr>
          <w:rFonts w:eastAsia="Batang"/>
        </w:rPr>
        <w:t xml:space="preserve"> on their ability </w:t>
      </w:r>
      <w:r>
        <w:rPr>
          <w:rFonts w:eastAsia="Batang"/>
        </w:rPr>
        <w:t xml:space="preserve">and to examine the items purchased </w:t>
      </w:r>
      <w:r w:rsidRPr="00BE0C6B">
        <w:rPr>
          <w:rFonts w:eastAsia="Batang"/>
        </w:rPr>
        <w:t>to meet the requirements of the company, to make sure that purchased product conforms to specified requirements, and to ensure that purchase order clearly defines the product ordere</w:t>
      </w:r>
      <w:r>
        <w:rPr>
          <w:rFonts w:eastAsia="Batang"/>
        </w:rPr>
        <w:t>d</w:t>
      </w:r>
      <w:r w:rsidR="00261540">
        <w:rPr>
          <w:rFonts w:eastAsia="Batang"/>
        </w:rPr>
        <w:t>.</w:t>
      </w:r>
    </w:p>
    <w:p w14:paraId="60CC58B1" w14:textId="4DA9FD83" w:rsidR="006D78BA" w:rsidRDefault="006D78BA" w:rsidP="006D78BA">
      <w:pPr>
        <w:pStyle w:val="Heading2"/>
        <w:rPr>
          <w:rFonts w:eastAsia="Batang"/>
        </w:rPr>
      </w:pPr>
      <w:r>
        <w:rPr>
          <w:rFonts w:eastAsia="Batang"/>
        </w:rPr>
        <w:lastRenderedPageBreak/>
        <w:t>Vendor Assessment Policy</w:t>
      </w:r>
    </w:p>
    <w:p w14:paraId="3627F244" w14:textId="77777777" w:rsidR="006D78BA" w:rsidRDefault="006D78BA" w:rsidP="006D78BA">
      <w:pPr>
        <w:pStyle w:val="Body"/>
      </w:pPr>
      <w:r>
        <w:t>The policy is devised to cater for all types of vendors, hardware, technical services, or any other contract pertaining to our business. Vendor may by engaged to provide hardware, continuously supply the consumables for smooth operations of the office or can be engaged in the development activity as and when required.</w:t>
      </w:r>
    </w:p>
    <w:p w14:paraId="3585E1D0" w14:textId="77777777" w:rsidR="006D78BA" w:rsidRDefault="006D78BA" w:rsidP="006D78BA">
      <w:pPr>
        <w:pStyle w:val="Heading4"/>
      </w:pPr>
      <w:r>
        <w:t>Experience</w:t>
      </w:r>
    </w:p>
    <w:p w14:paraId="6C34AA7F" w14:textId="77777777" w:rsidR="006D78BA" w:rsidRDefault="006D78BA" w:rsidP="006D78BA">
      <w:pPr>
        <w:pStyle w:val="Body"/>
      </w:pPr>
      <w:r>
        <w:t>Find out the history of vendor and years of business. The vendor must have relevant experience and well-trained staff in the relevant field. The vendor must provide details of past ventures, contracts completed, and list of individuals engaged in the contract.</w:t>
      </w:r>
    </w:p>
    <w:p w14:paraId="3B7DC458" w14:textId="77777777" w:rsidR="006D78BA" w:rsidRDefault="006D78BA" w:rsidP="006D78BA">
      <w:pPr>
        <w:pStyle w:val="Heading4"/>
      </w:pPr>
      <w:r>
        <w:t>Customers</w:t>
      </w:r>
    </w:p>
    <w:p w14:paraId="62E247B2" w14:textId="77777777" w:rsidR="006D78BA" w:rsidRDefault="006D78BA" w:rsidP="006D78BA">
      <w:pPr>
        <w:pStyle w:val="Body"/>
      </w:pPr>
      <w:r>
        <w:t>The vendor should have and must provide on request list of customers and contact information. It is best to check the after-sale support and service about the vendor.</w:t>
      </w:r>
    </w:p>
    <w:p w14:paraId="1DE56ECD" w14:textId="77777777" w:rsidR="006D78BA" w:rsidRDefault="006D78BA" w:rsidP="006D78BA">
      <w:pPr>
        <w:pStyle w:val="Heading4"/>
      </w:pPr>
      <w:r>
        <w:t>Key personnel</w:t>
      </w:r>
    </w:p>
    <w:p w14:paraId="05D880F9" w14:textId="37B73365" w:rsidR="006D78BA" w:rsidRDefault="006D78BA" w:rsidP="006D78BA">
      <w:pPr>
        <w:pStyle w:val="Body"/>
      </w:pPr>
      <w:r>
        <w:t xml:space="preserve">Talk/meet with representative involved in the business transaction. Get the </w:t>
      </w:r>
      <w:proofErr w:type="spellStart"/>
      <w:r>
        <w:t>cv</w:t>
      </w:r>
      <w:r>
        <w:t>’</w:t>
      </w:r>
      <w:r>
        <w:t>s</w:t>
      </w:r>
      <w:proofErr w:type="spellEnd"/>
      <w:r>
        <w:t xml:space="preserve"> of individuals to be engaged in any development project and/or activity.</w:t>
      </w:r>
    </w:p>
    <w:p w14:paraId="5DD88368" w14:textId="77777777" w:rsidR="006D78BA" w:rsidRDefault="006D78BA" w:rsidP="006D78BA">
      <w:pPr>
        <w:pStyle w:val="Heading4"/>
      </w:pPr>
      <w:r>
        <w:t>Geographical location</w:t>
      </w:r>
    </w:p>
    <w:p w14:paraId="56361A66" w14:textId="2632211A" w:rsidR="006D78BA" w:rsidRDefault="006D78BA" w:rsidP="006D78BA">
      <w:pPr>
        <w:pStyle w:val="Body"/>
      </w:pPr>
      <w:r>
        <w:t>It</w:t>
      </w:r>
      <w:r>
        <w:t xml:space="preserve"> i</w:t>
      </w:r>
      <w:r>
        <w:t xml:space="preserve">s important to find out if the vendor has on office within the city and </w:t>
      </w:r>
      <w:proofErr w:type="gramStart"/>
      <w:r>
        <w:t>It</w:t>
      </w:r>
      <w:proofErr w:type="gramEnd"/>
      <w:r>
        <w:t xml:space="preserve"> is equally important to find out if the vendor has branch in Karachi or has a liaison vendor which can provide services in Karachi.</w:t>
      </w:r>
    </w:p>
    <w:p w14:paraId="749FB14A" w14:textId="77777777" w:rsidR="006D78BA" w:rsidRDefault="006D78BA" w:rsidP="006D78BA">
      <w:pPr>
        <w:pStyle w:val="Heading4"/>
      </w:pPr>
      <w:r>
        <w:t>Capacity</w:t>
      </w:r>
    </w:p>
    <w:p w14:paraId="2D6155DA" w14:textId="77777777" w:rsidR="006D78BA" w:rsidRDefault="006D78BA" w:rsidP="006D78BA">
      <w:pPr>
        <w:pStyle w:val="Body"/>
      </w:pPr>
      <w:r>
        <w:t xml:space="preserve">Find out if the vendor has the capacity to fulfill the current and future business requirement. </w:t>
      </w:r>
    </w:p>
    <w:p w14:paraId="0A274A51" w14:textId="77777777" w:rsidR="006D78BA" w:rsidRDefault="006D78BA" w:rsidP="006D78BA">
      <w:pPr>
        <w:pStyle w:val="Heading4"/>
      </w:pPr>
      <w:r>
        <w:t xml:space="preserve">Quality and service commitment </w:t>
      </w:r>
    </w:p>
    <w:p w14:paraId="205AA8CB" w14:textId="0621492B" w:rsidR="006D78BA" w:rsidRDefault="006D78BA" w:rsidP="006D78BA">
      <w:pPr>
        <w:pStyle w:val="Body"/>
      </w:pPr>
      <w:r>
        <w:t>Find out quality of after sale support and service. This can be validated through the customers directly hence it</w:t>
      </w:r>
      <w:r>
        <w:t xml:space="preserve"> i</w:t>
      </w:r>
      <w:r>
        <w:t>s important to get the list of customers. Ensure the vendor has sufficient resources to provide the quality support and service.</w:t>
      </w:r>
    </w:p>
    <w:p w14:paraId="510A4365" w14:textId="77777777" w:rsidR="006D78BA" w:rsidRDefault="006D78BA" w:rsidP="006D78BA">
      <w:pPr>
        <w:pStyle w:val="Body"/>
      </w:pPr>
      <w:r>
        <w:t>Ensure if the vendor can deliver high levels of quality and service throughout the life of the contract. Making sure the vendor has dedicated team or account manager to respond to questions or queries.</w:t>
      </w:r>
    </w:p>
    <w:p w14:paraId="11C856C1" w14:textId="77777777" w:rsidR="006D78BA" w:rsidRDefault="006D78BA" w:rsidP="006D78BA">
      <w:pPr>
        <w:pStyle w:val="Heading4"/>
      </w:pPr>
      <w:r>
        <w:t>Standard Compliance</w:t>
      </w:r>
    </w:p>
    <w:p w14:paraId="4DB4F484" w14:textId="77777777" w:rsidR="006D78BA" w:rsidRDefault="006D78BA" w:rsidP="006D78BA">
      <w:pPr>
        <w:pStyle w:val="Body"/>
      </w:pPr>
      <w:r>
        <w:t>Find out if the vendor has achieved any standard compliance certification essential to your business and how they adhere to standards to conduct the business. Prefer the vendor having attained the certification. Measure the culture that emphasis on continuously improving quality and business practices.</w:t>
      </w:r>
    </w:p>
    <w:p w14:paraId="321553F4" w14:textId="77777777" w:rsidR="006D78BA" w:rsidRDefault="006D78BA" w:rsidP="006D78BA">
      <w:pPr>
        <w:pStyle w:val="Heading4"/>
      </w:pPr>
      <w:r>
        <w:lastRenderedPageBreak/>
        <w:t xml:space="preserve">Price </w:t>
      </w:r>
    </w:p>
    <w:p w14:paraId="774295F9" w14:textId="77777777" w:rsidR="006D78BA" w:rsidRDefault="006D78BA" w:rsidP="006D78BA">
      <w:pPr>
        <w:pStyle w:val="Body"/>
      </w:pPr>
      <w:r>
        <w:t>Price is one of the key factors for any business contract. The price must include details like, taxes, after sale support cost, discounts, and terms of sales. No hidden cost be part of actual price.</w:t>
      </w:r>
    </w:p>
    <w:p w14:paraId="50806598" w14:textId="77777777" w:rsidR="006D78BA" w:rsidRDefault="006D78BA" w:rsidP="006D78BA">
      <w:pPr>
        <w:pStyle w:val="Heading4"/>
      </w:pPr>
      <w:r>
        <w:t>Delivery</w:t>
      </w:r>
    </w:p>
    <w:p w14:paraId="68C66709" w14:textId="77777777" w:rsidR="006D78BA" w:rsidRDefault="006D78BA" w:rsidP="006D78BA">
      <w:pPr>
        <w:pStyle w:val="Body"/>
      </w:pPr>
      <w:r>
        <w:t>Making sure the vendor has good record of making deliveries on time and has good reputation of meeting deadlines and commitment. Delays can cause damage to project hence vendor must make sure to keeping his promise and meeting crucial timelines.</w:t>
      </w:r>
    </w:p>
    <w:p w14:paraId="1E6BB6EA" w14:textId="77777777" w:rsidR="006D78BA" w:rsidRDefault="006D78BA" w:rsidP="006D78BA">
      <w:pPr>
        <w:pStyle w:val="Heading4"/>
      </w:pPr>
      <w:r>
        <w:t>Communication</w:t>
      </w:r>
    </w:p>
    <w:p w14:paraId="0D6F7478" w14:textId="2554DF0A" w:rsidR="006D78BA" w:rsidRPr="006D78BA" w:rsidRDefault="006D78BA" w:rsidP="006D78BA">
      <w:pPr>
        <w:pStyle w:val="Body"/>
      </w:pPr>
      <w:r>
        <w:t>Make sure vendor can attend regular meetings, or on demand for long term contracts to provide the accurate status of the contract.</w:t>
      </w:r>
    </w:p>
    <w:p w14:paraId="057541AC" w14:textId="77777777" w:rsidR="006D78BA" w:rsidRPr="006D78BA" w:rsidRDefault="006D78BA" w:rsidP="006D78BA">
      <w:pPr>
        <w:pStyle w:val="Body"/>
        <w:rPr>
          <w:rFonts w:eastAsia="Batang"/>
        </w:rPr>
      </w:pPr>
    </w:p>
    <w:p w14:paraId="0B73871B" w14:textId="7C89FF4C" w:rsidR="00261540" w:rsidRDefault="00EE6D19" w:rsidP="00EE6D19">
      <w:pPr>
        <w:pStyle w:val="Heading2"/>
        <w:rPr>
          <w:rFonts w:eastAsia="Batang"/>
        </w:rPr>
      </w:pPr>
      <w:r>
        <w:rPr>
          <w:rFonts w:eastAsia="Batang"/>
        </w:rPr>
        <w:lastRenderedPageBreak/>
        <w:t>Purchased Product Classification</w:t>
      </w:r>
    </w:p>
    <w:p w14:paraId="5C447C75" w14:textId="77777777" w:rsidR="002C1A38" w:rsidRDefault="002C1A38" w:rsidP="002C1A38">
      <w:pPr>
        <w:pStyle w:val="Body"/>
      </w:pPr>
      <w:r>
        <w:t xml:space="preserve">Purchased products are of three types of major categories: </w:t>
      </w:r>
    </w:p>
    <w:p w14:paraId="4A677589" w14:textId="129C6D55" w:rsidR="002C1A38" w:rsidRDefault="002C1A38" w:rsidP="00593928">
      <w:pPr>
        <w:pStyle w:val="Body"/>
        <w:numPr>
          <w:ilvl w:val="0"/>
          <w:numId w:val="51"/>
        </w:numPr>
      </w:pPr>
      <w:r>
        <w:t>Commercial off-the-shelf software</w:t>
      </w:r>
    </w:p>
    <w:p w14:paraId="7E14EB39" w14:textId="161B0FBA" w:rsidR="002C1A38" w:rsidRDefault="002C1A38" w:rsidP="00593928">
      <w:pPr>
        <w:pStyle w:val="Body"/>
        <w:numPr>
          <w:ilvl w:val="0"/>
          <w:numId w:val="51"/>
        </w:numPr>
      </w:pPr>
      <w:r>
        <w:t>Computer and communication hardware</w:t>
      </w:r>
    </w:p>
    <w:p w14:paraId="0390DD7A" w14:textId="27370EBD" w:rsidR="002C1A38" w:rsidRDefault="002C1A38" w:rsidP="00593928">
      <w:pPr>
        <w:pStyle w:val="Body"/>
        <w:numPr>
          <w:ilvl w:val="0"/>
          <w:numId w:val="51"/>
        </w:numPr>
      </w:pPr>
      <w:r>
        <w:t>Stationery and other general items</w:t>
      </w:r>
    </w:p>
    <w:p w14:paraId="678D36DB" w14:textId="77777777" w:rsidR="002C1A38" w:rsidRDefault="002C1A38" w:rsidP="002C1A38">
      <w:pPr>
        <w:pStyle w:val="Body"/>
      </w:pPr>
      <w:r>
        <w:t>Purchase responsibility is as under:</w:t>
      </w:r>
    </w:p>
    <w:p w14:paraId="2F7E6FD6" w14:textId="33355013" w:rsidR="002C1A38" w:rsidRDefault="002C1A38" w:rsidP="00593928">
      <w:pPr>
        <w:pStyle w:val="Body"/>
        <w:numPr>
          <w:ilvl w:val="0"/>
          <w:numId w:val="52"/>
        </w:numPr>
      </w:pPr>
      <w:r>
        <w:t>Admin Manager is responsible for stationery and other general items.</w:t>
      </w:r>
    </w:p>
    <w:p w14:paraId="20953D62" w14:textId="56BE5138" w:rsidR="002C1A38" w:rsidRDefault="002C1A38" w:rsidP="00593928">
      <w:pPr>
        <w:pStyle w:val="Body"/>
        <w:numPr>
          <w:ilvl w:val="0"/>
          <w:numId w:val="52"/>
        </w:numPr>
      </w:pPr>
      <w:r>
        <w:t>Network Administrator is responsible for commercial off-the-shelf software and computer and communications hardware.</w:t>
      </w:r>
    </w:p>
    <w:p w14:paraId="1860ADDF" w14:textId="3715AD1C" w:rsidR="002C1A38" w:rsidRDefault="002C1A38" w:rsidP="002C1A38">
      <w:pPr>
        <w:pStyle w:val="Body"/>
      </w:pPr>
      <w:r>
        <w:t xml:space="preserve">An item requisition form is filled by concerned person and approved by </w:t>
      </w:r>
      <w:r w:rsidR="008E14ED">
        <w:t>General Manager</w:t>
      </w:r>
      <w:r>
        <w:t xml:space="preserve"> then forwarded to Admin requesting supply/purchase. First the required item is checked for availability in stock. In case of unavailability the item is sourced from the market. </w:t>
      </w:r>
    </w:p>
    <w:p w14:paraId="7B731573" w14:textId="759C65BC" w:rsidR="00EE6D19" w:rsidRDefault="008E14ED" w:rsidP="002C1A38">
      <w:pPr>
        <w:pStyle w:val="Body"/>
      </w:pPr>
      <w:r>
        <w:t>General Manager</w:t>
      </w:r>
      <w:r w:rsidR="002C1A38">
        <w:t xml:space="preserve"> will make sure that purchases of the value of </w:t>
      </w:r>
      <w:proofErr w:type="spellStart"/>
      <w:r w:rsidR="002C1A38" w:rsidRPr="008E14ED">
        <w:rPr>
          <w:highlight w:val="yellow"/>
        </w:rPr>
        <w:t>Rs.</w:t>
      </w:r>
      <w:proofErr w:type="gramStart"/>
      <w:r w:rsidRPr="008E14ED">
        <w:rPr>
          <w:highlight w:val="yellow"/>
        </w:rPr>
        <w:t>X,XXX.XX</w:t>
      </w:r>
      <w:proofErr w:type="spellEnd"/>
      <w:proofErr w:type="gramEnd"/>
      <w:r w:rsidR="002C1A38">
        <w:t xml:space="preserve"> and above are approval by the </w:t>
      </w:r>
      <w:r>
        <w:t>CEO</w:t>
      </w:r>
      <w:r w:rsidR="002C1A38">
        <w:t xml:space="preserve"> through email or telephonic conversation.</w:t>
      </w:r>
    </w:p>
    <w:p w14:paraId="2CCE4E18" w14:textId="77777777" w:rsidR="007708C6" w:rsidRPr="006508CB" w:rsidRDefault="007708C6" w:rsidP="007708C6">
      <w:pPr>
        <w:pStyle w:val="Heading2"/>
      </w:pPr>
      <w:bookmarkStart w:id="151" w:name="_Toc56787248"/>
      <w:bookmarkStart w:id="152" w:name="_Toc164497455"/>
      <w:bookmarkStart w:id="153" w:name="_Toc304795697"/>
      <w:bookmarkStart w:id="154" w:name="_Toc506464426"/>
      <w:r w:rsidRPr="006508CB">
        <w:lastRenderedPageBreak/>
        <w:t>Types of Suppliers</w:t>
      </w:r>
      <w:bookmarkEnd w:id="151"/>
      <w:bookmarkEnd w:id="152"/>
      <w:bookmarkEnd w:id="153"/>
      <w:bookmarkEnd w:id="154"/>
    </w:p>
    <w:p w14:paraId="0196AF16" w14:textId="77777777" w:rsidR="007708C6" w:rsidRPr="00BE0C6B" w:rsidRDefault="007708C6" w:rsidP="007708C6">
      <w:pPr>
        <w:rPr>
          <w:rFonts w:eastAsia="Batang"/>
        </w:rPr>
      </w:pPr>
      <w:r w:rsidRPr="00BE0C6B">
        <w:rPr>
          <w:rFonts w:eastAsia="Batang"/>
        </w:rPr>
        <w:t xml:space="preserve">The following types of suppliers </w:t>
      </w:r>
      <w:r>
        <w:rPr>
          <w:rFonts w:eastAsia="Batang"/>
        </w:rPr>
        <w:t>are associated with the company:</w:t>
      </w:r>
    </w:p>
    <w:tbl>
      <w:tblPr>
        <w:tblW w:w="9360" w:type="dxa"/>
        <w:tblInd w:w="115" w:type="dxa"/>
        <w:tblBorders>
          <w:top w:val="single" w:sz="12" w:space="0" w:color="auto"/>
          <w:bottom w:val="single" w:sz="12" w:space="0" w:color="auto"/>
          <w:insideH w:val="single" w:sz="2" w:space="0" w:color="auto"/>
        </w:tblBorders>
        <w:tblCellMar>
          <w:top w:w="115" w:type="dxa"/>
          <w:left w:w="115" w:type="dxa"/>
          <w:bottom w:w="115" w:type="dxa"/>
          <w:right w:w="115" w:type="dxa"/>
        </w:tblCellMar>
        <w:tblLook w:val="01E0" w:firstRow="1" w:lastRow="1" w:firstColumn="1" w:lastColumn="1" w:noHBand="0" w:noVBand="0"/>
      </w:tblPr>
      <w:tblGrid>
        <w:gridCol w:w="1910"/>
        <w:gridCol w:w="7450"/>
      </w:tblGrid>
      <w:tr w:rsidR="007708C6" w:rsidRPr="00285E12" w14:paraId="4B5164F4" w14:textId="77777777" w:rsidTr="00B33D1D">
        <w:tc>
          <w:tcPr>
            <w:tcW w:w="1512" w:type="dxa"/>
            <w:tcBorders>
              <w:top w:val="single" w:sz="12" w:space="0" w:color="auto"/>
              <w:bottom w:val="single" w:sz="12" w:space="0" w:color="auto"/>
            </w:tcBorders>
            <w:tcMar>
              <w:top w:w="115" w:type="dxa"/>
              <w:left w:w="115" w:type="dxa"/>
              <w:bottom w:w="115" w:type="dxa"/>
              <w:right w:w="115" w:type="dxa"/>
            </w:tcMar>
          </w:tcPr>
          <w:p w14:paraId="0CC79398" w14:textId="77777777" w:rsidR="007708C6" w:rsidRPr="00285E12" w:rsidRDefault="007708C6" w:rsidP="00B33D1D">
            <w:pPr>
              <w:pStyle w:val="TableText0"/>
              <w:spacing w:before="60" w:after="60"/>
              <w:rPr>
                <w:rFonts w:ascii="Arial" w:eastAsia="Batang" w:hAnsi="Arial" w:cs="Arial"/>
                <w:b/>
                <w:szCs w:val="22"/>
              </w:rPr>
            </w:pPr>
            <w:r>
              <w:rPr>
                <w:rFonts w:ascii="Arial" w:eastAsia="Batang" w:hAnsi="Arial" w:cs="Arial"/>
                <w:b/>
                <w:szCs w:val="22"/>
              </w:rPr>
              <w:t>Supplier</w:t>
            </w:r>
          </w:p>
        </w:tc>
        <w:tc>
          <w:tcPr>
            <w:tcW w:w="5897" w:type="dxa"/>
            <w:tcBorders>
              <w:top w:val="single" w:sz="12" w:space="0" w:color="auto"/>
              <w:bottom w:val="single" w:sz="12" w:space="0" w:color="auto"/>
            </w:tcBorders>
          </w:tcPr>
          <w:p w14:paraId="5F75F553" w14:textId="77777777" w:rsidR="007708C6" w:rsidRPr="00285E12" w:rsidRDefault="007708C6" w:rsidP="00B33D1D">
            <w:pPr>
              <w:pStyle w:val="TableText0"/>
              <w:spacing w:before="60" w:after="60"/>
              <w:rPr>
                <w:rFonts w:ascii="Arial" w:eastAsia="Batang" w:hAnsi="Arial" w:cs="Arial"/>
                <w:b/>
                <w:szCs w:val="22"/>
              </w:rPr>
            </w:pPr>
            <w:r>
              <w:rPr>
                <w:rFonts w:ascii="Arial" w:eastAsia="Batang" w:hAnsi="Arial" w:cs="Arial"/>
                <w:b/>
                <w:szCs w:val="22"/>
              </w:rPr>
              <w:t>Used for</w:t>
            </w:r>
          </w:p>
        </w:tc>
      </w:tr>
      <w:tr w:rsidR="007708C6" w:rsidRPr="00285E12" w14:paraId="085B7BE1" w14:textId="77777777" w:rsidTr="00B33D1D">
        <w:tc>
          <w:tcPr>
            <w:tcW w:w="1512" w:type="dxa"/>
            <w:tcBorders>
              <w:top w:val="single" w:sz="12" w:space="0" w:color="auto"/>
            </w:tcBorders>
            <w:tcMar>
              <w:top w:w="115" w:type="dxa"/>
              <w:left w:w="115" w:type="dxa"/>
              <w:bottom w:w="115" w:type="dxa"/>
              <w:right w:w="115" w:type="dxa"/>
            </w:tcMar>
          </w:tcPr>
          <w:p w14:paraId="0C9AC71A" w14:textId="77777777" w:rsidR="007708C6" w:rsidRPr="00285E12" w:rsidRDefault="007708C6" w:rsidP="00B33D1D">
            <w:pPr>
              <w:pStyle w:val="TableText0"/>
              <w:spacing w:before="60" w:after="60"/>
              <w:rPr>
                <w:rFonts w:ascii="Arial" w:eastAsia="Batang" w:hAnsi="Arial" w:cs="Arial"/>
                <w:sz w:val="20"/>
              </w:rPr>
            </w:pPr>
            <w:r w:rsidRPr="00285E12">
              <w:rPr>
                <w:rFonts w:ascii="Arial" w:eastAsia="Batang" w:hAnsi="Arial" w:cs="Arial"/>
                <w:sz w:val="20"/>
              </w:rPr>
              <w:t>Supplier 1</w:t>
            </w:r>
          </w:p>
        </w:tc>
        <w:tc>
          <w:tcPr>
            <w:tcW w:w="5897" w:type="dxa"/>
            <w:tcBorders>
              <w:top w:val="single" w:sz="12" w:space="0" w:color="auto"/>
            </w:tcBorders>
          </w:tcPr>
          <w:p w14:paraId="28D4D77C" w14:textId="77777777" w:rsidR="007708C6" w:rsidRPr="00285E12" w:rsidRDefault="007708C6" w:rsidP="00B33D1D">
            <w:pPr>
              <w:pStyle w:val="TableText0"/>
              <w:spacing w:before="60" w:after="60"/>
              <w:rPr>
                <w:rFonts w:ascii="Arial" w:eastAsia="Batang" w:hAnsi="Arial" w:cs="Arial"/>
                <w:sz w:val="20"/>
              </w:rPr>
            </w:pPr>
            <w:r>
              <w:rPr>
                <w:rFonts w:ascii="Arial" w:eastAsia="Batang" w:hAnsi="Arial" w:cs="Arial"/>
                <w:sz w:val="20"/>
              </w:rPr>
              <w:t>For Computer related hardware/s</w:t>
            </w:r>
            <w:r w:rsidRPr="00285E12">
              <w:rPr>
                <w:rFonts w:ascii="Arial" w:eastAsia="Batang" w:hAnsi="Arial" w:cs="Arial"/>
                <w:sz w:val="20"/>
              </w:rPr>
              <w:t>oftware</w:t>
            </w:r>
          </w:p>
        </w:tc>
      </w:tr>
      <w:tr w:rsidR="007708C6" w:rsidRPr="00285E12" w14:paraId="650AAF1D" w14:textId="77777777" w:rsidTr="00B33D1D">
        <w:tc>
          <w:tcPr>
            <w:tcW w:w="1512" w:type="dxa"/>
            <w:tcMar>
              <w:top w:w="115" w:type="dxa"/>
              <w:left w:w="115" w:type="dxa"/>
              <w:bottom w:w="115" w:type="dxa"/>
              <w:right w:w="115" w:type="dxa"/>
            </w:tcMar>
          </w:tcPr>
          <w:p w14:paraId="38AC1352" w14:textId="77777777" w:rsidR="007708C6" w:rsidRPr="00285E12" w:rsidRDefault="007708C6" w:rsidP="00B33D1D">
            <w:pPr>
              <w:pStyle w:val="TableText0"/>
              <w:spacing w:before="60" w:after="60"/>
              <w:rPr>
                <w:rFonts w:ascii="Arial" w:eastAsia="Batang" w:hAnsi="Arial" w:cs="Arial"/>
                <w:sz w:val="20"/>
              </w:rPr>
            </w:pPr>
            <w:r w:rsidRPr="00285E12">
              <w:rPr>
                <w:rFonts w:ascii="Arial" w:eastAsia="Batang" w:hAnsi="Arial" w:cs="Arial"/>
                <w:sz w:val="20"/>
              </w:rPr>
              <w:t>Supplier 2</w:t>
            </w:r>
          </w:p>
        </w:tc>
        <w:tc>
          <w:tcPr>
            <w:tcW w:w="5897" w:type="dxa"/>
          </w:tcPr>
          <w:p w14:paraId="3C6E0D8D" w14:textId="77777777" w:rsidR="007708C6" w:rsidRPr="00285E12" w:rsidRDefault="007708C6" w:rsidP="00B33D1D">
            <w:pPr>
              <w:pStyle w:val="TableText0"/>
              <w:spacing w:before="60" w:after="60"/>
              <w:rPr>
                <w:rFonts w:ascii="Arial" w:eastAsia="Batang" w:hAnsi="Arial" w:cs="Arial"/>
                <w:sz w:val="20"/>
              </w:rPr>
            </w:pPr>
            <w:r w:rsidRPr="00285E12">
              <w:rPr>
                <w:rFonts w:ascii="Arial" w:eastAsia="Batang" w:hAnsi="Arial" w:cs="Arial"/>
                <w:sz w:val="20"/>
              </w:rPr>
              <w:t>For Networking (Cables, etc.)</w:t>
            </w:r>
          </w:p>
        </w:tc>
      </w:tr>
      <w:tr w:rsidR="007708C6" w:rsidRPr="00285E12" w14:paraId="7B929287" w14:textId="77777777" w:rsidTr="00B33D1D">
        <w:tc>
          <w:tcPr>
            <w:tcW w:w="1512" w:type="dxa"/>
            <w:tcMar>
              <w:top w:w="115" w:type="dxa"/>
              <w:left w:w="115" w:type="dxa"/>
              <w:bottom w:w="115" w:type="dxa"/>
              <w:right w:w="115" w:type="dxa"/>
            </w:tcMar>
          </w:tcPr>
          <w:p w14:paraId="65ECE405" w14:textId="77777777" w:rsidR="007708C6" w:rsidRPr="00285E12" w:rsidRDefault="007708C6" w:rsidP="00B33D1D">
            <w:pPr>
              <w:pStyle w:val="TableText0"/>
              <w:spacing w:before="60" w:after="60"/>
              <w:rPr>
                <w:rFonts w:ascii="Arial" w:eastAsia="Batang" w:hAnsi="Arial" w:cs="Arial"/>
                <w:sz w:val="20"/>
              </w:rPr>
            </w:pPr>
            <w:r w:rsidRPr="00285E12">
              <w:rPr>
                <w:rFonts w:ascii="Arial" w:eastAsia="Batang" w:hAnsi="Arial" w:cs="Arial"/>
                <w:sz w:val="20"/>
              </w:rPr>
              <w:t>Supplier 3</w:t>
            </w:r>
          </w:p>
        </w:tc>
        <w:tc>
          <w:tcPr>
            <w:tcW w:w="5897" w:type="dxa"/>
          </w:tcPr>
          <w:p w14:paraId="4BF470A7" w14:textId="77777777" w:rsidR="007708C6" w:rsidRPr="00285E12" w:rsidRDefault="007708C6" w:rsidP="00B33D1D">
            <w:pPr>
              <w:pStyle w:val="TableText0"/>
              <w:spacing w:before="60" w:after="60"/>
              <w:rPr>
                <w:rFonts w:ascii="Arial" w:eastAsia="Batang" w:hAnsi="Arial" w:cs="Arial"/>
                <w:sz w:val="20"/>
              </w:rPr>
            </w:pPr>
            <w:r w:rsidRPr="00285E12">
              <w:rPr>
                <w:rFonts w:ascii="Arial" w:eastAsia="Batang" w:hAnsi="Arial" w:cs="Arial"/>
                <w:sz w:val="20"/>
              </w:rPr>
              <w:t>For Office equipment (stationary Items and general items etc.)</w:t>
            </w:r>
          </w:p>
        </w:tc>
      </w:tr>
      <w:tr w:rsidR="007708C6" w:rsidRPr="00285E12" w14:paraId="4D24F37C" w14:textId="77777777" w:rsidTr="00B33D1D">
        <w:tc>
          <w:tcPr>
            <w:tcW w:w="1512" w:type="dxa"/>
            <w:tcMar>
              <w:top w:w="115" w:type="dxa"/>
              <w:left w:w="115" w:type="dxa"/>
              <w:bottom w:w="115" w:type="dxa"/>
              <w:right w:w="115" w:type="dxa"/>
            </w:tcMar>
          </w:tcPr>
          <w:p w14:paraId="410C3968" w14:textId="77777777" w:rsidR="007708C6" w:rsidRPr="00285E12" w:rsidRDefault="007708C6" w:rsidP="00B33D1D">
            <w:pPr>
              <w:pStyle w:val="TableText0"/>
              <w:spacing w:before="60" w:after="60"/>
              <w:rPr>
                <w:rFonts w:ascii="Arial" w:eastAsia="Batang" w:hAnsi="Arial" w:cs="Arial"/>
                <w:sz w:val="20"/>
              </w:rPr>
            </w:pPr>
            <w:r w:rsidRPr="00285E12">
              <w:rPr>
                <w:rFonts w:ascii="Arial" w:eastAsia="Batang" w:hAnsi="Arial" w:cs="Arial"/>
                <w:sz w:val="20"/>
              </w:rPr>
              <w:t>Supplier 4</w:t>
            </w:r>
          </w:p>
        </w:tc>
        <w:tc>
          <w:tcPr>
            <w:tcW w:w="5897" w:type="dxa"/>
          </w:tcPr>
          <w:p w14:paraId="0D032812" w14:textId="77777777" w:rsidR="007708C6" w:rsidRPr="00285E12" w:rsidRDefault="007708C6" w:rsidP="00B33D1D">
            <w:pPr>
              <w:pStyle w:val="TableText0"/>
              <w:spacing w:before="60" w:after="60"/>
              <w:rPr>
                <w:rFonts w:ascii="Arial" w:eastAsia="Batang" w:hAnsi="Arial" w:cs="Arial"/>
                <w:sz w:val="20"/>
              </w:rPr>
            </w:pPr>
            <w:r w:rsidRPr="00285E12">
              <w:rPr>
                <w:rFonts w:ascii="Arial" w:eastAsia="Batang" w:hAnsi="Arial" w:cs="Arial"/>
                <w:sz w:val="20"/>
              </w:rPr>
              <w:t xml:space="preserve">For Providing Services like consultancy service of all types, certification service of all types, repair and periodic maintenance, services of computer, fax, telephone, photocopiers, printers, scanners etc. </w:t>
            </w:r>
          </w:p>
        </w:tc>
      </w:tr>
    </w:tbl>
    <w:p w14:paraId="1D9DB7B0" w14:textId="77777777" w:rsidR="007708C6" w:rsidRDefault="007708C6" w:rsidP="007708C6">
      <w:pPr>
        <w:pStyle w:val="Heading2"/>
      </w:pPr>
      <w:bookmarkStart w:id="155" w:name="_Toc304795698"/>
      <w:bookmarkStart w:id="156" w:name="_Toc56787249"/>
      <w:bookmarkStart w:id="157" w:name="_Toc164497456"/>
      <w:bookmarkStart w:id="158" w:name="_Toc506464427"/>
      <w:r w:rsidRPr="006B55EC">
        <w:lastRenderedPageBreak/>
        <w:t>Evaluation of Suppliers</w:t>
      </w:r>
      <w:bookmarkEnd w:id="155"/>
      <w:bookmarkEnd w:id="156"/>
      <w:bookmarkEnd w:id="157"/>
      <w:bookmarkEnd w:id="158"/>
    </w:p>
    <w:p w14:paraId="469C9408" w14:textId="77777777" w:rsidR="007708C6" w:rsidRPr="00BE0C6B" w:rsidRDefault="007708C6" w:rsidP="007708C6">
      <w:pPr>
        <w:rPr>
          <w:rFonts w:eastAsia="Batang"/>
        </w:rPr>
      </w:pPr>
      <w:r w:rsidRPr="00BE0C6B">
        <w:rPr>
          <w:rFonts w:eastAsia="Batang"/>
        </w:rPr>
        <w:t xml:space="preserve">Following procedure is adopted to evaluate the suppliers </w:t>
      </w:r>
      <w:r>
        <w:rPr>
          <w:rFonts w:eastAsia="Batang"/>
        </w:rPr>
        <w:t>and</w:t>
      </w:r>
      <w:r w:rsidRPr="00BE0C6B">
        <w:rPr>
          <w:rFonts w:eastAsia="Batang"/>
        </w:rPr>
        <w:t xml:space="preserve"> supply of items to </w:t>
      </w:r>
      <w:r w:rsidR="007C0EEF">
        <w:rPr>
          <w:rFonts w:eastAsia="Batang"/>
        </w:rPr>
        <w:t>Nexelus</w:t>
      </w:r>
      <w:r>
        <w:rPr>
          <w:rFonts w:eastAsia="Batang"/>
        </w:rPr>
        <w:t xml:space="preserve">. </w:t>
      </w:r>
      <w:r w:rsidRPr="00BE0C6B">
        <w:rPr>
          <w:rFonts w:eastAsia="Batang"/>
        </w:rPr>
        <w:t>A simple supplier history is maintained for all suppliers.</w:t>
      </w:r>
    </w:p>
    <w:p w14:paraId="7FE7E07A" w14:textId="77777777" w:rsidR="007708C6" w:rsidRPr="00920262" w:rsidRDefault="007708C6" w:rsidP="007708C6">
      <w:pPr>
        <w:pStyle w:val="Heading3"/>
      </w:pPr>
      <w:bookmarkStart w:id="159" w:name="_Toc506464428"/>
      <w:r w:rsidRPr="00920262">
        <w:t>Supplier Qualification</w:t>
      </w:r>
      <w:bookmarkEnd w:id="159"/>
    </w:p>
    <w:p w14:paraId="7D9BA5E6" w14:textId="77777777" w:rsidR="007708C6" w:rsidRPr="00BE0C6B" w:rsidRDefault="007708C6" w:rsidP="007708C6">
      <w:pPr>
        <w:rPr>
          <w:rFonts w:eastAsia="Batang"/>
        </w:rPr>
      </w:pPr>
      <w:r w:rsidRPr="00BE0C6B">
        <w:rPr>
          <w:rFonts w:eastAsia="Batang"/>
        </w:rPr>
        <w:t>Criteria for including suppliers in the approved Supplier List</w:t>
      </w:r>
      <w:r>
        <w:rPr>
          <w:rFonts w:eastAsia="Batang"/>
        </w:rPr>
        <w:t xml:space="preserve"> if applicable</w:t>
      </w:r>
      <w:r w:rsidRPr="00BE0C6B">
        <w:rPr>
          <w:rFonts w:eastAsia="Batang"/>
        </w:rPr>
        <w:t>:</w:t>
      </w:r>
    </w:p>
    <w:p w14:paraId="573852E0" w14:textId="77777777" w:rsidR="007708C6" w:rsidRDefault="007708C6" w:rsidP="007708C6">
      <w:pPr>
        <w:pStyle w:val="BulletedListLevel1"/>
        <w:spacing w:before="120" w:after="120"/>
        <w:ind w:left="720"/>
        <w:rPr>
          <w:rFonts w:eastAsia="Batang"/>
        </w:rPr>
      </w:pPr>
      <w:r>
        <w:rPr>
          <w:rFonts w:eastAsia="Batang"/>
        </w:rPr>
        <w:t>Brand representation</w:t>
      </w:r>
    </w:p>
    <w:p w14:paraId="26D051FD" w14:textId="77777777" w:rsidR="007708C6" w:rsidRDefault="007708C6" w:rsidP="007708C6">
      <w:pPr>
        <w:pStyle w:val="BulletedListLevel1"/>
        <w:spacing w:before="120" w:after="120"/>
        <w:ind w:left="720"/>
        <w:rPr>
          <w:rFonts w:eastAsia="Batang"/>
        </w:rPr>
      </w:pPr>
      <w:r w:rsidRPr="00BE0C6B">
        <w:rPr>
          <w:rFonts w:eastAsia="Batang"/>
        </w:rPr>
        <w:t>Quality provided</w:t>
      </w:r>
    </w:p>
    <w:p w14:paraId="20E61EFE" w14:textId="77777777" w:rsidR="007708C6" w:rsidRPr="00BE0C6B" w:rsidRDefault="007708C6" w:rsidP="007708C6">
      <w:pPr>
        <w:pStyle w:val="BulletedListLevel1"/>
        <w:spacing w:before="120" w:after="120"/>
        <w:ind w:left="720"/>
        <w:rPr>
          <w:rFonts w:eastAsia="Batang"/>
        </w:rPr>
      </w:pPr>
      <w:r>
        <w:rPr>
          <w:rFonts w:eastAsia="Batang"/>
        </w:rPr>
        <w:t xml:space="preserve">Market credibility </w:t>
      </w:r>
    </w:p>
    <w:p w14:paraId="373FC613" w14:textId="77777777" w:rsidR="007708C6" w:rsidRPr="00BE0C6B" w:rsidRDefault="007708C6" w:rsidP="007708C6">
      <w:pPr>
        <w:pStyle w:val="BulletedListLevel1"/>
        <w:spacing w:before="120" w:after="120"/>
        <w:ind w:left="720"/>
        <w:rPr>
          <w:rFonts w:eastAsia="Batang"/>
        </w:rPr>
      </w:pPr>
      <w:r>
        <w:rPr>
          <w:rFonts w:eastAsia="Batang"/>
        </w:rPr>
        <w:t>Delivery t</w:t>
      </w:r>
      <w:r w:rsidRPr="00BE0C6B">
        <w:rPr>
          <w:rFonts w:eastAsia="Batang"/>
        </w:rPr>
        <w:t>ime</w:t>
      </w:r>
    </w:p>
    <w:p w14:paraId="249E8B8A" w14:textId="77777777" w:rsidR="007708C6" w:rsidRPr="00BE0C6B" w:rsidRDefault="007708C6" w:rsidP="007708C6">
      <w:pPr>
        <w:pStyle w:val="BulletedListLevel1"/>
        <w:spacing w:before="120" w:after="120"/>
        <w:ind w:left="720"/>
        <w:rPr>
          <w:rFonts w:eastAsia="Batang"/>
        </w:rPr>
      </w:pPr>
      <w:r w:rsidRPr="00BE0C6B">
        <w:rPr>
          <w:rFonts w:eastAsia="Batang"/>
        </w:rPr>
        <w:t>Reasonability of the rates quoted.</w:t>
      </w:r>
    </w:p>
    <w:p w14:paraId="715BEF4B" w14:textId="77777777" w:rsidR="007708C6" w:rsidRPr="00BE0C6B" w:rsidRDefault="007708C6" w:rsidP="007708C6">
      <w:pPr>
        <w:pStyle w:val="BulletedListLevel1"/>
        <w:spacing w:before="120" w:after="120"/>
        <w:ind w:left="720"/>
        <w:rPr>
          <w:rFonts w:eastAsia="Batang"/>
        </w:rPr>
      </w:pPr>
      <w:r>
        <w:rPr>
          <w:rFonts w:eastAsia="Batang"/>
        </w:rPr>
        <w:t xml:space="preserve">Warranties </w:t>
      </w:r>
    </w:p>
    <w:p w14:paraId="6EF7F8FE" w14:textId="77777777" w:rsidR="007708C6" w:rsidRDefault="007708C6" w:rsidP="007708C6">
      <w:pPr>
        <w:pStyle w:val="Heading3"/>
      </w:pPr>
      <w:bookmarkStart w:id="160" w:name="_Procedure"/>
      <w:bookmarkStart w:id="161" w:name="_Toc506464429"/>
      <w:bookmarkStart w:id="162" w:name="_Toc446837873"/>
      <w:bookmarkStart w:id="163" w:name="_Toc447084201"/>
      <w:bookmarkStart w:id="164" w:name="_Toc447084379"/>
      <w:bookmarkEnd w:id="160"/>
      <w:r w:rsidRPr="00CC308B">
        <w:t>How to Include a Supplier in Approved Supplier List</w:t>
      </w:r>
      <w:bookmarkEnd w:id="161"/>
    </w:p>
    <w:p w14:paraId="3A182614" w14:textId="6B602CF7" w:rsidR="007708C6" w:rsidRDefault="007708C6" w:rsidP="007708C6">
      <w:pPr>
        <w:rPr>
          <w:rFonts w:eastAsia="Batang"/>
        </w:rPr>
      </w:pPr>
      <w:r>
        <w:rPr>
          <w:rFonts w:eastAsia="Batang"/>
        </w:rPr>
        <w:t xml:space="preserve">Management </w:t>
      </w:r>
      <w:r w:rsidRPr="00330879">
        <w:rPr>
          <w:rFonts w:eastAsia="Batang"/>
        </w:rPr>
        <w:t xml:space="preserve">is </w:t>
      </w:r>
      <w:r>
        <w:rPr>
          <w:rFonts w:eastAsia="Batang"/>
        </w:rPr>
        <w:t xml:space="preserve">the final authority </w:t>
      </w:r>
      <w:r w:rsidRPr="00330879">
        <w:rPr>
          <w:rFonts w:eastAsia="Batang"/>
        </w:rPr>
        <w:t xml:space="preserve">for the selection of </w:t>
      </w:r>
      <w:r>
        <w:rPr>
          <w:rFonts w:eastAsia="Batang"/>
        </w:rPr>
        <w:t>S</w:t>
      </w:r>
      <w:r w:rsidRPr="00330879">
        <w:rPr>
          <w:rFonts w:eastAsia="Batang"/>
        </w:rPr>
        <w:t>uppliers.</w:t>
      </w:r>
      <w:r>
        <w:rPr>
          <w:rFonts w:eastAsia="Batang"/>
        </w:rPr>
        <w:t xml:space="preserve"> Admin Manager</w:t>
      </w:r>
      <w:r w:rsidR="00F653E9">
        <w:rPr>
          <w:rFonts w:eastAsia="Batang"/>
        </w:rPr>
        <w:t xml:space="preserve">, or </w:t>
      </w:r>
      <w:r>
        <w:rPr>
          <w:rFonts w:eastAsia="Batang"/>
        </w:rPr>
        <w:t xml:space="preserve">Network Administrator </w:t>
      </w:r>
      <w:r w:rsidRPr="00330879">
        <w:rPr>
          <w:rFonts w:eastAsia="Batang"/>
        </w:rPr>
        <w:t xml:space="preserve">visits or calls the potential supplier, conducts a supplier </w:t>
      </w:r>
      <w:proofErr w:type="gramStart"/>
      <w:r w:rsidRPr="00330879">
        <w:rPr>
          <w:rFonts w:eastAsia="Batang"/>
        </w:rPr>
        <w:t>evaluation</w:t>
      </w:r>
      <w:proofErr w:type="gramEnd"/>
      <w:r w:rsidRPr="00330879">
        <w:rPr>
          <w:rFonts w:eastAsia="Batang"/>
        </w:rPr>
        <w:t xml:space="preserve"> and fills Supplier Evaluation Form. If the supplier meets the acceptable criteria</w:t>
      </w:r>
      <w:r w:rsidR="00513340">
        <w:rPr>
          <w:rFonts w:eastAsia="Batang"/>
        </w:rPr>
        <w:t>,</w:t>
      </w:r>
      <w:r w:rsidRPr="00330879">
        <w:rPr>
          <w:rFonts w:eastAsia="Batang"/>
        </w:rPr>
        <w:t xml:space="preserve"> then recommends him as an Approved Supplier for the company. After approval, </w:t>
      </w:r>
      <w:r>
        <w:rPr>
          <w:rFonts w:eastAsia="Batang"/>
        </w:rPr>
        <w:t>he</w:t>
      </w:r>
      <w:r w:rsidRPr="00330879">
        <w:rPr>
          <w:rFonts w:eastAsia="Batang"/>
        </w:rPr>
        <w:t xml:space="preserve"> assigns code number and category to the approved supplier(s). Finally, the supplier history file is updated</w:t>
      </w:r>
      <w:r w:rsidR="00513340">
        <w:rPr>
          <w:rFonts w:eastAsia="Batang"/>
        </w:rPr>
        <w:t>,</w:t>
      </w:r>
      <w:r w:rsidRPr="00330879">
        <w:rPr>
          <w:rFonts w:eastAsia="Batang"/>
        </w:rPr>
        <w:t xml:space="preserve"> and its name is added in the Approved Supplier List.</w:t>
      </w:r>
    </w:p>
    <w:p w14:paraId="63A9E52F" w14:textId="14C5031F" w:rsidR="007700E1" w:rsidRDefault="007700E1" w:rsidP="007700E1">
      <w:pPr>
        <w:pStyle w:val="Heading3"/>
      </w:pPr>
      <w:r>
        <w:t>Supplier Evaluation Form</w:t>
      </w:r>
    </w:p>
    <w:p w14:paraId="742214AF" w14:textId="77777777" w:rsidR="007700E1" w:rsidRDefault="007700E1" w:rsidP="007700E1">
      <w:r>
        <w:t>Following list of questions will be used to filter the vendors and to choose the suitable vendor. Answering yes or no sheet will be used for all the vendors selected for the required task/contract. A minimum of three, and maximum five, vendors must be picked and compared to select one vendor. Each question carries 1 or 0 (Yes/No) mark and any vendor attain maximum numbers will be awarded the contract.</w:t>
      </w:r>
    </w:p>
    <w:tbl>
      <w:tblPr>
        <w:tblStyle w:val="TableGrid"/>
        <w:tblW w:w="0" w:type="auto"/>
        <w:tblLook w:val="04A0" w:firstRow="1" w:lastRow="0" w:firstColumn="1" w:lastColumn="0" w:noHBand="0" w:noVBand="1"/>
      </w:tblPr>
      <w:tblGrid>
        <w:gridCol w:w="453"/>
        <w:gridCol w:w="5217"/>
        <w:gridCol w:w="1260"/>
        <w:gridCol w:w="1260"/>
        <w:gridCol w:w="1170"/>
      </w:tblGrid>
      <w:tr w:rsidR="007700E1" w:rsidRPr="007700E1" w14:paraId="789F2FE5" w14:textId="77777777" w:rsidTr="006D78BA">
        <w:trPr>
          <w:cnfStyle w:val="100000000000" w:firstRow="1" w:lastRow="0" w:firstColumn="0" w:lastColumn="0" w:oddVBand="0" w:evenVBand="0" w:oddHBand="0" w:evenHBand="0" w:firstRowFirstColumn="0" w:firstRowLastColumn="0" w:lastRowFirstColumn="0" w:lastRowLastColumn="0"/>
        </w:trPr>
        <w:tc>
          <w:tcPr>
            <w:tcW w:w="0" w:type="auto"/>
            <w:tcBorders>
              <w:right w:val="dashed" w:sz="4" w:space="0" w:color="auto"/>
            </w:tcBorders>
          </w:tcPr>
          <w:p w14:paraId="5113461A" w14:textId="77777777" w:rsidR="007700E1" w:rsidRPr="007700E1" w:rsidRDefault="007700E1" w:rsidP="00F362FA">
            <w:pPr>
              <w:rPr>
                <w:rFonts w:cs="Arial"/>
                <w:sz w:val="20"/>
              </w:rPr>
            </w:pPr>
            <w:r w:rsidRPr="007700E1">
              <w:rPr>
                <w:rFonts w:cs="Arial"/>
                <w:sz w:val="20"/>
              </w:rPr>
              <w:t>#</w:t>
            </w:r>
          </w:p>
        </w:tc>
        <w:tc>
          <w:tcPr>
            <w:tcW w:w="5217" w:type="dxa"/>
            <w:tcBorders>
              <w:left w:val="dashed" w:sz="4" w:space="0" w:color="auto"/>
              <w:right w:val="dashed" w:sz="4" w:space="0" w:color="auto"/>
            </w:tcBorders>
          </w:tcPr>
          <w:p w14:paraId="6B7522A4" w14:textId="77777777" w:rsidR="007700E1" w:rsidRPr="007700E1" w:rsidRDefault="007700E1" w:rsidP="00F362FA">
            <w:pPr>
              <w:rPr>
                <w:rFonts w:cs="Arial"/>
                <w:sz w:val="20"/>
              </w:rPr>
            </w:pPr>
            <w:r w:rsidRPr="007700E1">
              <w:rPr>
                <w:rFonts w:cs="Arial"/>
                <w:sz w:val="20"/>
              </w:rPr>
              <w:t>Screening criteria</w:t>
            </w:r>
          </w:p>
        </w:tc>
        <w:tc>
          <w:tcPr>
            <w:tcW w:w="1260" w:type="dxa"/>
            <w:tcBorders>
              <w:left w:val="dashed" w:sz="4" w:space="0" w:color="auto"/>
              <w:right w:val="dashed" w:sz="4" w:space="0" w:color="auto"/>
            </w:tcBorders>
          </w:tcPr>
          <w:p w14:paraId="07BEED8F" w14:textId="77777777" w:rsidR="007700E1" w:rsidRPr="007700E1" w:rsidRDefault="007700E1" w:rsidP="00F362FA">
            <w:pPr>
              <w:rPr>
                <w:rFonts w:cs="Arial"/>
                <w:sz w:val="20"/>
              </w:rPr>
            </w:pPr>
            <w:r w:rsidRPr="007700E1">
              <w:rPr>
                <w:rFonts w:cs="Arial"/>
                <w:sz w:val="20"/>
              </w:rPr>
              <w:t>Vendor 1</w:t>
            </w:r>
          </w:p>
        </w:tc>
        <w:tc>
          <w:tcPr>
            <w:tcW w:w="1260" w:type="dxa"/>
            <w:tcBorders>
              <w:left w:val="dashed" w:sz="4" w:space="0" w:color="auto"/>
              <w:right w:val="dashed" w:sz="4" w:space="0" w:color="auto"/>
            </w:tcBorders>
          </w:tcPr>
          <w:p w14:paraId="42AC43B7" w14:textId="77777777" w:rsidR="007700E1" w:rsidRPr="007700E1" w:rsidRDefault="007700E1" w:rsidP="00F362FA">
            <w:pPr>
              <w:rPr>
                <w:rFonts w:cs="Arial"/>
                <w:sz w:val="20"/>
              </w:rPr>
            </w:pPr>
            <w:r w:rsidRPr="007700E1">
              <w:rPr>
                <w:rFonts w:cs="Arial"/>
                <w:sz w:val="20"/>
              </w:rPr>
              <w:t>Vendor 2</w:t>
            </w:r>
          </w:p>
        </w:tc>
        <w:tc>
          <w:tcPr>
            <w:tcW w:w="1170" w:type="dxa"/>
            <w:tcBorders>
              <w:left w:val="dashed" w:sz="4" w:space="0" w:color="auto"/>
            </w:tcBorders>
          </w:tcPr>
          <w:p w14:paraId="65AEA93B" w14:textId="77777777" w:rsidR="007700E1" w:rsidRPr="007700E1" w:rsidRDefault="007700E1" w:rsidP="00F362FA">
            <w:pPr>
              <w:rPr>
                <w:rFonts w:cs="Arial"/>
                <w:sz w:val="20"/>
              </w:rPr>
            </w:pPr>
            <w:r w:rsidRPr="007700E1">
              <w:rPr>
                <w:rFonts w:cs="Arial"/>
                <w:sz w:val="20"/>
              </w:rPr>
              <w:t>Vendor 3</w:t>
            </w:r>
          </w:p>
        </w:tc>
      </w:tr>
      <w:tr w:rsidR="007700E1" w:rsidRPr="007700E1" w14:paraId="7D8BC9E7" w14:textId="77777777" w:rsidTr="006D78BA">
        <w:tc>
          <w:tcPr>
            <w:tcW w:w="0" w:type="auto"/>
            <w:tcBorders>
              <w:right w:val="dashed" w:sz="4" w:space="0" w:color="auto"/>
            </w:tcBorders>
          </w:tcPr>
          <w:p w14:paraId="0DFD60E0" w14:textId="77777777" w:rsidR="007700E1" w:rsidRPr="007700E1" w:rsidRDefault="007700E1" w:rsidP="00F362FA">
            <w:pPr>
              <w:rPr>
                <w:rFonts w:cs="Arial"/>
                <w:sz w:val="20"/>
              </w:rPr>
            </w:pPr>
            <w:r w:rsidRPr="007700E1">
              <w:rPr>
                <w:rFonts w:cs="Arial"/>
                <w:sz w:val="20"/>
              </w:rPr>
              <w:t>1</w:t>
            </w:r>
          </w:p>
        </w:tc>
        <w:tc>
          <w:tcPr>
            <w:tcW w:w="5217" w:type="dxa"/>
            <w:tcBorders>
              <w:left w:val="dashed" w:sz="4" w:space="0" w:color="auto"/>
              <w:right w:val="dashed" w:sz="4" w:space="0" w:color="auto"/>
            </w:tcBorders>
          </w:tcPr>
          <w:p w14:paraId="4C7A2E71" w14:textId="77777777" w:rsidR="007700E1" w:rsidRPr="007700E1" w:rsidRDefault="007700E1" w:rsidP="00F362FA">
            <w:pPr>
              <w:rPr>
                <w:rFonts w:cs="Arial"/>
                <w:sz w:val="20"/>
              </w:rPr>
            </w:pPr>
            <w:r w:rsidRPr="007700E1">
              <w:rPr>
                <w:rFonts w:cs="Arial"/>
                <w:sz w:val="20"/>
              </w:rPr>
              <w:t>Does the vendor have relevant experience for the required task?</w:t>
            </w:r>
          </w:p>
        </w:tc>
        <w:tc>
          <w:tcPr>
            <w:tcW w:w="1260" w:type="dxa"/>
            <w:tcBorders>
              <w:left w:val="dashed" w:sz="4" w:space="0" w:color="auto"/>
              <w:right w:val="dashed" w:sz="4" w:space="0" w:color="auto"/>
            </w:tcBorders>
          </w:tcPr>
          <w:p w14:paraId="06548051" w14:textId="77777777" w:rsidR="007700E1" w:rsidRPr="007700E1" w:rsidRDefault="007700E1" w:rsidP="00F362FA">
            <w:pPr>
              <w:rPr>
                <w:rFonts w:cs="Arial"/>
                <w:sz w:val="20"/>
              </w:rPr>
            </w:pPr>
          </w:p>
        </w:tc>
        <w:tc>
          <w:tcPr>
            <w:tcW w:w="1260" w:type="dxa"/>
            <w:tcBorders>
              <w:left w:val="dashed" w:sz="4" w:space="0" w:color="auto"/>
              <w:right w:val="dashed" w:sz="4" w:space="0" w:color="auto"/>
            </w:tcBorders>
          </w:tcPr>
          <w:p w14:paraId="72CB600A" w14:textId="77777777" w:rsidR="007700E1" w:rsidRPr="007700E1" w:rsidRDefault="007700E1" w:rsidP="00F362FA">
            <w:pPr>
              <w:rPr>
                <w:rFonts w:cs="Arial"/>
                <w:sz w:val="20"/>
              </w:rPr>
            </w:pPr>
          </w:p>
        </w:tc>
        <w:tc>
          <w:tcPr>
            <w:tcW w:w="1170" w:type="dxa"/>
            <w:tcBorders>
              <w:left w:val="dashed" w:sz="4" w:space="0" w:color="auto"/>
            </w:tcBorders>
          </w:tcPr>
          <w:p w14:paraId="7F305DCF" w14:textId="77777777" w:rsidR="007700E1" w:rsidRPr="007700E1" w:rsidRDefault="007700E1" w:rsidP="00F362FA">
            <w:pPr>
              <w:rPr>
                <w:rFonts w:cs="Arial"/>
                <w:sz w:val="20"/>
              </w:rPr>
            </w:pPr>
          </w:p>
        </w:tc>
      </w:tr>
      <w:tr w:rsidR="007700E1" w:rsidRPr="007700E1" w14:paraId="4F274197" w14:textId="77777777" w:rsidTr="006D78BA">
        <w:tc>
          <w:tcPr>
            <w:tcW w:w="0" w:type="auto"/>
            <w:tcBorders>
              <w:right w:val="dashed" w:sz="4" w:space="0" w:color="auto"/>
            </w:tcBorders>
          </w:tcPr>
          <w:p w14:paraId="76CD9EEC" w14:textId="77777777" w:rsidR="007700E1" w:rsidRPr="007700E1" w:rsidRDefault="007700E1" w:rsidP="00F362FA">
            <w:pPr>
              <w:rPr>
                <w:rFonts w:cs="Arial"/>
                <w:sz w:val="20"/>
              </w:rPr>
            </w:pPr>
            <w:r w:rsidRPr="007700E1">
              <w:rPr>
                <w:rFonts w:cs="Arial"/>
                <w:sz w:val="20"/>
              </w:rPr>
              <w:t>2</w:t>
            </w:r>
          </w:p>
        </w:tc>
        <w:tc>
          <w:tcPr>
            <w:tcW w:w="5217" w:type="dxa"/>
            <w:tcBorders>
              <w:left w:val="dashed" w:sz="4" w:space="0" w:color="auto"/>
              <w:right w:val="dashed" w:sz="4" w:space="0" w:color="auto"/>
            </w:tcBorders>
          </w:tcPr>
          <w:p w14:paraId="4956B540" w14:textId="77777777" w:rsidR="007700E1" w:rsidRPr="007700E1" w:rsidRDefault="007700E1" w:rsidP="00F362FA">
            <w:pPr>
              <w:rPr>
                <w:rFonts w:cs="Arial"/>
                <w:sz w:val="20"/>
              </w:rPr>
            </w:pPr>
            <w:r w:rsidRPr="007700E1">
              <w:rPr>
                <w:rFonts w:cs="Arial"/>
                <w:sz w:val="20"/>
              </w:rPr>
              <w:t>Is the vendor in business for more than 3 years?</w:t>
            </w:r>
          </w:p>
        </w:tc>
        <w:tc>
          <w:tcPr>
            <w:tcW w:w="1260" w:type="dxa"/>
            <w:tcBorders>
              <w:left w:val="dashed" w:sz="4" w:space="0" w:color="auto"/>
              <w:right w:val="dashed" w:sz="4" w:space="0" w:color="auto"/>
            </w:tcBorders>
          </w:tcPr>
          <w:p w14:paraId="1E743949" w14:textId="77777777" w:rsidR="007700E1" w:rsidRPr="007700E1" w:rsidRDefault="007700E1" w:rsidP="00F362FA">
            <w:pPr>
              <w:rPr>
                <w:rFonts w:cs="Arial"/>
                <w:sz w:val="20"/>
              </w:rPr>
            </w:pPr>
          </w:p>
        </w:tc>
        <w:tc>
          <w:tcPr>
            <w:tcW w:w="1260" w:type="dxa"/>
            <w:tcBorders>
              <w:left w:val="dashed" w:sz="4" w:space="0" w:color="auto"/>
              <w:right w:val="dashed" w:sz="4" w:space="0" w:color="auto"/>
            </w:tcBorders>
          </w:tcPr>
          <w:p w14:paraId="6BC6619C" w14:textId="77777777" w:rsidR="007700E1" w:rsidRPr="007700E1" w:rsidRDefault="007700E1" w:rsidP="00F362FA">
            <w:pPr>
              <w:rPr>
                <w:rFonts w:cs="Arial"/>
                <w:sz w:val="20"/>
              </w:rPr>
            </w:pPr>
          </w:p>
        </w:tc>
        <w:tc>
          <w:tcPr>
            <w:tcW w:w="1170" w:type="dxa"/>
            <w:tcBorders>
              <w:left w:val="dashed" w:sz="4" w:space="0" w:color="auto"/>
            </w:tcBorders>
          </w:tcPr>
          <w:p w14:paraId="349B9170" w14:textId="77777777" w:rsidR="007700E1" w:rsidRPr="007700E1" w:rsidRDefault="007700E1" w:rsidP="00F362FA">
            <w:pPr>
              <w:rPr>
                <w:rFonts w:cs="Arial"/>
                <w:sz w:val="20"/>
              </w:rPr>
            </w:pPr>
          </w:p>
        </w:tc>
      </w:tr>
      <w:tr w:rsidR="007700E1" w:rsidRPr="007700E1" w14:paraId="4F56DFB3" w14:textId="77777777" w:rsidTr="006D78BA">
        <w:tc>
          <w:tcPr>
            <w:tcW w:w="0" w:type="auto"/>
            <w:tcBorders>
              <w:right w:val="dashed" w:sz="4" w:space="0" w:color="auto"/>
            </w:tcBorders>
          </w:tcPr>
          <w:p w14:paraId="300C17C5" w14:textId="77777777" w:rsidR="007700E1" w:rsidRPr="007700E1" w:rsidRDefault="007700E1" w:rsidP="00F362FA">
            <w:pPr>
              <w:rPr>
                <w:rFonts w:cs="Arial"/>
                <w:sz w:val="20"/>
              </w:rPr>
            </w:pPr>
            <w:r w:rsidRPr="007700E1">
              <w:rPr>
                <w:rFonts w:cs="Arial"/>
                <w:sz w:val="20"/>
              </w:rPr>
              <w:t>3</w:t>
            </w:r>
          </w:p>
        </w:tc>
        <w:tc>
          <w:tcPr>
            <w:tcW w:w="5217" w:type="dxa"/>
            <w:tcBorders>
              <w:left w:val="dashed" w:sz="4" w:space="0" w:color="auto"/>
              <w:right w:val="dashed" w:sz="4" w:space="0" w:color="auto"/>
            </w:tcBorders>
          </w:tcPr>
          <w:p w14:paraId="5AF8B935" w14:textId="77777777" w:rsidR="007700E1" w:rsidRPr="007700E1" w:rsidRDefault="007700E1" w:rsidP="00F362FA">
            <w:pPr>
              <w:rPr>
                <w:rFonts w:cs="Arial"/>
                <w:sz w:val="20"/>
              </w:rPr>
            </w:pPr>
            <w:r w:rsidRPr="007700E1">
              <w:rPr>
                <w:rFonts w:cs="Arial"/>
                <w:sz w:val="20"/>
              </w:rPr>
              <w:t>Is the vendor in business for more than 5 years?</w:t>
            </w:r>
          </w:p>
        </w:tc>
        <w:tc>
          <w:tcPr>
            <w:tcW w:w="1260" w:type="dxa"/>
            <w:tcBorders>
              <w:left w:val="dashed" w:sz="4" w:space="0" w:color="auto"/>
              <w:right w:val="dashed" w:sz="4" w:space="0" w:color="auto"/>
            </w:tcBorders>
          </w:tcPr>
          <w:p w14:paraId="12E5FB86" w14:textId="77777777" w:rsidR="007700E1" w:rsidRPr="007700E1" w:rsidRDefault="007700E1" w:rsidP="00F362FA">
            <w:pPr>
              <w:rPr>
                <w:rFonts w:cs="Arial"/>
                <w:sz w:val="20"/>
              </w:rPr>
            </w:pPr>
          </w:p>
        </w:tc>
        <w:tc>
          <w:tcPr>
            <w:tcW w:w="1260" w:type="dxa"/>
            <w:tcBorders>
              <w:left w:val="dashed" w:sz="4" w:space="0" w:color="auto"/>
              <w:right w:val="dashed" w:sz="4" w:space="0" w:color="auto"/>
            </w:tcBorders>
          </w:tcPr>
          <w:p w14:paraId="1BEF1248" w14:textId="77777777" w:rsidR="007700E1" w:rsidRPr="007700E1" w:rsidRDefault="007700E1" w:rsidP="00F362FA">
            <w:pPr>
              <w:rPr>
                <w:rFonts w:cs="Arial"/>
                <w:sz w:val="20"/>
              </w:rPr>
            </w:pPr>
          </w:p>
        </w:tc>
        <w:tc>
          <w:tcPr>
            <w:tcW w:w="1170" w:type="dxa"/>
            <w:tcBorders>
              <w:left w:val="dashed" w:sz="4" w:space="0" w:color="auto"/>
            </w:tcBorders>
          </w:tcPr>
          <w:p w14:paraId="3D9D1C63" w14:textId="77777777" w:rsidR="007700E1" w:rsidRPr="007700E1" w:rsidRDefault="007700E1" w:rsidP="00F362FA">
            <w:pPr>
              <w:rPr>
                <w:rFonts w:cs="Arial"/>
                <w:sz w:val="20"/>
              </w:rPr>
            </w:pPr>
          </w:p>
        </w:tc>
      </w:tr>
      <w:tr w:rsidR="007700E1" w:rsidRPr="007700E1" w14:paraId="5822E765" w14:textId="77777777" w:rsidTr="006D78BA">
        <w:tc>
          <w:tcPr>
            <w:tcW w:w="0" w:type="auto"/>
            <w:tcBorders>
              <w:right w:val="dashed" w:sz="4" w:space="0" w:color="auto"/>
            </w:tcBorders>
          </w:tcPr>
          <w:p w14:paraId="52D0B8C8" w14:textId="77777777" w:rsidR="007700E1" w:rsidRPr="007700E1" w:rsidRDefault="007700E1" w:rsidP="00F362FA">
            <w:pPr>
              <w:rPr>
                <w:rFonts w:cs="Arial"/>
                <w:sz w:val="20"/>
              </w:rPr>
            </w:pPr>
            <w:r w:rsidRPr="007700E1">
              <w:rPr>
                <w:rFonts w:cs="Arial"/>
                <w:sz w:val="20"/>
              </w:rPr>
              <w:t>4</w:t>
            </w:r>
          </w:p>
        </w:tc>
        <w:tc>
          <w:tcPr>
            <w:tcW w:w="5217" w:type="dxa"/>
            <w:tcBorders>
              <w:left w:val="dashed" w:sz="4" w:space="0" w:color="auto"/>
              <w:right w:val="dashed" w:sz="4" w:space="0" w:color="auto"/>
            </w:tcBorders>
          </w:tcPr>
          <w:p w14:paraId="2C4DB9EF" w14:textId="77777777" w:rsidR="007700E1" w:rsidRPr="007700E1" w:rsidRDefault="007700E1" w:rsidP="00F362FA">
            <w:pPr>
              <w:rPr>
                <w:rFonts w:cs="Arial"/>
                <w:sz w:val="20"/>
              </w:rPr>
            </w:pPr>
            <w:r w:rsidRPr="007700E1">
              <w:rPr>
                <w:rFonts w:cs="Arial"/>
                <w:sz w:val="20"/>
              </w:rPr>
              <w:t>Does the vendor have sound reputation in the market?</w:t>
            </w:r>
          </w:p>
        </w:tc>
        <w:tc>
          <w:tcPr>
            <w:tcW w:w="1260" w:type="dxa"/>
            <w:tcBorders>
              <w:left w:val="dashed" w:sz="4" w:space="0" w:color="auto"/>
              <w:right w:val="dashed" w:sz="4" w:space="0" w:color="auto"/>
            </w:tcBorders>
          </w:tcPr>
          <w:p w14:paraId="3CE2C12B" w14:textId="77777777" w:rsidR="007700E1" w:rsidRPr="007700E1" w:rsidRDefault="007700E1" w:rsidP="00F362FA">
            <w:pPr>
              <w:rPr>
                <w:rFonts w:cs="Arial"/>
                <w:sz w:val="20"/>
              </w:rPr>
            </w:pPr>
          </w:p>
        </w:tc>
        <w:tc>
          <w:tcPr>
            <w:tcW w:w="1260" w:type="dxa"/>
            <w:tcBorders>
              <w:left w:val="dashed" w:sz="4" w:space="0" w:color="auto"/>
              <w:right w:val="dashed" w:sz="4" w:space="0" w:color="auto"/>
            </w:tcBorders>
          </w:tcPr>
          <w:p w14:paraId="62196310" w14:textId="77777777" w:rsidR="007700E1" w:rsidRPr="007700E1" w:rsidRDefault="007700E1" w:rsidP="00F362FA">
            <w:pPr>
              <w:rPr>
                <w:rFonts w:cs="Arial"/>
                <w:sz w:val="20"/>
              </w:rPr>
            </w:pPr>
          </w:p>
        </w:tc>
        <w:tc>
          <w:tcPr>
            <w:tcW w:w="1170" w:type="dxa"/>
            <w:tcBorders>
              <w:left w:val="dashed" w:sz="4" w:space="0" w:color="auto"/>
            </w:tcBorders>
          </w:tcPr>
          <w:p w14:paraId="02FA51DB" w14:textId="77777777" w:rsidR="007700E1" w:rsidRPr="007700E1" w:rsidRDefault="007700E1" w:rsidP="00F362FA">
            <w:pPr>
              <w:rPr>
                <w:rFonts w:cs="Arial"/>
                <w:sz w:val="20"/>
              </w:rPr>
            </w:pPr>
          </w:p>
        </w:tc>
      </w:tr>
      <w:tr w:rsidR="007700E1" w:rsidRPr="007700E1" w14:paraId="3239F53C" w14:textId="77777777" w:rsidTr="006D78BA">
        <w:tc>
          <w:tcPr>
            <w:tcW w:w="0" w:type="auto"/>
            <w:tcBorders>
              <w:right w:val="dashed" w:sz="4" w:space="0" w:color="auto"/>
            </w:tcBorders>
          </w:tcPr>
          <w:p w14:paraId="4E13E74F" w14:textId="77777777" w:rsidR="007700E1" w:rsidRPr="007700E1" w:rsidRDefault="007700E1" w:rsidP="00F362FA">
            <w:pPr>
              <w:rPr>
                <w:rFonts w:cs="Arial"/>
                <w:sz w:val="20"/>
              </w:rPr>
            </w:pPr>
            <w:r w:rsidRPr="007700E1">
              <w:rPr>
                <w:rFonts w:cs="Arial"/>
                <w:sz w:val="20"/>
              </w:rPr>
              <w:t>5</w:t>
            </w:r>
          </w:p>
        </w:tc>
        <w:tc>
          <w:tcPr>
            <w:tcW w:w="5217" w:type="dxa"/>
            <w:tcBorders>
              <w:left w:val="dashed" w:sz="4" w:space="0" w:color="auto"/>
              <w:right w:val="dashed" w:sz="4" w:space="0" w:color="auto"/>
            </w:tcBorders>
          </w:tcPr>
          <w:p w14:paraId="6C9D9577" w14:textId="77777777" w:rsidR="007700E1" w:rsidRPr="007700E1" w:rsidRDefault="007700E1" w:rsidP="00F362FA">
            <w:pPr>
              <w:rPr>
                <w:rFonts w:cs="Arial"/>
                <w:sz w:val="20"/>
              </w:rPr>
            </w:pPr>
            <w:r w:rsidRPr="007700E1">
              <w:rPr>
                <w:rFonts w:cs="Arial"/>
                <w:sz w:val="20"/>
              </w:rPr>
              <w:t>Does the vendor have office in the city?</w:t>
            </w:r>
          </w:p>
        </w:tc>
        <w:tc>
          <w:tcPr>
            <w:tcW w:w="1260" w:type="dxa"/>
            <w:tcBorders>
              <w:left w:val="dashed" w:sz="4" w:space="0" w:color="auto"/>
              <w:right w:val="dashed" w:sz="4" w:space="0" w:color="auto"/>
            </w:tcBorders>
          </w:tcPr>
          <w:p w14:paraId="747BF947" w14:textId="77777777" w:rsidR="007700E1" w:rsidRPr="007700E1" w:rsidRDefault="007700E1" w:rsidP="00F362FA">
            <w:pPr>
              <w:rPr>
                <w:rFonts w:cs="Arial"/>
                <w:sz w:val="20"/>
              </w:rPr>
            </w:pPr>
          </w:p>
        </w:tc>
        <w:tc>
          <w:tcPr>
            <w:tcW w:w="1260" w:type="dxa"/>
            <w:tcBorders>
              <w:left w:val="dashed" w:sz="4" w:space="0" w:color="auto"/>
              <w:right w:val="dashed" w:sz="4" w:space="0" w:color="auto"/>
            </w:tcBorders>
          </w:tcPr>
          <w:p w14:paraId="53170D28" w14:textId="77777777" w:rsidR="007700E1" w:rsidRPr="007700E1" w:rsidRDefault="007700E1" w:rsidP="00F362FA">
            <w:pPr>
              <w:rPr>
                <w:rFonts w:cs="Arial"/>
                <w:sz w:val="20"/>
              </w:rPr>
            </w:pPr>
          </w:p>
        </w:tc>
        <w:tc>
          <w:tcPr>
            <w:tcW w:w="1170" w:type="dxa"/>
            <w:tcBorders>
              <w:left w:val="dashed" w:sz="4" w:space="0" w:color="auto"/>
            </w:tcBorders>
          </w:tcPr>
          <w:p w14:paraId="366094D1" w14:textId="77777777" w:rsidR="007700E1" w:rsidRPr="007700E1" w:rsidRDefault="007700E1" w:rsidP="00F362FA">
            <w:pPr>
              <w:rPr>
                <w:rFonts w:cs="Arial"/>
                <w:sz w:val="20"/>
              </w:rPr>
            </w:pPr>
          </w:p>
        </w:tc>
      </w:tr>
      <w:tr w:rsidR="007700E1" w:rsidRPr="007700E1" w14:paraId="06A21E12" w14:textId="77777777" w:rsidTr="006D78BA">
        <w:tc>
          <w:tcPr>
            <w:tcW w:w="0" w:type="auto"/>
            <w:tcBorders>
              <w:right w:val="dashed" w:sz="4" w:space="0" w:color="auto"/>
            </w:tcBorders>
          </w:tcPr>
          <w:p w14:paraId="7481DA6E" w14:textId="77777777" w:rsidR="007700E1" w:rsidRPr="007700E1" w:rsidRDefault="007700E1" w:rsidP="00F362FA">
            <w:pPr>
              <w:rPr>
                <w:rFonts w:cs="Arial"/>
                <w:sz w:val="20"/>
              </w:rPr>
            </w:pPr>
            <w:r w:rsidRPr="007700E1">
              <w:rPr>
                <w:rFonts w:cs="Arial"/>
                <w:sz w:val="20"/>
              </w:rPr>
              <w:t>6</w:t>
            </w:r>
          </w:p>
        </w:tc>
        <w:tc>
          <w:tcPr>
            <w:tcW w:w="5217" w:type="dxa"/>
            <w:tcBorders>
              <w:left w:val="dashed" w:sz="4" w:space="0" w:color="auto"/>
              <w:right w:val="dashed" w:sz="4" w:space="0" w:color="auto"/>
            </w:tcBorders>
          </w:tcPr>
          <w:p w14:paraId="34A5B3C9" w14:textId="77777777" w:rsidR="007700E1" w:rsidRPr="007700E1" w:rsidRDefault="007700E1" w:rsidP="00F362FA">
            <w:pPr>
              <w:rPr>
                <w:rFonts w:cs="Arial"/>
                <w:sz w:val="20"/>
              </w:rPr>
            </w:pPr>
            <w:r w:rsidRPr="007700E1">
              <w:rPr>
                <w:rFonts w:cs="Arial"/>
                <w:sz w:val="20"/>
              </w:rPr>
              <w:t>Does the vendor have office in Karachi city?</w:t>
            </w:r>
          </w:p>
        </w:tc>
        <w:tc>
          <w:tcPr>
            <w:tcW w:w="1260" w:type="dxa"/>
            <w:tcBorders>
              <w:left w:val="dashed" w:sz="4" w:space="0" w:color="auto"/>
              <w:right w:val="dashed" w:sz="4" w:space="0" w:color="auto"/>
            </w:tcBorders>
          </w:tcPr>
          <w:p w14:paraId="53EEE961" w14:textId="77777777" w:rsidR="007700E1" w:rsidRPr="007700E1" w:rsidRDefault="007700E1" w:rsidP="00F362FA">
            <w:pPr>
              <w:rPr>
                <w:rFonts w:cs="Arial"/>
                <w:sz w:val="20"/>
              </w:rPr>
            </w:pPr>
          </w:p>
        </w:tc>
        <w:tc>
          <w:tcPr>
            <w:tcW w:w="1260" w:type="dxa"/>
            <w:tcBorders>
              <w:left w:val="dashed" w:sz="4" w:space="0" w:color="auto"/>
              <w:right w:val="dashed" w:sz="4" w:space="0" w:color="auto"/>
            </w:tcBorders>
          </w:tcPr>
          <w:p w14:paraId="0F7C1365" w14:textId="77777777" w:rsidR="007700E1" w:rsidRPr="007700E1" w:rsidRDefault="007700E1" w:rsidP="00F362FA">
            <w:pPr>
              <w:rPr>
                <w:rFonts w:cs="Arial"/>
                <w:sz w:val="20"/>
              </w:rPr>
            </w:pPr>
          </w:p>
        </w:tc>
        <w:tc>
          <w:tcPr>
            <w:tcW w:w="1170" w:type="dxa"/>
            <w:tcBorders>
              <w:left w:val="dashed" w:sz="4" w:space="0" w:color="auto"/>
            </w:tcBorders>
          </w:tcPr>
          <w:p w14:paraId="2600C569" w14:textId="77777777" w:rsidR="007700E1" w:rsidRPr="007700E1" w:rsidRDefault="007700E1" w:rsidP="00F362FA">
            <w:pPr>
              <w:rPr>
                <w:rFonts w:cs="Arial"/>
                <w:sz w:val="20"/>
              </w:rPr>
            </w:pPr>
          </w:p>
        </w:tc>
      </w:tr>
      <w:tr w:rsidR="007700E1" w:rsidRPr="007700E1" w14:paraId="6D55809F" w14:textId="77777777" w:rsidTr="006D78BA">
        <w:tc>
          <w:tcPr>
            <w:tcW w:w="0" w:type="auto"/>
            <w:tcBorders>
              <w:right w:val="dashed" w:sz="4" w:space="0" w:color="auto"/>
            </w:tcBorders>
          </w:tcPr>
          <w:p w14:paraId="1468529D" w14:textId="77777777" w:rsidR="007700E1" w:rsidRPr="007700E1" w:rsidRDefault="007700E1" w:rsidP="00F362FA">
            <w:pPr>
              <w:rPr>
                <w:rFonts w:cs="Arial"/>
                <w:sz w:val="20"/>
              </w:rPr>
            </w:pPr>
            <w:r w:rsidRPr="007700E1">
              <w:rPr>
                <w:rFonts w:cs="Arial"/>
                <w:sz w:val="20"/>
              </w:rPr>
              <w:lastRenderedPageBreak/>
              <w:t>7</w:t>
            </w:r>
          </w:p>
        </w:tc>
        <w:tc>
          <w:tcPr>
            <w:tcW w:w="5217" w:type="dxa"/>
            <w:tcBorders>
              <w:left w:val="dashed" w:sz="4" w:space="0" w:color="auto"/>
              <w:right w:val="dashed" w:sz="4" w:space="0" w:color="auto"/>
            </w:tcBorders>
          </w:tcPr>
          <w:p w14:paraId="0135FBC0" w14:textId="77777777" w:rsidR="007700E1" w:rsidRPr="007700E1" w:rsidRDefault="007700E1" w:rsidP="00F362FA">
            <w:pPr>
              <w:rPr>
                <w:rFonts w:cs="Arial"/>
                <w:color w:val="000000"/>
                <w:sz w:val="20"/>
              </w:rPr>
            </w:pPr>
            <w:r w:rsidRPr="007700E1">
              <w:rPr>
                <w:rFonts w:cs="Arial"/>
                <w:color w:val="000000"/>
                <w:sz w:val="20"/>
              </w:rPr>
              <w:t>Does the vendor have sufficient staff to complete the contract</w:t>
            </w:r>
          </w:p>
        </w:tc>
        <w:tc>
          <w:tcPr>
            <w:tcW w:w="1260" w:type="dxa"/>
            <w:tcBorders>
              <w:left w:val="dashed" w:sz="4" w:space="0" w:color="auto"/>
              <w:right w:val="dashed" w:sz="4" w:space="0" w:color="auto"/>
            </w:tcBorders>
          </w:tcPr>
          <w:p w14:paraId="0F079665" w14:textId="77777777" w:rsidR="007700E1" w:rsidRPr="007700E1" w:rsidRDefault="007700E1" w:rsidP="00F362FA">
            <w:pPr>
              <w:rPr>
                <w:rFonts w:cs="Arial"/>
                <w:sz w:val="20"/>
              </w:rPr>
            </w:pPr>
          </w:p>
        </w:tc>
        <w:tc>
          <w:tcPr>
            <w:tcW w:w="1260" w:type="dxa"/>
            <w:tcBorders>
              <w:left w:val="dashed" w:sz="4" w:space="0" w:color="auto"/>
              <w:right w:val="dashed" w:sz="4" w:space="0" w:color="auto"/>
            </w:tcBorders>
          </w:tcPr>
          <w:p w14:paraId="31216986" w14:textId="77777777" w:rsidR="007700E1" w:rsidRPr="007700E1" w:rsidRDefault="007700E1" w:rsidP="00F362FA">
            <w:pPr>
              <w:rPr>
                <w:rFonts w:cs="Arial"/>
                <w:sz w:val="20"/>
              </w:rPr>
            </w:pPr>
          </w:p>
        </w:tc>
        <w:tc>
          <w:tcPr>
            <w:tcW w:w="1170" w:type="dxa"/>
            <w:tcBorders>
              <w:left w:val="dashed" w:sz="4" w:space="0" w:color="auto"/>
            </w:tcBorders>
          </w:tcPr>
          <w:p w14:paraId="69DA0DEF" w14:textId="77777777" w:rsidR="007700E1" w:rsidRPr="007700E1" w:rsidRDefault="007700E1" w:rsidP="00F362FA">
            <w:pPr>
              <w:rPr>
                <w:rFonts w:cs="Arial"/>
                <w:sz w:val="20"/>
              </w:rPr>
            </w:pPr>
          </w:p>
        </w:tc>
      </w:tr>
      <w:tr w:rsidR="007700E1" w:rsidRPr="007700E1" w14:paraId="35588CD5" w14:textId="77777777" w:rsidTr="006D78BA">
        <w:tc>
          <w:tcPr>
            <w:tcW w:w="0" w:type="auto"/>
            <w:tcBorders>
              <w:right w:val="dashed" w:sz="4" w:space="0" w:color="auto"/>
            </w:tcBorders>
          </w:tcPr>
          <w:p w14:paraId="04344069" w14:textId="77777777" w:rsidR="007700E1" w:rsidRPr="007700E1" w:rsidRDefault="007700E1" w:rsidP="00F362FA">
            <w:pPr>
              <w:rPr>
                <w:rFonts w:cs="Arial"/>
                <w:sz w:val="20"/>
              </w:rPr>
            </w:pPr>
            <w:r w:rsidRPr="007700E1">
              <w:rPr>
                <w:rFonts w:cs="Arial"/>
                <w:sz w:val="20"/>
              </w:rPr>
              <w:t>8</w:t>
            </w:r>
          </w:p>
        </w:tc>
        <w:tc>
          <w:tcPr>
            <w:tcW w:w="5217" w:type="dxa"/>
            <w:tcBorders>
              <w:left w:val="dashed" w:sz="4" w:space="0" w:color="auto"/>
              <w:right w:val="dashed" w:sz="4" w:space="0" w:color="auto"/>
            </w:tcBorders>
          </w:tcPr>
          <w:p w14:paraId="6397BE4E" w14:textId="77777777" w:rsidR="007700E1" w:rsidRPr="007700E1" w:rsidRDefault="007700E1" w:rsidP="00F362FA">
            <w:pPr>
              <w:rPr>
                <w:rFonts w:cs="Arial"/>
                <w:color w:val="000000"/>
                <w:sz w:val="20"/>
              </w:rPr>
            </w:pPr>
            <w:r w:rsidRPr="007700E1">
              <w:rPr>
                <w:rFonts w:cs="Arial"/>
                <w:color w:val="000000"/>
                <w:sz w:val="20"/>
              </w:rPr>
              <w:t xml:space="preserve">Does the vendor provide support within 24 </w:t>
            </w:r>
            <w:proofErr w:type="spellStart"/>
            <w:r w:rsidRPr="007700E1">
              <w:rPr>
                <w:rFonts w:cs="Arial"/>
                <w:color w:val="000000"/>
                <w:sz w:val="20"/>
              </w:rPr>
              <w:t>hour’s time</w:t>
            </w:r>
            <w:proofErr w:type="spellEnd"/>
            <w:r w:rsidRPr="007700E1">
              <w:rPr>
                <w:rFonts w:cs="Arial"/>
                <w:color w:val="000000"/>
                <w:sz w:val="20"/>
              </w:rPr>
              <w:t>?</w:t>
            </w:r>
          </w:p>
        </w:tc>
        <w:tc>
          <w:tcPr>
            <w:tcW w:w="1260" w:type="dxa"/>
            <w:tcBorders>
              <w:left w:val="dashed" w:sz="4" w:space="0" w:color="auto"/>
              <w:right w:val="dashed" w:sz="4" w:space="0" w:color="auto"/>
            </w:tcBorders>
          </w:tcPr>
          <w:p w14:paraId="4F6C9F16" w14:textId="77777777" w:rsidR="007700E1" w:rsidRPr="007700E1" w:rsidRDefault="007700E1" w:rsidP="00F362FA">
            <w:pPr>
              <w:rPr>
                <w:rFonts w:cs="Arial"/>
                <w:sz w:val="20"/>
              </w:rPr>
            </w:pPr>
          </w:p>
        </w:tc>
        <w:tc>
          <w:tcPr>
            <w:tcW w:w="1260" w:type="dxa"/>
            <w:tcBorders>
              <w:left w:val="dashed" w:sz="4" w:space="0" w:color="auto"/>
              <w:right w:val="dashed" w:sz="4" w:space="0" w:color="auto"/>
            </w:tcBorders>
          </w:tcPr>
          <w:p w14:paraId="151FE649" w14:textId="77777777" w:rsidR="007700E1" w:rsidRPr="007700E1" w:rsidRDefault="007700E1" w:rsidP="00F362FA">
            <w:pPr>
              <w:rPr>
                <w:rFonts w:cs="Arial"/>
                <w:sz w:val="20"/>
              </w:rPr>
            </w:pPr>
          </w:p>
        </w:tc>
        <w:tc>
          <w:tcPr>
            <w:tcW w:w="1170" w:type="dxa"/>
            <w:tcBorders>
              <w:left w:val="dashed" w:sz="4" w:space="0" w:color="auto"/>
            </w:tcBorders>
          </w:tcPr>
          <w:p w14:paraId="03D24974" w14:textId="77777777" w:rsidR="007700E1" w:rsidRPr="007700E1" w:rsidRDefault="007700E1" w:rsidP="00F362FA">
            <w:pPr>
              <w:rPr>
                <w:rFonts w:cs="Arial"/>
                <w:sz w:val="20"/>
              </w:rPr>
            </w:pPr>
          </w:p>
        </w:tc>
      </w:tr>
      <w:tr w:rsidR="007700E1" w:rsidRPr="007700E1" w14:paraId="24466542" w14:textId="77777777" w:rsidTr="006D78BA">
        <w:tc>
          <w:tcPr>
            <w:tcW w:w="0" w:type="auto"/>
            <w:tcBorders>
              <w:right w:val="dashed" w:sz="4" w:space="0" w:color="auto"/>
            </w:tcBorders>
          </w:tcPr>
          <w:p w14:paraId="211F88DE" w14:textId="77777777" w:rsidR="007700E1" w:rsidRPr="007700E1" w:rsidRDefault="007700E1" w:rsidP="00F362FA">
            <w:pPr>
              <w:rPr>
                <w:rFonts w:cs="Arial"/>
                <w:sz w:val="20"/>
              </w:rPr>
            </w:pPr>
            <w:r w:rsidRPr="007700E1">
              <w:rPr>
                <w:rFonts w:cs="Arial"/>
                <w:sz w:val="20"/>
              </w:rPr>
              <w:t>9</w:t>
            </w:r>
          </w:p>
        </w:tc>
        <w:tc>
          <w:tcPr>
            <w:tcW w:w="5217" w:type="dxa"/>
            <w:tcBorders>
              <w:left w:val="dashed" w:sz="4" w:space="0" w:color="auto"/>
              <w:right w:val="dashed" w:sz="4" w:space="0" w:color="auto"/>
            </w:tcBorders>
          </w:tcPr>
          <w:p w14:paraId="51D27D0C" w14:textId="77777777" w:rsidR="007700E1" w:rsidRPr="007700E1" w:rsidRDefault="007700E1" w:rsidP="00F362FA">
            <w:pPr>
              <w:rPr>
                <w:rFonts w:cs="Arial"/>
                <w:color w:val="000000"/>
                <w:sz w:val="20"/>
              </w:rPr>
            </w:pPr>
            <w:r w:rsidRPr="007700E1">
              <w:rPr>
                <w:rFonts w:cs="Arial"/>
                <w:color w:val="000000"/>
                <w:sz w:val="20"/>
              </w:rPr>
              <w:t>Does the customers reference check is positive?</w:t>
            </w:r>
          </w:p>
        </w:tc>
        <w:tc>
          <w:tcPr>
            <w:tcW w:w="1260" w:type="dxa"/>
            <w:tcBorders>
              <w:left w:val="dashed" w:sz="4" w:space="0" w:color="auto"/>
              <w:right w:val="dashed" w:sz="4" w:space="0" w:color="auto"/>
            </w:tcBorders>
          </w:tcPr>
          <w:p w14:paraId="13140B61" w14:textId="77777777" w:rsidR="007700E1" w:rsidRPr="007700E1" w:rsidRDefault="007700E1" w:rsidP="00F362FA">
            <w:pPr>
              <w:rPr>
                <w:rFonts w:cs="Arial"/>
                <w:sz w:val="20"/>
              </w:rPr>
            </w:pPr>
          </w:p>
        </w:tc>
        <w:tc>
          <w:tcPr>
            <w:tcW w:w="1260" w:type="dxa"/>
            <w:tcBorders>
              <w:left w:val="dashed" w:sz="4" w:space="0" w:color="auto"/>
              <w:right w:val="dashed" w:sz="4" w:space="0" w:color="auto"/>
            </w:tcBorders>
          </w:tcPr>
          <w:p w14:paraId="03054FCD" w14:textId="77777777" w:rsidR="007700E1" w:rsidRPr="007700E1" w:rsidRDefault="007700E1" w:rsidP="00F362FA">
            <w:pPr>
              <w:rPr>
                <w:rFonts w:cs="Arial"/>
                <w:sz w:val="20"/>
              </w:rPr>
            </w:pPr>
          </w:p>
        </w:tc>
        <w:tc>
          <w:tcPr>
            <w:tcW w:w="1170" w:type="dxa"/>
            <w:tcBorders>
              <w:left w:val="dashed" w:sz="4" w:space="0" w:color="auto"/>
            </w:tcBorders>
          </w:tcPr>
          <w:p w14:paraId="7DD30A7D" w14:textId="77777777" w:rsidR="007700E1" w:rsidRPr="007700E1" w:rsidRDefault="007700E1" w:rsidP="00F362FA">
            <w:pPr>
              <w:rPr>
                <w:rFonts w:cs="Arial"/>
                <w:sz w:val="20"/>
              </w:rPr>
            </w:pPr>
          </w:p>
        </w:tc>
      </w:tr>
      <w:tr w:rsidR="007700E1" w:rsidRPr="007700E1" w14:paraId="7E39889B" w14:textId="77777777" w:rsidTr="006D78BA">
        <w:tc>
          <w:tcPr>
            <w:tcW w:w="0" w:type="auto"/>
            <w:tcBorders>
              <w:right w:val="dashed" w:sz="4" w:space="0" w:color="auto"/>
            </w:tcBorders>
          </w:tcPr>
          <w:p w14:paraId="3BA76B85" w14:textId="77777777" w:rsidR="007700E1" w:rsidRPr="007700E1" w:rsidRDefault="007700E1" w:rsidP="00F362FA">
            <w:pPr>
              <w:rPr>
                <w:rFonts w:cs="Arial"/>
                <w:sz w:val="20"/>
              </w:rPr>
            </w:pPr>
            <w:r w:rsidRPr="007700E1">
              <w:rPr>
                <w:rFonts w:cs="Arial"/>
                <w:sz w:val="20"/>
              </w:rPr>
              <w:t>10</w:t>
            </w:r>
          </w:p>
        </w:tc>
        <w:tc>
          <w:tcPr>
            <w:tcW w:w="5217" w:type="dxa"/>
            <w:tcBorders>
              <w:left w:val="dashed" w:sz="4" w:space="0" w:color="auto"/>
              <w:right w:val="dashed" w:sz="4" w:space="0" w:color="auto"/>
            </w:tcBorders>
          </w:tcPr>
          <w:p w14:paraId="20D49F4A" w14:textId="77777777" w:rsidR="007700E1" w:rsidRPr="007700E1" w:rsidRDefault="007700E1" w:rsidP="00F362FA">
            <w:pPr>
              <w:rPr>
                <w:rFonts w:cs="Arial"/>
                <w:color w:val="000000"/>
                <w:sz w:val="20"/>
              </w:rPr>
            </w:pPr>
            <w:r w:rsidRPr="007700E1">
              <w:rPr>
                <w:rFonts w:cs="Arial"/>
                <w:color w:val="000000"/>
                <w:sz w:val="20"/>
              </w:rPr>
              <w:t>Does the vendor carry any flagship product or represent any international brand?</w:t>
            </w:r>
          </w:p>
        </w:tc>
        <w:tc>
          <w:tcPr>
            <w:tcW w:w="1260" w:type="dxa"/>
            <w:tcBorders>
              <w:left w:val="dashed" w:sz="4" w:space="0" w:color="auto"/>
              <w:right w:val="dashed" w:sz="4" w:space="0" w:color="auto"/>
            </w:tcBorders>
          </w:tcPr>
          <w:p w14:paraId="17EFA8C9" w14:textId="77777777" w:rsidR="007700E1" w:rsidRPr="007700E1" w:rsidRDefault="007700E1" w:rsidP="00F362FA">
            <w:pPr>
              <w:rPr>
                <w:rFonts w:cs="Arial"/>
                <w:sz w:val="20"/>
              </w:rPr>
            </w:pPr>
          </w:p>
        </w:tc>
        <w:tc>
          <w:tcPr>
            <w:tcW w:w="1260" w:type="dxa"/>
            <w:tcBorders>
              <w:left w:val="dashed" w:sz="4" w:space="0" w:color="auto"/>
              <w:right w:val="dashed" w:sz="4" w:space="0" w:color="auto"/>
            </w:tcBorders>
          </w:tcPr>
          <w:p w14:paraId="602AE4C2" w14:textId="77777777" w:rsidR="007700E1" w:rsidRPr="007700E1" w:rsidRDefault="007700E1" w:rsidP="00F362FA">
            <w:pPr>
              <w:rPr>
                <w:rFonts w:cs="Arial"/>
                <w:sz w:val="20"/>
              </w:rPr>
            </w:pPr>
          </w:p>
        </w:tc>
        <w:tc>
          <w:tcPr>
            <w:tcW w:w="1170" w:type="dxa"/>
            <w:tcBorders>
              <w:left w:val="dashed" w:sz="4" w:space="0" w:color="auto"/>
            </w:tcBorders>
          </w:tcPr>
          <w:p w14:paraId="6896DA17" w14:textId="77777777" w:rsidR="007700E1" w:rsidRPr="007700E1" w:rsidRDefault="007700E1" w:rsidP="00F362FA">
            <w:pPr>
              <w:rPr>
                <w:rFonts w:cs="Arial"/>
                <w:sz w:val="20"/>
              </w:rPr>
            </w:pPr>
          </w:p>
        </w:tc>
      </w:tr>
      <w:tr w:rsidR="007700E1" w:rsidRPr="007700E1" w14:paraId="2DA792FA" w14:textId="77777777" w:rsidTr="006D78BA">
        <w:tc>
          <w:tcPr>
            <w:tcW w:w="0" w:type="auto"/>
            <w:tcBorders>
              <w:right w:val="dashed" w:sz="4" w:space="0" w:color="auto"/>
            </w:tcBorders>
          </w:tcPr>
          <w:p w14:paraId="003AA3DD" w14:textId="77777777" w:rsidR="007700E1" w:rsidRPr="007700E1" w:rsidRDefault="007700E1" w:rsidP="00F362FA">
            <w:pPr>
              <w:rPr>
                <w:rFonts w:cs="Arial"/>
                <w:sz w:val="20"/>
              </w:rPr>
            </w:pPr>
            <w:r w:rsidRPr="007700E1">
              <w:rPr>
                <w:rFonts w:cs="Arial"/>
                <w:sz w:val="20"/>
              </w:rPr>
              <w:t>11</w:t>
            </w:r>
          </w:p>
        </w:tc>
        <w:tc>
          <w:tcPr>
            <w:tcW w:w="5217" w:type="dxa"/>
            <w:tcBorders>
              <w:left w:val="dashed" w:sz="4" w:space="0" w:color="auto"/>
              <w:right w:val="dashed" w:sz="4" w:space="0" w:color="auto"/>
            </w:tcBorders>
          </w:tcPr>
          <w:p w14:paraId="64AD0B02" w14:textId="77777777" w:rsidR="007700E1" w:rsidRPr="007700E1" w:rsidRDefault="007700E1" w:rsidP="00F362FA">
            <w:pPr>
              <w:rPr>
                <w:rFonts w:cs="Arial"/>
                <w:color w:val="000000"/>
                <w:sz w:val="20"/>
              </w:rPr>
            </w:pPr>
            <w:r w:rsidRPr="007700E1">
              <w:rPr>
                <w:rFonts w:cs="Arial"/>
                <w:color w:val="000000"/>
                <w:sz w:val="20"/>
              </w:rPr>
              <w:t>Did the vendor provide enough information to establish the understanding of the project/requirement</w:t>
            </w:r>
          </w:p>
        </w:tc>
        <w:tc>
          <w:tcPr>
            <w:tcW w:w="1260" w:type="dxa"/>
            <w:tcBorders>
              <w:left w:val="dashed" w:sz="4" w:space="0" w:color="auto"/>
              <w:right w:val="dashed" w:sz="4" w:space="0" w:color="auto"/>
            </w:tcBorders>
          </w:tcPr>
          <w:p w14:paraId="5D8C2EA2" w14:textId="77777777" w:rsidR="007700E1" w:rsidRPr="007700E1" w:rsidRDefault="007700E1" w:rsidP="00F362FA">
            <w:pPr>
              <w:rPr>
                <w:rFonts w:cs="Arial"/>
                <w:sz w:val="20"/>
              </w:rPr>
            </w:pPr>
          </w:p>
        </w:tc>
        <w:tc>
          <w:tcPr>
            <w:tcW w:w="1260" w:type="dxa"/>
            <w:tcBorders>
              <w:left w:val="dashed" w:sz="4" w:space="0" w:color="auto"/>
              <w:right w:val="dashed" w:sz="4" w:space="0" w:color="auto"/>
            </w:tcBorders>
          </w:tcPr>
          <w:p w14:paraId="65E5DC15" w14:textId="77777777" w:rsidR="007700E1" w:rsidRPr="007700E1" w:rsidRDefault="007700E1" w:rsidP="00F362FA">
            <w:pPr>
              <w:rPr>
                <w:rFonts w:cs="Arial"/>
                <w:sz w:val="20"/>
              </w:rPr>
            </w:pPr>
          </w:p>
        </w:tc>
        <w:tc>
          <w:tcPr>
            <w:tcW w:w="1170" w:type="dxa"/>
            <w:tcBorders>
              <w:left w:val="dashed" w:sz="4" w:space="0" w:color="auto"/>
            </w:tcBorders>
          </w:tcPr>
          <w:p w14:paraId="3E390CA9" w14:textId="77777777" w:rsidR="007700E1" w:rsidRPr="007700E1" w:rsidRDefault="007700E1" w:rsidP="00F362FA">
            <w:pPr>
              <w:rPr>
                <w:rFonts w:cs="Arial"/>
                <w:sz w:val="20"/>
              </w:rPr>
            </w:pPr>
          </w:p>
        </w:tc>
      </w:tr>
      <w:tr w:rsidR="007700E1" w:rsidRPr="007700E1" w14:paraId="39F296F7" w14:textId="77777777" w:rsidTr="006D78BA">
        <w:tc>
          <w:tcPr>
            <w:tcW w:w="0" w:type="auto"/>
            <w:tcBorders>
              <w:right w:val="dashed" w:sz="4" w:space="0" w:color="auto"/>
            </w:tcBorders>
          </w:tcPr>
          <w:p w14:paraId="10BE43A9" w14:textId="77777777" w:rsidR="007700E1" w:rsidRPr="007700E1" w:rsidRDefault="007700E1" w:rsidP="00F362FA">
            <w:pPr>
              <w:rPr>
                <w:rFonts w:cs="Arial"/>
                <w:sz w:val="20"/>
              </w:rPr>
            </w:pPr>
            <w:r w:rsidRPr="007700E1">
              <w:rPr>
                <w:rFonts w:cs="Arial"/>
                <w:sz w:val="20"/>
              </w:rPr>
              <w:t>12</w:t>
            </w:r>
          </w:p>
        </w:tc>
        <w:tc>
          <w:tcPr>
            <w:tcW w:w="5217" w:type="dxa"/>
            <w:tcBorders>
              <w:left w:val="dashed" w:sz="4" w:space="0" w:color="auto"/>
              <w:right w:val="dashed" w:sz="4" w:space="0" w:color="auto"/>
            </w:tcBorders>
          </w:tcPr>
          <w:p w14:paraId="6E365EC4" w14:textId="77777777" w:rsidR="007700E1" w:rsidRPr="007700E1" w:rsidRDefault="007700E1" w:rsidP="00F362FA">
            <w:pPr>
              <w:rPr>
                <w:rFonts w:cs="Arial"/>
                <w:color w:val="000000"/>
                <w:sz w:val="20"/>
              </w:rPr>
            </w:pPr>
            <w:r w:rsidRPr="007700E1">
              <w:rPr>
                <w:rFonts w:cs="Arial"/>
                <w:color w:val="000000"/>
                <w:sz w:val="20"/>
              </w:rPr>
              <w:t>Did vendor furnish detail breakdown of the price?</w:t>
            </w:r>
          </w:p>
        </w:tc>
        <w:tc>
          <w:tcPr>
            <w:tcW w:w="1260" w:type="dxa"/>
            <w:tcBorders>
              <w:left w:val="dashed" w:sz="4" w:space="0" w:color="auto"/>
              <w:right w:val="dashed" w:sz="4" w:space="0" w:color="auto"/>
            </w:tcBorders>
          </w:tcPr>
          <w:p w14:paraId="36DE8422" w14:textId="77777777" w:rsidR="007700E1" w:rsidRPr="007700E1" w:rsidRDefault="007700E1" w:rsidP="00F362FA">
            <w:pPr>
              <w:rPr>
                <w:rFonts w:cs="Arial"/>
                <w:sz w:val="20"/>
              </w:rPr>
            </w:pPr>
          </w:p>
        </w:tc>
        <w:tc>
          <w:tcPr>
            <w:tcW w:w="1260" w:type="dxa"/>
            <w:tcBorders>
              <w:left w:val="dashed" w:sz="4" w:space="0" w:color="auto"/>
              <w:right w:val="dashed" w:sz="4" w:space="0" w:color="auto"/>
            </w:tcBorders>
          </w:tcPr>
          <w:p w14:paraId="117FDACE" w14:textId="77777777" w:rsidR="007700E1" w:rsidRPr="007700E1" w:rsidRDefault="007700E1" w:rsidP="00F362FA">
            <w:pPr>
              <w:rPr>
                <w:rFonts w:cs="Arial"/>
                <w:sz w:val="20"/>
              </w:rPr>
            </w:pPr>
          </w:p>
        </w:tc>
        <w:tc>
          <w:tcPr>
            <w:tcW w:w="1170" w:type="dxa"/>
            <w:tcBorders>
              <w:left w:val="dashed" w:sz="4" w:space="0" w:color="auto"/>
            </w:tcBorders>
          </w:tcPr>
          <w:p w14:paraId="70F9CB21" w14:textId="77777777" w:rsidR="007700E1" w:rsidRPr="007700E1" w:rsidRDefault="007700E1" w:rsidP="00F362FA">
            <w:pPr>
              <w:rPr>
                <w:rFonts w:cs="Arial"/>
                <w:sz w:val="20"/>
              </w:rPr>
            </w:pPr>
          </w:p>
        </w:tc>
      </w:tr>
      <w:tr w:rsidR="007700E1" w:rsidRPr="007700E1" w14:paraId="20FAB2E1" w14:textId="77777777" w:rsidTr="006D78BA">
        <w:tc>
          <w:tcPr>
            <w:tcW w:w="0" w:type="auto"/>
            <w:tcBorders>
              <w:right w:val="dashed" w:sz="4" w:space="0" w:color="auto"/>
            </w:tcBorders>
          </w:tcPr>
          <w:p w14:paraId="2A9663D0" w14:textId="77777777" w:rsidR="007700E1" w:rsidRPr="007700E1" w:rsidRDefault="007700E1" w:rsidP="00F362FA">
            <w:pPr>
              <w:rPr>
                <w:rFonts w:cs="Arial"/>
                <w:sz w:val="20"/>
              </w:rPr>
            </w:pPr>
            <w:r w:rsidRPr="007700E1">
              <w:rPr>
                <w:rFonts w:cs="Arial"/>
                <w:sz w:val="20"/>
              </w:rPr>
              <w:t>13</w:t>
            </w:r>
          </w:p>
        </w:tc>
        <w:tc>
          <w:tcPr>
            <w:tcW w:w="5217" w:type="dxa"/>
            <w:tcBorders>
              <w:left w:val="dashed" w:sz="4" w:space="0" w:color="auto"/>
              <w:right w:val="dashed" w:sz="4" w:space="0" w:color="auto"/>
            </w:tcBorders>
          </w:tcPr>
          <w:p w14:paraId="667FF37C" w14:textId="77777777" w:rsidR="007700E1" w:rsidRPr="007700E1" w:rsidRDefault="007700E1" w:rsidP="00F362FA">
            <w:pPr>
              <w:rPr>
                <w:rFonts w:cs="Arial"/>
                <w:color w:val="000000"/>
                <w:sz w:val="20"/>
              </w:rPr>
            </w:pPr>
            <w:r w:rsidRPr="007700E1">
              <w:rPr>
                <w:rFonts w:cs="Arial"/>
                <w:color w:val="000000"/>
                <w:sz w:val="20"/>
              </w:rPr>
              <w:t>Does the vendor provide after sale support for 6 months?</w:t>
            </w:r>
          </w:p>
        </w:tc>
        <w:tc>
          <w:tcPr>
            <w:tcW w:w="1260" w:type="dxa"/>
            <w:tcBorders>
              <w:left w:val="dashed" w:sz="4" w:space="0" w:color="auto"/>
              <w:right w:val="dashed" w:sz="4" w:space="0" w:color="auto"/>
            </w:tcBorders>
          </w:tcPr>
          <w:p w14:paraId="55ACBC7B" w14:textId="77777777" w:rsidR="007700E1" w:rsidRPr="007700E1" w:rsidRDefault="007700E1" w:rsidP="00F362FA">
            <w:pPr>
              <w:rPr>
                <w:rFonts w:cs="Arial"/>
                <w:sz w:val="20"/>
              </w:rPr>
            </w:pPr>
          </w:p>
        </w:tc>
        <w:tc>
          <w:tcPr>
            <w:tcW w:w="1260" w:type="dxa"/>
            <w:tcBorders>
              <w:left w:val="dashed" w:sz="4" w:space="0" w:color="auto"/>
              <w:right w:val="dashed" w:sz="4" w:space="0" w:color="auto"/>
            </w:tcBorders>
          </w:tcPr>
          <w:p w14:paraId="5EC78BC1" w14:textId="77777777" w:rsidR="007700E1" w:rsidRPr="007700E1" w:rsidRDefault="007700E1" w:rsidP="00F362FA">
            <w:pPr>
              <w:rPr>
                <w:rFonts w:cs="Arial"/>
                <w:sz w:val="20"/>
              </w:rPr>
            </w:pPr>
          </w:p>
        </w:tc>
        <w:tc>
          <w:tcPr>
            <w:tcW w:w="1170" w:type="dxa"/>
            <w:tcBorders>
              <w:left w:val="dashed" w:sz="4" w:space="0" w:color="auto"/>
            </w:tcBorders>
          </w:tcPr>
          <w:p w14:paraId="2849597C" w14:textId="77777777" w:rsidR="007700E1" w:rsidRPr="007700E1" w:rsidRDefault="007700E1" w:rsidP="00F362FA">
            <w:pPr>
              <w:rPr>
                <w:rFonts w:cs="Arial"/>
                <w:sz w:val="20"/>
              </w:rPr>
            </w:pPr>
          </w:p>
        </w:tc>
      </w:tr>
      <w:tr w:rsidR="007700E1" w:rsidRPr="007700E1" w14:paraId="2901365A" w14:textId="77777777" w:rsidTr="006D78BA">
        <w:tc>
          <w:tcPr>
            <w:tcW w:w="0" w:type="auto"/>
            <w:tcBorders>
              <w:right w:val="dashed" w:sz="4" w:space="0" w:color="auto"/>
            </w:tcBorders>
          </w:tcPr>
          <w:p w14:paraId="4CAD2A7E" w14:textId="77777777" w:rsidR="007700E1" w:rsidRPr="007700E1" w:rsidRDefault="007700E1" w:rsidP="00F362FA">
            <w:pPr>
              <w:rPr>
                <w:rFonts w:cs="Arial"/>
                <w:sz w:val="20"/>
              </w:rPr>
            </w:pPr>
            <w:r w:rsidRPr="007700E1">
              <w:rPr>
                <w:rFonts w:cs="Arial"/>
                <w:sz w:val="20"/>
              </w:rPr>
              <w:t>14</w:t>
            </w:r>
          </w:p>
        </w:tc>
        <w:tc>
          <w:tcPr>
            <w:tcW w:w="5217" w:type="dxa"/>
            <w:tcBorders>
              <w:left w:val="dashed" w:sz="4" w:space="0" w:color="auto"/>
              <w:right w:val="dashed" w:sz="4" w:space="0" w:color="auto"/>
            </w:tcBorders>
          </w:tcPr>
          <w:p w14:paraId="2A440BED" w14:textId="77777777" w:rsidR="007700E1" w:rsidRPr="007700E1" w:rsidRDefault="007700E1" w:rsidP="00F362FA">
            <w:pPr>
              <w:rPr>
                <w:rFonts w:cs="Arial"/>
                <w:color w:val="000000"/>
                <w:sz w:val="20"/>
              </w:rPr>
            </w:pPr>
            <w:r w:rsidRPr="007700E1">
              <w:rPr>
                <w:rFonts w:cs="Arial"/>
                <w:color w:val="000000"/>
                <w:sz w:val="20"/>
              </w:rPr>
              <w:t>Does the vendor provide after sale support for 12 months?</w:t>
            </w:r>
          </w:p>
        </w:tc>
        <w:tc>
          <w:tcPr>
            <w:tcW w:w="1260" w:type="dxa"/>
            <w:tcBorders>
              <w:left w:val="dashed" w:sz="4" w:space="0" w:color="auto"/>
              <w:right w:val="dashed" w:sz="4" w:space="0" w:color="auto"/>
            </w:tcBorders>
          </w:tcPr>
          <w:p w14:paraId="0F8A4902" w14:textId="77777777" w:rsidR="007700E1" w:rsidRPr="007700E1" w:rsidRDefault="007700E1" w:rsidP="00F362FA">
            <w:pPr>
              <w:rPr>
                <w:rFonts w:cs="Arial"/>
                <w:sz w:val="20"/>
              </w:rPr>
            </w:pPr>
          </w:p>
        </w:tc>
        <w:tc>
          <w:tcPr>
            <w:tcW w:w="1260" w:type="dxa"/>
            <w:tcBorders>
              <w:left w:val="dashed" w:sz="4" w:space="0" w:color="auto"/>
              <w:right w:val="dashed" w:sz="4" w:space="0" w:color="auto"/>
            </w:tcBorders>
          </w:tcPr>
          <w:p w14:paraId="471F9743" w14:textId="77777777" w:rsidR="007700E1" w:rsidRPr="007700E1" w:rsidRDefault="007700E1" w:rsidP="00F362FA">
            <w:pPr>
              <w:rPr>
                <w:rFonts w:cs="Arial"/>
                <w:sz w:val="20"/>
              </w:rPr>
            </w:pPr>
          </w:p>
        </w:tc>
        <w:tc>
          <w:tcPr>
            <w:tcW w:w="1170" w:type="dxa"/>
            <w:tcBorders>
              <w:left w:val="dashed" w:sz="4" w:space="0" w:color="auto"/>
            </w:tcBorders>
          </w:tcPr>
          <w:p w14:paraId="21FAAE66" w14:textId="77777777" w:rsidR="007700E1" w:rsidRPr="007700E1" w:rsidRDefault="007700E1" w:rsidP="00F362FA">
            <w:pPr>
              <w:rPr>
                <w:rFonts w:cs="Arial"/>
                <w:sz w:val="20"/>
              </w:rPr>
            </w:pPr>
          </w:p>
        </w:tc>
      </w:tr>
      <w:tr w:rsidR="007700E1" w:rsidRPr="007700E1" w14:paraId="4BC9BF67" w14:textId="77777777" w:rsidTr="006D78BA">
        <w:tc>
          <w:tcPr>
            <w:tcW w:w="0" w:type="auto"/>
            <w:tcBorders>
              <w:right w:val="dashed" w:sz="4" w:space="0" w:color="auto"/>
            </w:tcBorders>
          </w:tcPr>
          <w:p w14:paraId="2E8EF67C" w14:textId="77777777" w:rsidR="007700E1" w:rsidRPr="007700E1" w:rsidRDefault="007700E1" w:rsidP="00F362FA">
            <w:pPr>
              <w:rPr>
                <w:rFonts w:cs="Arial"/>
                <w:sz w:val="20"/>
              </w:rPr>
            </w:pPr>
            <w:r w:rsidRPr="007700E1">
              <w:rPr>
                <w:rFonts w:cs="Arial"/>
                <w:sz w:val="20"/>
              </w:rPr>
              <w:t>15</w:t>
            </w:r>
          </w:p>
        </w:tc>
        <w:tc>
          <w:tcPr>
            <w:tcW w:w="5217" w:type="dxa"/>
            <w:tcBorders>
              <w:left w:val="dashed" w:sz="4" w:space="0" w:color="auto"/>
              <w:right w:val="dashed" w:sz="4" w:space="0" w:color="auto"/>
            </w:tcBorders>
          </w:tcPr>
          <w:p w14:paraId="3D92BA14" w14:textId="77777777" w:rsidR="007700E1" w:rsidRPr="007700E1" w:rsidRDefault="007700E1" w:rsidP="00F362FA">
            <w:pPr>
              <w:rPr>
                <w:rFonts w:cs="Arial"/>
                <w:color w:val="000000"/>
                <w:sz w:val="20"/>
              </w:rPr>
            </w:pPr>
            <w:r w:rsidRPr="007700E1">
              <w:rPr>
                <w:rFonts w:cs="Arial"/>
                <w:color w:val="000000"/>
                <w:sz w:val="20"/>
              </w:rPr>
              <w:t>Does the vendor provide the required information, literature, documents, or any other material required for the task/contract?</w:t>
            </w:r>
          </w:p>
        </w:tc>
        <w:tc>
          <w:tcPr>
            <w:tcW w:w="1260" w:type="dxa"/>
            <w:tcBorders>
              <w:left w:val="dashed" w:sz="4" w:space="0" w:color="auto"/>
              <w:right w:val="dashed" w:sz="4" w:space="0" w:color="auto"/>
            </w:tcBorders>
          </w:tcPr>
          <w:p w14:paraId="40F97299" w14:textId="77777777" w:rsidR="007700E1" w:rsidRPr="007700E1" w:rsidRDefault="007700E1" w:rsidP="00F362FA">
            <w:pPr>
              <w:rPr>
                <w:rFonts w:cs="Arial"/>
                <w:sz w:val="20"/>
              </w:rPr>
            </w:pPr>
          </w:p>
        </w:tc>
        <w:tc>
          <w:tcPr>
            <w:tcW w:w="1260" w:type="dxa"/>
            <w:tcBorders>
              <w:left w:val="dashed" w:sz="4" w:space="0" w:color="auto"/>
              <w:right w:val="dashed" w:sz="4" w:space="0" w:color="auto"/>
            </w:tcBorders>
          </w:tcPr>
          <w:p w14:paraId="3CAE2F8C" w14:textId="77777777" w:rsidR="007700E1" w:rsidRPr="007700E1" w:rsidRDefault="007700E1" w:rsidP="00F362FA">
            <w:pPr>
              <w:rPr>
                <w:rFonts w:cs="Arial"/>
                <w:sz w:val="20"/>
              </w:rPr>
            </w:pPr>
          </w:p>
        </w:tc>
        <w:tc>
          <w:tcPr>
            <w:tcW w:w="1170" w:type="dxa"/>
            <w:tcBorders>
              <w:left w:val="dashed" w:sz="4" w:space="0" w:color="auto"/>
            </w:tcBorders>
          </w:tcPr>
          <w:p w14:paraId="0162F125" w14:textId="77777777" w:rsidR="007700E1" w:rsidRPr="007700E1" w:rsidRDefault="007700E1" w:rsidP="00F362FA">
            <w:pPr>
              <w:rPr>
                <w:rFonts w:cs="Arial"/>
                <w:sz w:val="20"/>
              </w:rPr>
            </w:pPr>
          </w:p>
        </w:tc>
      </w:tr>
      <w:tr w:rsidR="007700E1" w:rsidRPr="007700E1" w14:paraId="68E53FDB" w14:textId="77777777" w:rsidTr="006D78BA">
        <w:tc>
          <w:tcPr>
            <w:tcW w:w="0" w:type="auto"/>
            <w:tcBorders>
              <w:right w:val="dashed" w:sz="4" w:space="0" w:color="auto"/>
            </w:tcBorders>
          </w:tcPr>
          <w:p w14:paraId="15C0BDA5" w14:textId="77777777" w:rsidR="007700E1" w:rsidRPr="007700E1" w:rsidRDefault="007700E1" w:rsidP="00F362FA">
            <w:pPr>
              <w:rPr>
                <w:rFonts w:cs="Arial"/>
                <w:sz w:val="20"/>
              </w:rPr>
            </w:pPr>
            <w:r w:rsidRPr="007700E1">
              <w:rPr>
                <w:rFonts w:cs="Arial"/>
                <w:sz w:val="20"/>
              </w:rPr>
              <w:t>16</w:t>
            </w:r>
          </w:p>
        </w:tc>
        <w:tc>
          <w:tcPr>
            <w:tcW w:w="5217" w:type="dxa"/>
            <w:tcBorders>
              <w:left w:val="dashed" w:sz="4" w:space="0" w:color="auto"/>
              <w:right w:val="dashed" w:sz="4" w:space="0" w:color="auto"/>
            </w:tcBorders>
          </w:tcPr>
          <w:p w14:paraId="1E381F1C" w14:textId="77777777" w:rsidR="007700E1" w:rsidRPr="007700E1" w:rsidRDefault="007700E1" w:rsidP="00F362FA">
            <w:pPr>
              <w:rPr>
                <w:rFonts w:cs="Arial"/>
                <w:color w:val="000000"/>
                <w:sz w:val="20"/>
              </w:rPr>
            </w:pPr>
            <w:r w:rsidRPr="007700E1">
              <w:rPr>
                <w:rFonts w:cs="Arial"/>
                <w:color w:val="000000"/>
                <w:sz w:val="20"/>
              </w:rPr>
              <w:t>Was the vendor quotation lowest?</w:t>
            </w:r>
          </w:p>
        </w:tc>
        <w:tc>
          <w:tcPr>
            <w:tcW w:w="1260" w:type="dxa"/>
            <w:tcBorders>
              <w:left w:val="dashed" w:sz="4" w:space="0" w:color="auto"/>
              <w:right w:val="dashed" w:sz="4" w:space="0" w:color="auto"/>
            </w:tcBorders>
          </w:tcPr>
          <w:p w14:paraId="6A0E498A" w14:textId="77777777" w:rsidR="007700E1" w:rsidRPr="007700E1" w:rsidRDefault="007700E1" w:rsidP="00F362FA">
            <w:pPr>
              <w:rPr>
                <w:rFonts w:cs="Arial"/>
                <w:sz w:val="20"/>
              </w:rPr>
            </w:pPr>
          </w:p>
        </w:tc>
        <w:tc>
          <w:tcPr>
            <w:tcW w:w="1260" w:type="dxa"/>
            <w:tcBorders>
              <w:left w:val="dashed" w:sz="4" w:space="0" w:color="auto"/>
              <w:right w:val="dashed" w:sz="4" w:space="0" w:color="auto"/>
            </w:tcBorders>
          </w:tcPr>
          <w:p w14:paraId="41282134" w14:textId="77777777" w:rsidR="007700E1" w:rsidRPr="007700E1" w:rsidRDefault="007700E1" w:rsidP="00F362FA">
            <w:pPr>
              <w:rPr>
                <w:rFonts w:cs="Arial"/>
                <w:sz w:val="20"/>
              </w:rPr>
            </w:pPr>
          </w:p>
        </w:tc>
        <w:tc>
          <w:tcPr>
            <w:tcW w:w="1170" w:type="dxa"/>
            <w:tcBorders>
              <w:left w:val="dashed" w:sz="4" w:space="0" w:color="auto"/>
            </w:tcBorders>
          </w:tcPr>
          <w:p w14:paraId="3B8E9B36" w14:textId="77777777" w:rsidR="007700E1" w:rsidRPr="007700E1" w:rsidRDefault="007700E1" w:rsidP="00F362FA">
            <w:pPr>
              <w:rPr>
                <w:rFonts w:cs="Arial"/>
                <w:sz w:val="20"/>
              </w:rPr>
            </w:pPr>
          </w:p>
        </w:tc>
      </w:tr>
      <w:tr w:rsidR="007700E1" w:rsidRPr="007700E1" w14:paraId="0EBB424F" w14:textId="77777777" w:rsidTr="006D78BA">
        <w:tc>
          <w:tcPr>
            <w:tcW w:w="0" w:type="auto"/>
            <w:tcBorders>
              <w:bottom w:val="single" w:sz="12" w:space="0" w:color="auto"/>
              <w:right w:val="dashed" w:sz="4" w:space="0" w:color="auto"/>
            </w:tcBorders>
          </w:tcPr>
          <w:p w14:paraId="3DCF9B36" w14:textId="77777777" w:rsidR="007700E1" w:rsidRPr="007700E1" w:rsidRDefault="007700E1" w:rsidP="00F362FA">
            <w:pPr>
              <w:rPr>
                <w:rFonts w:cs="Arial"/>
                <w:sz w:val="20"/>
              </w:rPr>
            </w:pPr>
          </w:p>
        </w:tc>
        <w:tc>
          <w:tcPr>
            <w:tcW w:w="5217" w:type="dxa"/>
            <w:tcBorders>
              <w:left w:val="dashed" w:sz="4" w:space="0" w:color="auto"/>
              <w:bottom w:val="single" w:sz="12" w:space="0" w:color="auto"/>
              <w:right w:val="dashed" w:sz="4" w:space="0" w:color="auto"/>
            </w:tcBorders>
          </w:tcPr>
          <w:p w14:paraId="60823A9C" w14:textId="77777777" w:rsidR="007700E1" w:rsidRPr="007700E1" w:rsidRDefault="007700E1" w:rsidP="00F362FA">
            <w:pPr>
              <w:rPr>
                <w:rFonts w:cs="Arial"/>
                <w:color w:val="000000"/>
                <w:sz w:val="20"/>
              </w:rPr>
            </w:pPr>
            <w:r w:rsidRPr="007700E1">
              <w:rPr>
                <w:rFonts w:cs="Arial"/>
                <w:color w:val="000000"/>
                <w:sz w:val="20"/>
              </w:rPr>
              <w:t>Total points==============</w:t>
            </w:r>
            <w:r w:rsidRPr="007700E1">
              <w:rPr>
                <w:rFonts w:cs="Arial"/>
                <w:color w:val="000000"/>
                <w:sz w:val="20"/>
              </w:rPr>
              <w:sym w:font="Wingdings" w:char="F0E8"/>
            </w:r>
          </w:p>
        </w:tc>
        <w:tc>
          <w:tcPr>
            <w:tcW w:w="1260" w:type="dxa"/>
            <w:tcBorders>
              <w:left w:val="dashed" w:sz="4" w:space="0" w:color="auto"/>
              <w:bottom w:val="single" w:sz="12" w:space="0" w:color="auto"/>
              <w:right w:val="dashed" w:sz="4" w:space="0" w:color="auto"/>
            </w:tcBorders>
          </w:tcPr>
          <w:p w14:paraId="7F0F6442" w14:textId="77777777" w:rsidR="007700E1" w:rsidRPr="007700E1" w:rsidRDefault="007700E1" w:rsidP="00F362FA">
            <w:pPr>
              <w:rPr>
                <w:rFonts w:cs="Arial"/>
                <w:sz w:val="20"/>
              </w:rPr>
            </w:pPr>
          </w:p>
        </w:tc>
        <w:tc>
          <w:tcPr>
            <w:tcW w:w="1260" w:type="dxa"/>
            <w:tcBorders>
              <w:left w:val="dashed" w:sz="4" w:space="0" w:color="auto"/>
              <w:bottom w:val="single" w:sz="12" w:space="0" w:color="auto"/>
              <w:right w:val="dashed" w:sz="4" w:space="0" w:color="auto"/>
            </w:tcBorders>
          </w:tcPr>
          <w:p w14:paraId="0C864645" w14:textId="77777777" w:rsidR="007700E1" w:rsidRPr="007700E1" w:rsidRDefault="007700E1" w:rsidP="00F362FA">
            <w:pPr>
              <w:rPr>
                <w:rFonts w:cs="Arial"/>
                <w:sz w:val="20"/>
              </w:rPr>
            </w:pPr>
          </w:p>
        </w:tc>
        <w:tc>
          <w:tcPr>
            <w:tcW w:w="1170" w:type="dxa"/>
            <w:tcBorders>
              <w:left w:val="dashed" w:sz="4" w:space="0" w:color="auto"/>
              <w:bottom w:val="single" w:sz="12" w:space="0" w:color="auto"/>
            </w:tcBorders>
          </w:tcPr>
          <w:p w14:paraId="16427626" w14:textId="77777777" w:rsidR="007700E1" w:rsidRPr="007700E1" w:rsidRDefault="007700E1" w:rsidP="00F362FA">
            <w:pPr>
              <w:rPr>
                <w:rFonts w:cs="Arial"/>
                <w:sz w:val="20"/>
              </w:rPr>
            </w:pPr>
          </w:p>
        </w:tc>
      </w:tr>
    </w:tbl>
    <w:p w14:paraId="65158610" w14:textId="25B4FDD8" w:rsidR="007700E1" w:rsidRDefault="007700E1" w:rsidP="007700E1">
      <w:pPr>
        <w:pStyle w:val="Body"/>
        <w:rPr>
          <w:rFonts w:eastAsia="Batang"/>
        </w:rPr>
      </w:pPr>
    </w:p>
    <w:p w14:paraId="2929B335" w14:textId="77777777" w:rsidR="007700E1" w:rsidRDefault="007700E1" w:rsidP="007700E1">
      <w:r w:rsidRPr="007700E1">
        <w:rPr>
          <w:rFonts w:eastAsia="Batang"/>
          <w:b/>
          <w:bCs/>
        </w:rPr>
        <w:t>Note:</w:t>
      </w:r>
      <w:r>
        <w:rPr>
          <w:rFonts w:eastAsia="Batang"/>
        </w:rPr>
        <w:t xml:space="preserve"> </w:t>
      </w:r>
      <w:r w:rsidRPr="007700E1">
        <w:rPr>
          <w:i/>
          <w:iCs/>
          <w:color w:val="808080" w:themeColor="background1" w:themeShade="80"/>
        </w:rPr>
        <w:t>The vendor screen must be supported by all the relevant documents to support the selection of the vendor, including scope of the contract, breakdown of the cost, bio data of the personnel involved in the project, and any other document that can help to finalize the vendor.</w:t>
      </w:r>
    </w:p>
    <w:p w14:paraId="4B79A635" w14:textId="77777777" w:rsidR="007708C6" w:rsidRPr="00330879" w:rsidRDefault="007708C6" w:rsidP="007708C6">
      <w:pPr>
        <w:pStyle w:val="Heading3"/>
      </w:pPr>
      <w:bookmarkStart w:id="165" w:name="_Toc506464430"/>
      <w:r w:rsidRPr="00330879">
        <w:t>Review of Supplier List</w:t>
      </w:r>
      <w:bookmarkEnd w:id="165"/>
    </w:p>
    <w:p w14:paraId="14EA0A09" w14:textId="33E4E074" w:rsidR="007708C6" w:rsidRPr="00BE0C6B" w:rsidRDefault="00B5632F" w:rsidP="007708C6">
      <w:pPr>
        <w:rPr>
          <w:rFonts w:eastAsia="Batang"/>
        </w:rPr>
      </w:pPr>
      <w:r>
        <w:rPr>
          <w:rFonts w:eastAsia="Batang"/>
        </w:rPr>
        <w:t xml:space="preserve">Admin </w:t>
      </w:r>
      <w:r w:rsidR="007708C6">
        <w:rPr>
          <w:rFonts w:eastAsia="Batang"/>
        </w:rPr>
        <w:t>Manager</w:t>
      </w:r>
      <w:r>
        <w:rPr>
          <w:rFonts w:eastAsia="Batang"/>
        </w:rPr>
        <w:t xml:space="preserve"> and </w:t>
      </w:r>
      <w:r w:rsidR="007708C6">
        <w:rPr>
          <w:rFonts w:eastAsia="Batang"/>
        </w:rPr>
        <w:t>Network</w:t>
      </w:r>
      <w:r w:rsidR="007708C6" w:rsidRPr="00330879">
        <w:rPr>
          <w:rFonts w:eastAsia="Batang"/>
        </w:rPr>
        <w:t xml:space="preserve"> </w:t>
      </w:r>
      <w:r>
        <w:rPr>
          <w:rFonts w:eastAsia="Batang"/>
        </w:rPr>
        <w:t>Administrator</w:t>
      </w:r>
      <w:r w:rsidR="007708C6">
        <w:rPr>
          <w:rFonts w:eastAsia="Batang"/>
        </w:rPr>
        <w:t xml:space="preserve"> </w:t>
      </w:r>
      <w:r>
        <w:rPr>
          <w:rFonts w:eastAsia="Batang"/>
        </w:rPr>
        <w:t xml:space="preserve">are </w:t>
      </w:r>
      <w:r w:rsidR="007708C6" w:rsidRPr="00BE0C6B">
        <w:rPr>
          <w:rFonts w:eastAsia="Batang"/>
        </w:rPr>
        <w:t>responsible for maintaining the supplier history file</w:t>
      </w:r>
      <w:r w:rsidR="007708C6">
        <w:rPr>
          <w:rFonts w:eastAsia="Batang"/>
        </w:rPr>
        <w:t xml:space="preserve"> of the relevant </w:t>
      </w:r>
      <w:r w:rsidR="00493CCE">
        <w:rPr>
          <w:rFonts w:eastAsia="Batang"/>
        </w:rPr>
        <w:t>category</w:t>
      </w:r>
      <w:r w:rsidR="00493CCE" w:rsidRPr="00BE0C6B">
        <w:rPr>
          <w:rFonts w:eastAsia="Batang"/>
        </w:rPr>
        <w:t xml:space="preserve"> and</w:t>
      </w:r>
      <w:r w:rsidR="007708C6" w:rsidRPr="00BE0C6B">
        <w:rPr>
          <w:rFonts w:eastAsia="Batang"/>
        </w:rPr>
        <w:t xml:space="preserve"> review</w:t>
      </w:r>
      <w:r w:rsidR="007708C6">
        <w:rPr>
          <w:rFonts w:eastAsia="Batang"/>
        </w:rPr>
        <w:t xml:space="preserve">ed by </w:t>
      </w:r>
      <w:r w:rsidR="0055000C">
        <w:rPr>
          <w:rFonts w:eastAsia="Batang"/>
        </w:rPr>
        <w:t>Admin Manager</w:t>
      </w:r>
      <w:r w:rsidR="007708C6" w:rsidRPr="00BE0C6B">
        <w:rPr>
          <w:rFonts w:eastAsia="Batang"/>
        </w:rPr>
        <w:t xml:space="preserve"> </w:t>
      </w:r>
      <w:r w:rsidR="007708C6">
        <w:rPr>
          <w:rFonts w:eastAsia="Batang"/>
        </w:rPr>
        <w:t xml:space="preserve">then approved by </w:t>
      </w:r>
      <w:r w:rsidR="0055000C">
        <w:rPr>
          <w:rFonts w:eastAsia="Batang"/>
        </w:rPr>
        <w:t>General Manager</w:t>
      </w:r>
      <w:r w:rsidR="007708C6">
        <w:rPr>
          <w:rFonts w:eastAsia="Batang"/>
        </w:rPr>
        <w:t xml:space="preserve"> the final </w:t>
      </w:r>
      <w:r w:rsidR="007708C6" w:rsidRPr="00BE0C6B">
        <w:rPr>
          <w:rFonts w:eastAsia="Batang"/>
        </w:rPr>
        <w:t>supplier list on annual basis.</w:t>
      </w:r>
      <w:r w:rsidR="007708C6">
        <w:rPr>
          <w:rFonts w:eastAsia="Batang"/>
        </w:rPr>
        <w:t xml:space="preserve"> </w:t>
      </w:r>
      <w:r w:rsidR="007708C6" w:rsidRPr="00BE0C6B">
        <w:rPr>
          <w:rFonts w:eastAsia="Batang"/>
        </w:rPr>
        <w:t xml:space="preserve">(Can be </w:t>
      </w:r>
      <w:r w:rsidR="007708C6">
        <w:rPr>
          <w:rFonts w:eastAsia="Batang"/>
        </w:rPr>
        <w:t>more</w:t>
      </w:r>
      <w:r w:rsidR="007708C6" w:rsidRPr="00BE0C6B">
        <w:rPr>
          <w:rFonts w:eastAsia="Batang"/>
        </w:rPr>
        <w:t xml:space="preserve"> often which depends upon the item type and need). The supplier history file contains the following:</w:t>
      </w:r>
    </w:p>
    <w:p w14:paraId="718FB962" w14:textId="77777777" w:rsidR="007708C6" w:rsidRPr="00BE0C6B" w:rsidRDefault="007708C6" w:rsidP="007708C6">
      <w:pPr>
        <w:pStyle w:val="BulletedListLevel1"/>
        <w:spacing w:before="120" w:after="120"/>
        <w:ind w:left="720"/>
        <w:rPr>
          <w:rFonts w:eastAsia="Batang"/>
        </w:rPr>
      </w:pPr>
      <w:r>
        <w:rPr>
          <w:rFonts w:eastAsia="Batang"/>
        </w:rPr>
        <w:t>Supplier Evaluation F</w:t>
      </w:r>
      <w:r w:rsidRPr="00BE0C6B">
        <w:rPr>
          <w:rFonts w:eastAsia="Batang"/>
        </w:rPr>
        <w:t>orms</w:t>
      </w:r>
    </w:p>
    <w:p w14:paraId="31C7D4B2" w14:textId="77777777" w:rsidR="007708C6" w:rsidRPr="00BE0C6B" w:rsidRDefault="007708C6" w:rsidP="007708C6">
      <w:pPr>
        <w:pStyle w:val="BulletedListLevel1"/>
        <w:spacing w:before="120" w:after="120"/>
        <w:ind w:left="720"/>
        <w:rPr>
          <w:rFonts w:eastAsia="Batang"/>
        </w:rPr>
      </w:pPr>
      <w:r w:rsidRPr="00BE0C6B">
        <w:rPr>
          <w:rFonts w:eastAsia="Batang"/>
        </w:rPr>
        <w:t>Purchase Order / Work Order</w:t>
      </w:r>
    </w:p>
    <w:p w14:paraId="5A378050" w14:textId="77777777" w:rsidR="007708C6" w:rsidRPr="00BE0C6B" w:rsidRDefault="007708C6" w:rsidP="007708C6">
      <w:pPr>
        <w:pStyle w:val="BulletedListLevel1"/>
        <w:spacing w:before="120" w:after="120"/>
        <w:ind w:left="720"/>
        <w:rPr>
          <w:rFonts w:eastAsia="Batang"/>
        </w:rPr>
      </w:pPr>
      <w:r w:rsidRPr="00BE0C6B">
        <w:rPr>
          <w:rFonts w:eastAsia="Batang"/>
        </w:rPr>
        <w:t xml:space="preserve">Goods Receipt Register </w:t>
      </w:r>
    </w:p>
    <w:p w14:paraId="1E425A20" w14:textId="77777777" w:rsidR="007708C6" w:rsidRDefault="007708C6" w:rsidP="007708C6">
      <w:pPr>
        <w:pStyle w:val="BulletedListLevel1"/>
        <w:spacing w:before="120" w:after="120"/>
        <w:ind w:left="720"/>
        <w:rPr>
          <w:rFonts w:eastAsia="Batang"/>
        </w:rPr>
      </w:pPr>
      <w:r w:rsidRPr="00BE0C6B">
        <w:rPr>
          <w:rFonts w:eastAsia="Batang"/>
        </w:rPr>
        <w:t>Corrective / Preventive Action (if any)</w:t>
      </w:r>
    </w:p>
    <w:p w14:paraId="72884807" w14:textId="77777777" w:rsidR="007708C6" w:rsidRPr="00E22303" w:rsidRDefault="007708C6" w:rsidP="007708C6">
      <w:pPr>
        <w:rPr>
          <w:rFonts w:eastAsia="Batang"/>
        </w:rPr>
      </w:pPr>
      <w:r>
        <w:rPr>
          <w:rFonts w:eastAsia="Batang"/>
        </w:rPr>
        <w:t>All the venders in approved supplier list have</w:t>
      </w:r>
      <w:r w:rsidRPr="00E22303">
        <w:rPr>
          <w:rFonts w:eastAsia="Batang"/>
        </w:rPr>
        <w:t xml:space="preserve"> </w:t>
      </w:r>
      <w:r>
        <w:rPr>
          <w:rFonts w:eastAsia="Batang"/>
        </w:rPr>
        <w:t>their own approved sub-</w:t>
      </w:r>
      <w:r w:rsidRPr="00E22303">
        <w:rPr>
          <w:rFonts w:eastAsia="Batang"/>
        </w:rPr>
        <w:t xml:space="preserve">vendors and they maintain their SLA with </w:t>
      </w:r>
      <w:r>
        <w:rPr>
          <w:rFonts w:eastAsia="Batang"/>
        </w:rPr>
        <w:t>them.</w:t>
      </w:r>
    </w:p>
    <w:p w14:paraId="71401C8A" w14:textId="77777777" w:rsidR="007708C6" w:rsidRDefault="007708C6" w:rsidP="007708C6">
      <w:pPr>
        <w:pStyle w:val="Heading3"/>
      </w:pPr>
      <w:bookmarkStart w:id="166" w:name="_Toc506464431"/>
      <w:r w:rsidRPr="00D8577F">
        <w:lastRenderedPageBreak/>
        <w:t>C</w:t>
      </w:r>
      <w:r>
        <w:t>riteria of D</w:t>
      </w:r>
      <w:r w:rsidRPr="00BE0C6B">
        <w:t>isqualification</w:t>
      </w:r>
      <w:r>
        <w:t xml:space="preserve"> of</w:t>
      </w:r>
      <w:r w:rsidRPr="00BE0C6B">
        <w:t xml:space="preserve"> Suppliers</w:t>
      </w:r>
      <w:bookmarkEnd w:id="166"/>
    </w:p>
    <w:p w14:paraId="4393DED5" w14:textId="77777777" w:rsidR="007708C6" w:rsidRPr="00BE0C6B" w:rsidRDefault="007708C6" w:rsidP="007708C6">
      <w:pPr>
        <w:rPr>
          <w:rFonts w:eastAsia="Batang"/>
        </w:rPr>
      </w:pPr>
      <w:r>
        <w:rPr>
          <w:rFonts w:eastAsia="Batang"/>
        </w:rPr>
        <w:t>On review of the Supplier h</w:t>
      </w:r>
      <w:r w:rsidRPr="00BE0C6B">
        <w:rPr>
          <w:rFonts w:eastAsia="Batang"/>
        </w:rPr>
        <w:t>istory file, the supplier can be disqualified if he fails to meet the requirements</w:t>
      </w:r>
      <w:r>
        <w:rPr>
          <w:rFonts w:eastAsia="Batang"/>
        </w:rPr>
        <w:t xml:space="preserve"> on repeated instances</w:t>
      </w:r>
      <w:r w:rsidRPr="00BE0C6B">
        <w:rPr>
          <w:rFonts w:eastAsia="Batang"/>
        </w:rPr>
        <w:t>, the defect advice note is maintained for such purposes.</w:t>
      </w:r>
    </w:p>
    <w:p w14:paraId="1AD85F3B" w14:textId="77777777" w:rsidR="007708C6" w:rsidRPr="00E93695" w:rsidRDefault="007708C6" w:rsidP="007708C6">
      <w:pPr>
        <w:pStyle w:val="Heading3"/>
      </w:pPr>
      <w:bookmarkStart w:id="167" w:name="_Toc506464432"/>
      <w:r w:rsidRPr="00E93695">
        <w:t>Re-evaluation of Suppliers</w:t>
      </w:r>
      <w:bookmarkEnd w:id="167"/>
    </w:p>
    <w:p w14:paraId="79CA29B4" w14:textId="7BA5A44F" w:rsidR="007708C6" w:rsidRDefault="007708C6" w:rsidP="007708C6">
      <w:pPr>
        <w:rPr>
          <w:rFonts w:eastAsia="Batang"/>
        </w:rPr>
      </w:pPr>
      <w:r w:rsidRPr="00BE0C6B">
        <w:rPr>
          <w:rFonts w:eastAsia="Batang"/>
        </w:rPr>
        <w:t xml:space="preserve">Approved suppliers are periodically re-evaluated </w:t>
      </w:r>
      <w:r>
        <w:rPr>
          <w:rFonts w:eastAsia="Batang"/>
        </w:rPr>
        <w:t xml:space="preserve">every year </w:t>
      </w:r>
      <w:r w:rsidR="009D0C96">
        <w:rPr>
          <w:rFonts w:eastAsia="Batang"/>
        </w:rPr>
        <w:t>based on</w:t>
      </w:r>
      <w:r>
        <w:rPr>
          <w:rFonts w:eastAsia="Batang"/>
        </w:rPr>
        <w:t xml:space="preserve"> their performance measured at agreed service level. </w:t>
      </w:r>
      <w:r w:rsidRPr="00BE0C6B">
        <w:rPr>
          <w:rFonts w:eastAsia="Batang"/>
        </w:rPr>
        <w:t>However, the re</w:t>
      </w:r>
      <w:r>
        <w:rPr>
          <w:rFonts w:eastAsia="Batang"/>
        </w:rPr>
        <w:t>-</w:t>
      </w:r>
      <w:r w:rsidRPr="00BE0C6B">
        <w:rPr>
          <w:rFonts w:eastAsia="Batang"/>
        </w:rPr>
        <w:t>evaluation can be event driven.</w:t>
      </w:r>
    </w:p>
    <w:p w14:paraId="5BAEE556" w14:textId="77777777" w:rsidR="007708C6" w:rsidRDefault="007708C6" w:rsidP="007708C6">
      <w:pPr>
        <w:rPr>
          <w:rFonts w:eastAsia="Batang"/>
          <w:b/>
        </w:rPr>
      </w:pPr>
      <w:r>
        <w:rPr>
          <w:rFonts w:eastAsia="Batang"/>
        </w:rPr>
        <w:t xml:space="preserve">For monitoring of SLA please refer to </w:t>
      </w:r>
      <w:r w:rsidRPr="00EB4896">
        <w:rPr>
          <w:rFonts w:eastAsia="Batang"/>
          <w:b/>
        </w:rPr>
        <w:t>“</w:t>
      </w:r>
      <w:r w:rsidRPr="00EB4896">
        <w:rPr>
          <w:rFonts w:eastAsia="Batang"/>
          <w:b/>
        </w:rPr>
        <w:fldChar w:fldCharType="begin"/>
      </w:r>
      <w:r w:rsidRPr="00EB4896">
        <w:rPr>
          <w:rFonts w:eastAsia="Batang"/>
          <w:b/>
        </w:rPr>
        <w:instrText xml:space="preserve"> STYLEREF  "Cover Heading 1"  \* MERGEFORMAT </w:instrText>
      </w:r>
      <w:r w:rsidRPr="00EB4896">
        <w:rPr>
          <w:rFonts w:eastAsia="Batang"/>
          <w:b/>
        </w:rPr>
        <w:fldChar w:fldCharType="separate"/>
      </w:r>
      <w:r w:rsidRPr="00EB4896">
        <w:rPr>
          <w:rFonts w:eastAsia="Batang"/>
          <w:b/>
        </w:rPr>
        <w:t>Legal Compliances and SLA Review Policy Procedure</w:t>
      </w:r>
      <w:r w:rsidRPr="00EB4896">
        <w:rPr>
          <w:rFonts w:eastAsia="Batang"/>
          <w:b/>
        </w:rPr>
        <w:fldChar w:fldCharType="end"/>
      </w:r>
      <w:r w:rsidRPr="00EB4896">
        <w:rPr>
          <w:rFonts w:eastAsia="Batang"/>
          <w:b/>
        </w:rPr>
        <w:t>”</w:t>
      </w:r>
    </w:p>
    <w:p w14:paraId="1CF539BB" w14:textId="77777777" w:rsidR="00951A2B" w:rsidRPr="00951A2B" w:rsidRDefault="00951A2B" w:rsidP="004328A1">
      <w:pPr>
        <w:pStyle w:val="Heading2"/>
        <w:rPr>
          <w:rFonts w:eastAsia="Batang"/>
        </w:rPr>
      </w:pPr>
      <w:r w:rsidRPr="00951A2B">
        <w:rPr>
          <w:rFonts w:eastAsia="Batang"/>
        </w:rPr>
        <w:lastRenderedPageBreak/>
        <w:t>Purchasing Process</w:t>
      </w:r>
    </w:p>
    <w:p w14:paraId="06B46B91" w14:textId="77777777" w:rsidR="00951A2B" w:rsidRPr="00951A2B" w:rsidRDefault="00951A2B" w:rsidP="00225C49">
      <w:pPr>
        <w:pStyle w:val="Heading4"/>
        <w:rPr>
          <w:rFonts w:eastAsia="Batang"/>
        </w:rPr>
      </w:pPr>
      <w:r w:rsidRPr="00951A2B">
        <w:rPr>
          <w:rFonts w:eastAsia="Batang"/>
        </w:rPr>
        <w:t>Purchase Demand</w:t>
      </w:r>
    </w:p>
    <w:p w14:paraId="528F48BB" w14:textId="77777777" w:rsidR="00951A2B" w:rsidRPr="00951A2B" w:rsidRDefault="00951A2B" w:rsidP="00951A2B">
      <w:pPr>
        <w:rPr>
          <w:rFonts w:eastAsia="Batang"/>
        </w:rPr>
      </w:pPr>
      <w:r w:rsidRPr="00951A2B">
        <w:rPr>
          <w:rFonts w:eastAsia="Batang"/>
        </w:rPr>
        <w:t>Depending on the nature of purchase, its demand is initially raised by HR Manager/Sr. Network Engineer through Item Requisition Form and takes approval from the ED/GMA&amp;HR (If and when needed).</w:t>
      </w:r>
    </w:p>
    <w:p w14:paraId="5DE60A78" w14:textId="77777777" w:rsidR="00951A2B" w:rsidRPr="00951A2B" w:rsidRDefault="00951A2B" w:rsidP="00225C49">
      <w:pPr>
        <w:pStyle w:val="Heading4"/>
        <w:rPr>
          <w:rFonts w:eastAsia="Batang"/>
        </w:rPr>
      </w:pPr>
      <w:r w:rsidRPr="00951A2B">
        <w:rPr>
          <w:rFonts w:eastAsia="Batang"/>
        </w:rPr>
        <w:t>Quotations</w:t>
      </w:r>
    </w:p>
    <w:p w14:paraId="5D2C83F2" w14:textId="77777777" w:rsidR="00951A2B" w:rsidRPr="00951A2B" w:rsidRDefault="00951A2B" w:rsidP="00951A2B">
      <w:pPr>
        <w:rPr>
          <w:rFonts w:eastAsia="Batang"/>
        </w:rPr>
      </w:pPr>
      <w:r w:rsidRPr="00951A2B">
        <w:rPr>
          <w:rFonts w:eastAsia="Batang"/>
        </w:rPr>
        <w:t>Quotations are invited from approved suppliers via e-mail and telephonic conversation or fax for the purchasing of amounts Rs.50, 000/- and above. Comparative statement is prepared by relevant responsible person. After completion of all activities, relevant person will submit approved quotation to Accounts Manager for payment.</w:t>
      </w:r>
    </w:p>
    <w:p w14:paraId="0FCEB967" w14:textId="77777777" w:rsidR="00951A2B" w:rsidRPr="00951A2B" w:rsidRDefault="00951A2B" w:rsidP="00225C49">
      <w:pPr>
        <w:pStyle w:val="Heading4"/>
        <w:rPr>
          <w:rFonts w:eastAsia="Batang"/>
        </w:rPr>
      </w:pPr>
      <w:r w:rsidRPr="00951A2B">
        <w:rPr>
          <w:rFonts w:eastAsia="Batang"/>
        </w:rPr>
        <w:t>Purchase Order Approval</w:t>
      </w:r>
    </w:p>
    <w:p w14:paraId="08AB59C5" w14:textId="29956294" w:rsidR="00951A2B" w:rsidRPr="00951A2B" w:rsidRDefault="00951A2B" w:rsidP="00951A2B">
      <w:pPr>
        <w:rPr>
          <w:rFonts w:eastAsia="Batang"/>
        </w:rPr>
      </w:pPr>
      <w:r w:rsidRPr="00951A2B">
        <w:rPr>
          <w:rFonts w:eastAsia="Batang"/>
        </w:rPr>
        <w:t xml:space="preserve">Accounts Manager is responsible for making the purchase order, and then </w:t>
      </w:r>
      <w:r w:rsidR="00231D31">
        <w:rPr>
          <w:rFonts w:eastAsia="Batang"/>
        </w:rPr>
        <w:t>CEO</w:t>
      </w:r>
      <w:r w:rsidRPr="00951A2B">
        <w:rPr>
          <w:rFonts w:eastAsia="Batang"/>
        </w:rPr>
        <w:t>/</w:t>
      </w:r>
      <w:r w:rsidR="00231D31">
        <w:rPr>
          <w:rFonts w:eastAsia="Batang"/>
        </w:rPr>
        <w:t>General Manager</w:t>
      </w:r>
      <w:r w:rsidRPr="00951A2B">
        <w:rPr>
          <w:rFonts w:eastAsia="Batang"/>
        </w:rPr>
        <w:t xml:space="preserve"> approves the purchase order. Purchase order will be generated only for items worth </w:t>
      </w:r>
      <w:proofErr w:type="spellStart"/>
      <w:proofErr w:type="gramStart"/>
      <w:r w:rsidRPr="00576F0C">
        <w:rPr>
          <w:rFonts w:eastAsia="Batang"/>
          <w:highlight w:val="yellow"/>
        </w:rPr>
        <w:t>Rs.</w:t>
      </w:r>
      <w:r w:rsidR="00576F0C" w:rsidRPr="00576F0C">
        <w:rPr>
          <w:rFonts w:eastAsia="Batang"/>
          <w:highlight w:val="yellow"/>
        </w:rPr>
        <w:t>XX</w:t>
      </w:r>
      <w:proofErr w:type="gramEnd"/>
      <w:r w:rsidR="00576F0C" w:rsidRPr="00576F0C">
        <w:rPr>
          <w:rFonts w:eastAsia="Batang"/>
          <w:highlight w:val="yellow"/>
        </w:rPr>
        <w:t>,XXX</w:t>
      </w:r>
      <w:proofErr w:type="spellEnd"/>
      <w:r w:rsidRPr="00951A2B">
        <w:rPr>
          <w:rFonts w:eastAsia="Batang"/>
        </w:rPr>
        <w:t>/- and above.</w:t>
      </w:r>
    </w:p>
    <w:p w14:paraId="309F9AA2" w14:textId="77777777" w:rsidR="00951A2B" w:rsidRPr="00951A2B" w:rsidRDefault="00951A2B" w:rsidP="00857EF5">
      <w:pPr>
        <w:pStyle w:val="Heading3"/>
      </w:pPr>
      <w:r w:rsidRPr="00951A2B">
        <w:t>General Purchase</w:t>
      </w:r>
    </w:p>
    <w:p w14:paraId="75FBF7F0" w14:textId="54C2248F" w:rsidR="00951A2B" w:rsidRPr="00951A2B" w:rsidRDefault="00951A2B" w:rsidP="00951A2B">
      <w:pPr>
        <w:rPr>
          <w:rFonts w:eastAsia="Batang"/>
        </w:rPr>
      </w:pPr>
      <w:r w:rsidRPr="00951A2B">
        <w:rPr>
          <w:rFonts w:eastAsia="Batang"/>
        </w:rPr>
        <w:t xml:space="preserve">Urgently required General Store items like stationery, computer parts, office equipment, small engineering items, food and refreshment items etc. are purchased by </w:t>
      </w:r>
      <w:r w:rsidR="001C47AB">
        <w:rPr>
          <w:rFonts w:eastAsia="Batang"/>
        </w:rPr>
        <w:t>Admin</w:t>
      </w:r>
      <w:r w:rsidRPr="00951A2B">
        <w:rPr>
          <w:rFonts w:eastAsia="Batang"/>
        </w:rPr>
        <w:t xml:space="preserve"> Manager from selected suppliers. </w:t>
      </w:r>
      <w:r w:rsidR="00E91F46">
        <w:rPr>
          <w:rFonts w:eastAsia="Batang"/>
        </w:rPr>
        <w:t>Admin</w:t>
      </w:r>
      <w:r w:rsidRPr="00951A2B">
        <w:rPr>
          <w:rFonts w:eastAsia="Batang"/>
        </w:rPr>
        <w:t xml:space="preserve"> Manager uses Requisition Form for approval from </w:t>
      </w:r>
      <w:r w:rsidR="00E91F46">
        <w:rPr>
          <w:rFonts w:eastAsia="Batang"/>
        </w:rPr>
        <w:t>General Manager</w:t>
      </w:r>
      <w:r w:rsidRPr="00951A2B">
        <w:rPr>
          <w:rFonts w:eastAsia="Batang"/>
        </w:rPr>
        <w:t xml:space="preserve"> and after purchasing he is responsible to maintain inventory of Stock and issue the items as and when required/requested.</w:t>
      </w:r>
    </w:p>
    <w:p w14:paraId="5E63B024" w14:textId="77777777" w:rsidR="00951A2B" w:rsidRPr="00951A2B" w:rsidRDefault="00951A2B" w:rsidP="00857EF5">
      <w:pPr>
        <w:pStyle w:val="Heading3"/>
      </w:pPr>
      <w:r w:rsidRPr="00951A2B">
        <w:t>Purchasing Information</w:t>
      </w:r>
    </w:p>
    <w:p w14:paraId="31693BF5" w14:textId="64A6F774" w:rsidR="00951A2B" w:rsidRPr="00951A2B" w:rsidRDefault="00951A2B" w:rsidP="00951A2B">
      <w:pPr>
        <w:rPr>
          <w:rFonts w:eastAsia="Batang"/>
        </w:rPr>
      </w:pPr>
      <w:r w:rsidRPr="00951A2B">
        <w:rPr>
          <w:rFonts w:eastAsia="Batang"/>
        </w:rPr>
        <w:t xml:space="preserve">It is the responsibility of </w:t>
      </w:r>
      <w:r w:rsidR="001C47AB">
        <w:rPr>
          <w:rFonts w:eastAsia="Batang"/>
        </w:rPr>
        <w:t>Admin</w:t>
      </w:r>
      <w:r w:rsidRPr="00951A2B">
        <w:rPr>
          <w:rFonts w:eastAsia="Batang"/>
        </w:rPr>
        <w:t xml:space="preserve"> Manager to assure that purchasing documents contain data clearly describing the product ordered, including where applicable:</w:t>
      </w:r>
    </w:p>
    <w:p w14:paraId="2D2DE88B" w14:textId="4E4CF676" w:rsidR="00951A2B" w:rsidRPr="00231D31" w:rsidRDefault="00951A2B" w:rsidP="00593928">
      <w:pPr>
        <w:pStyle w:val="ListParagraph"/>
        <w:numPr>
          <w:ilvl w:val="0"/>
          <w:numId w:val="53"/>
        </w:numPr>
        <w:rPr>
          <w:rFonts w:eastAsia="Batang"/>
        </w:rPr>
      </w:pPr>
      <w:r w:rsidRPr="00231D31">
        <w:rPr>
          <w:rFonts w:eastAsia="Batang"/>
        </w:rPr>
        <w:t>Supplier Number</w:t>
      </w:r>
    </w:p>
    <w:p w14:paraId="553EDB5C" w14:textId="561B212A" w:rsidR="00951A2B" w:rsidRPr="00231D31" w:rsidRDefault="00951A2B" w:rsidP="00593928">
      <w:pPr>
        <w:pStyle w:val="ListParagraph"/>
        <w:numPr>
          <w:ilvl w:val="0"/>
          <w:numId w:val="53"/>
        </w:numPr>
        <w:rPr>
          <w:rFonts w:eastAsia="Batang"/>
        </w:rPr>
      </w:pPr>
      <w:r w:rsidRPr="00231D31">
        <w:rPr>
          <w:rFonts w:eastAsia="Batang"/>
        </w:rPr>
        <w:t>Purchase Order Number</w:t>
      </w:r>
    </w:p>
    <w:p w14:paraId="67724178" w14:textId="09527496" w:rsidR="00951A2B" w:rsidRPr="00231D31" w:rsidRDefault="00951A2B" w:rsidP="00593928">
      <w:pPr>
        <w:pStyle w:val="ListParagraph"/>
        <w:numPr>
          <w:ilvl w:val="0"/>
          <w:numId w:val="53"/>
        </w:numPr>
        <w:rPr>
          <w:rFonts w:eastAsia="Batang"/>
        </w:rPr>
      </w:pPr>
      <w:r w:rsidRPr="00231D31">
        <w:rPr>
          <w:rFonts w:eastAsia="Batang"/>
        </w:rPr>
        <w:t>Date of Demand</w:t>
      </w:r>
    </w:p>
    <w:p w14:paraId="25468BC3" w14:textId="6DE89EAD" w:rsidR="00951A2B" w:rsidRPr="00231D31" w:rsidRDefault="00951A2B" w:rsidP="00593928">
      <w:pPr>
        <w:pStyle w:val="ListParagraph"/>
        <w:numPr>
          <w:ilvl w:val="0"/>
          <w:numId w:val="53"/>
        </w:numPr>
        <w:rPr>
          <w:rFonts w:eastAsia="Batang"/>
        </w:rPr>
      </w:pPr>
      <w:r w:rsidRPr="00231D31">
        <w:rPr>
          <w:rFonts w:eastAsia="Batang"/>
        </w:rPr>
        <w:t>Quality</w:t>
      </w:r>
    </w:p>
    <w:p w14:paraId="1E6C7249" w14:textId="276C0556" w:rsidR="00951A2B" w:rsidRPr="00231D31" w:rsidRDefault="00951A2B" w:rsidP="00593928">
      <w:pPr>
        <w:pStyle w:val="ListParagraph"/>
        <w:numPr>
          <w:ilvl w:val="0"/>
          <w:numId w:val="53"/>
        </w:numPr>
        <w:rPr>
          <w:rFonts w:eastAsia="Batang"/>
        </w:rPr>
      </w:pPr>
      <w:r w:rsidRPr="00231D31">
        <w:rPr>
          <w:rFonts w:eastAsia="Batang"/>
        </w:rPr>
        <w:t xml:space="preserve">Unit, type, class, </w:t>
      </w:r>
      <w:proofErr w:type="gramStart"/>
      <w:r w:rsidRPr="00231D31">
        <w:rPr>
          <w:rFonts w:eastAsia="Batang"/>
        </w:rPr>
        <w:t>grade</w:t>
      </w:r>
      <w:proofErr w:type="gramEnd"/>
      <w:r w:rsidRPr="00231D31">
        <w:rPr>
          <w:rFonts w:eastAsia="Batang"/>
        </w:rPr>
        <w:t xml:space="preserve"> or other precise identification</w:t>
      </w:r>
    </w:p>
    <w:p w14:paraId="41692812" w14:textId="31FBC431" w:rsidR="00951A2B" w:rsidRPr="00231D31" w:rsidRDefault="00951A2B" w:rsidP="00593928">
      <w:pPr>
        <w:pStyle w:val="ListParagraph"/>
        <w:numPr>
          <w:ilvl w:val="0"/>
          <w:numId w:val="53"/>
        </w:numPr>
        <w:rPr>
          <w:rFonts w:eastAsia="Batang"/>
        </w:rPr>
      </w:pPr>
      <w:r w:rsidRPr="00231D31">
        <w:rPr>
          <w:rFonts w:eastAsia="Batang"/>
        </w:rPr>
        <w:t>Precise identification of the product ordered, such as product name and or product number.</w:t>
      </w:r>
    </w:p>
    <w:p w14:paraId="7A33144D" w14:textId="77777777" w:rsidR="00951A2B" w:rsidRPr="00857EF5" w:rsidRDefault="00951A2B" w:rsidP="00857EF5">
      <w:pPr>
        <w:pStyle w:val="Heading3"/>
      </w:pPr>
      <w:r w:rsidRPr="00857EF5">
        <w:t>Verification and Examination of Purchased Products</w:t>
      </w:r>
    </w:p>
    <w:p w14:paraId="149EBF0B" w14:textId="77777777" w:rsidR="00951A2B" w:rsidRPr="00951A2B" w:rsidRDefault="00951A2B" w:rsidP="00951A2B">
      <w:pPr>
        <w:rPr>
          <w:rFonts w:eastAsia="Batang"/>
        </w:rPr>
      </w:pPr>
      <w:r w:rsidRPr="00951A2B">
        <w:rPr>
          <w:rFonts w:eastAsia="Batang"/>
        </w:rPr>
        <w:t>Depending on the nature of the products, the verification and examination activities are performed by:</w:t>
      </w:r>
    </w:p>
    <w:p w14:paraId="2913C038" w14:textId="4F0255A3" w:rsidR="00951A2B" w:rsidRPr="00231D31" w:rsidRDefault="00951A2B" w:rsidP="00593928">
      <w:pPr>
        <w:pStyle w:val="ListParagraph"/>
        <w:numPr>
          <w:ilvl w:val="0"/>
          <w:numId w:val="54"/>
        </w:numPr>
        <w:rPr>
          <w:rFonts w:eastAsia="Batang"/>
        </w:rPr>
      </w:pPr>
      <w:r w:rsidRPr="00231D31">
        <w:rPr>
          <w:rFonts w:eastAsia="Batang"/>
        </w:rPr>
        <w:t xml:space="preserve">Network </w:t>
      </w:r>
      <w:r w:rsidR="00545CD0">
        <w:rPr>
          <w:rFonts w:eastAsia="Batang"/>
        </w:rPr>
        <w:t>Administrator</w:t>
      </w:r>
      <w:r w:rsidRPr="00231D31">
        <w:rPr>
          <w:rFonts w:eastAsia="Batang"/>
        </w:rPr>
        <w:t xml:space="preserve"> (</w:t>
      </w:r>
      <w:r w:rsidR="00545CD0">
        <w:rPr>
          <w:rFonts w:eastAsia="Batang"/>
        </w:rPr>
        <w:t>network</w:t>
      </w:r>
      <w:r w:rsidRPr="00231D31">
        <w:rPr>
          <w:rFonts w:eastAsia="Batang"/>
        </w:rPr>
        <w:t xml:space="preserve"> department for Hardware/Software related items) </w:t>
      </w:r>
    </w:p>
    <w:p w14:paraId="75C1F929" w14:textId="15C7E8DF" w:rsidR="00951A2B" w:rsidRPr="00231D31" w:rsidRDefault="00545CD0" w:rsidP="00593928">
      <w:pPr>
        <w:pStyle w:val="ListParagraph"/>
        <w:numPr>
          <w:ilvl w:val="0"/>
          <w:numId w:val="54"/>
        </w:numPr>
        <w:rPr>
          <w:rFonts w:eastAsia="Batang"/>
        </w:rPr>
      </w:pPr>
      <w:r>
        <w:rPr>
          <w:rFonts w:eastAsia="Batang"/>
        </w:rPr>
        <w:t>Admin</w:t>
      </w:r>
      <w:r w:rsidR="00951A2B" w:rsidRPr="00231D31">
        <w:rPr>
          <w:rFonts w:eastAsia="Batang"/>
        </w:rPr>
        <w:t xml:space="preserve"> Manager for other items </w:t>
      </w:r>
    </w:p>
    <w:p w14:paraId="2D808B6A" w14:textId="77777777" w:rsidR="00951A2B" w:rsidRPr="00951A2B" w:rsidRDefault="00951A2B" w:rsidP="00951A2B">
      <w:pPr>
        <w:rPr>
          <w:rFonts w:eastAsia="Batang"/>
        </w:rPr>
      </w:pPr>
      <w:r w:rsidRPr="00951A2B">
        <w:rPr>
          <w:rFonts w:eastAsia="Batang"/>
        </w:rPr>
        <w:lastRenderedPageBreak/>
        <w:t>Rejected items will return to the supplier after physical examination of the products and informs the supplier accordingly for return or replacement of the rejected items and inform management verbally about verification results and examination results are recorded in asset test form.</w:t>
      </w:r>
    </w:p>
    <w:p w14:paraId="0952CCCF" w14:textId="5A755F17" w:rsidR="00951A2B" w:rsidRPr="00951A2B" w:rsidRDefault="00951A2B" w:rsidP="00951A2B">
      <w:pPr>
        <w:rPr>
          <w:rFonts w:eastAsia="Batang"/>
        </w:rPr>
      </w:pPr>
      <w:r w:rsidRPr="00545CD0">
        <w:rPr>
          <w:rFonts w:eastAsia="Batang"/>
          <w:b/>
          <w:bCs/>
        </w:rPr>
        <w:t xml:space="preserve">Examination at </w:t>
      </w:r>
      <w:r w:rsidR="00545CD0" w:rsidRPr="00545CD0">
        <w:rPr>
          <w:rFonts w:eastAsia="Batang"/>
          <w:b/>
          <w:bCs/>
        </w:rPr>
        <w:t xml:space="preserve">Nexelus </w:t>
      </w:r>
      <w:r w:rsidRPr="00545CD0">
        <w:rPr>
          <w:rFonts w:eastAsia="Batang"/>
          <w:b/>
          <w:bCs/>
        </w:rPr>
        <w:t>Premises</w:t>
      </w:r>
      <w:r w:rsidRPr="00951A2B">
        <w:rPr>
          <w:rFonts w:eastAsia="Batang"/>
        </w:rPr>
        <w:t xml:space="preserve">: </w:t>
      </w:r>
      <w:r w:rsidR="000E558B">
        <w:rPr>
          <w:rFonts w:eastAsia="Batang"/>
        </w:rPr>
        <w:t>network Manager</w:t>
      </w:r>
      <w:r w:rsidR="0062212E">
        <w:rPr>
          <w:rFonts w:eastAsia="Batang"/>
        </w:rPr>
        <w:t>,</w:t>
      </w:r>
      <w:r w:rsidR="000E558B">
        <w:rPr>
          <w:rFonts w:eastAsia="Batang"/>
        </w:rPr>
        <w:t xml:space="preserve"> and</w:t>
      </w:r>
      <w:r w:rsidR="0062212E">
        <w:rPr>
          <w:rFonts w:eastAsia="Batang"/>
        </w:rPr>
        <w:t>/or</w:t>
      </w:r>
      <w:r w:rsidR="000E558B">
        <w:rPr>
          <w:rFonts w:eastAsia="Batang"/>
        </w:rPr>
        <w:t xml:space="preserve"> NSS Lead</w:t>
      </w:r>
      <w:r w:rsidRPr="00951A2B">
        <w:rPr>
          <w:rFonts w:eastAsia="Batang"/>
        </w:rPr>
        <w:t xml:space="preserve"> will fill Asset Test Form after examining the new purchased assets before implementation or use. This form can also use for existing assets in case of any change.</w:t>
      </w:r>
    </w:p>
    <w:p w14:paraId="723382E3" w14:textId="1C1997FD" w:rsidR="00493CCE" w:rsidRDefault="00951A2B" w:rsidP="00951A2B">
      <w:pPr>
        <w:rPr>
          <w:rFonts w:eastAsia="Batang"/>
        </w:rPr>
      </w:pPr>
      <w:r w:rsidRPr="0062212E">
        <w:rPr>
          <w:rFonts w:eastAsia="Batang"/>
          <w:b/>
          <w:bCs/>
        </w:rPr>
        <w:t>Verification at Supplier’s Premises</w:t>
      </w:r>
      <w:r w:rsidRPr="00951A2B">
        <w:rPr>
          <w:rFonts w:eastAsia="Batang"/>
        </w:rPr>
        <w:t>: In case purchased products are to be verified at supplier’s premises concerned person contacts supplier for necessary verification arrangements.</w:t>
      </w:r>
    </w:p>
    <w:p w14:paraId="36C61611" w14:textId="77777777" w:rsidR="00D81512" w:rsidRDefault="00D81512" w:rsidP="00951A2B">
      <w:pPr>
        <w:rPr>
          <w:rFonts w:eastAsia="Batang"/>
        </w:rPr>
      </w:pPr>
    </w:p>
    <w:p w14:paraId="6451AA43" w14:textId="77777777" w:rsidR="00D81512" w:rsidRPr="00EB4896" w:rsidRDefault="00D81512" w:rsidP="00951A2B">
      <w:pPr>
        <w:rPr>
          <w:rFonts w:eastAsia="Batang"/>
        </w:rPr>
      </w:pPr>
    </w:p>
    <w:bookmarkEnd w:id="162"/>
    <w:bookmarkEnd w:id="163"/>
    <w:bookmarkEnd w:id="164"/>
    <w:p w14:paraId="3B393471" w14:textId="77777777" w:rsidR="008E14ED" w:rsidRPr="00CB2D51" w:rsidRDefault="008E14ED" w:rsidP="002C1A38">
      <w:pPr>
        <w:pStyle w:val="Body"/>
      </w:pPr>
    </w:p>
    <w:p w14:paraId="1CC333B4" w14:textId="54026189" w:rsidR="00373262" w:rsidRDefault="0076556C" w:rsidP="00980B0B">
      <w:pPr>
        <w:pStyle w:val="Heading1"/>
      </w:pPr>
      <w:r>
        <w:lastRenderedPageBreak/>
        <w:t>S</w:t>
      </w:r>
      <w:r w:rsidR="00593928">
        <w:t>ervice Level Agreements</w:t>
      </w:r>
      <w:r>
        <w:t xml:space="preserve"> </w:t>
      </w:r>
    </w:p>
    <w:p w14:paraId="231C3BE4" w14:textId="170F4D90" w:rsidR="00D5276F" w:rsidRDefault="00D5276F" w:rsidP="00D5276F">
      <w:pPr>
        <w:pStyle w:val="Body"/>
      </w:pPr>
      <w:r w:rsidRPr="00D5276F">
        <w:t xml:space="preserve">The purpose of this </w:t>
      </w:r>
      <w:r w:rsidR="00A05318">
        <w:t>set of procedures</w:t>
      </w:r>
      <w:r w:rsidRPr="00D5276F">
        <w:t xml:space="preserve"> is to define legal requirements of the organization and identify customer’s need by providing a framework for understanding. It is used to simplify the complex service delivery issues and reduce the areas of conflict among the parties concerned. It encourages dialogue in the event of disputes and eliminates unrealistic expectations.  </w:t>
      </w:r>
    </w:p>
    <w:p w14:paraId="52F554A7" w14:textId="48F4525E" w:rsidR="00307497" w:rsidRDefault="00307497" w:rsidP="00307497">
      <w:pPr>
        <w:pStyle w:val="Heading2"/>
      </w:pPr>
      <w:r>
        <w:lastRenderedPageBreak/>
        <w:t>Disclaimer</w:t>
      </w:r>
    </w:p>
    <w:p w14:paraId="6977FADC" w14:textId="15680786" w:rsidR="00A05318" w:rsidRDefault="00984C4D" w:rsidP="00D5276F">
      <w:pPr>
        <w:pStyle w:val="Body"/>
      </w:pPr>
      <w:r w:rsidRPr="00984C4D">
        <w:t>Neither party shall be liable to the other in any manner whatsoever if it is unable to perform any of its obligations under this Agreement due to any cause beyond its reasonable control including but not limited to acts of God, war or national emergency, riots, civil commotion, fire, explosion, flood, epidemic, lock-outs (whether or not by that party), strikes and acts/orders of Government, or other competent authorities or interruption or inability in obtaining supplies or services from third parties.</w:t>
      </w:r>
    </w:p>
    <w:p w14:paraId="07C4FBC7" w14:textId="6F17E29B" w:rsidR="00307497" w:rsidRDefault="00671B47" w:rsidP="00671B47">
      <w:pPr>
        <w:pStyle w:val="Heading2"/>
      </w:pPr>
      <w:r>
        <w:lastRenderedPageBreak/>
        <w:t>Process</w:t>
      </w:r>
    </w:p>
    <w:p w14:paraId="6F2F963B" w14:textId="31446846" w:rsidR="008342A4" w:rsidRDefault="008342A4" w:rsidP="008342A4">
      <w:r w:rsidRPr="004F0B59">
        <w:t xml:space="preserve">It is the policy to provide guidance to </w:t>
      </w:r>
      <w:r>
        <w:t xml:space="preserve">all stakeholder regarding services provided by Nexelus. It will be reviewed by management on an annual basis. Changes in content will be handled by </w:t>
      </w:r>
      <w:r w:rsidR="004934DA">
        <w:t>General Manager</w:t>
      </w:r>
      <w:r>
        <w:t xml:space="preserve"> </w:t>
      </w:r>
      <w:r w:rsidR="004934DA">
        <w:t>and</w:t>
      </w:r>
      <w:r>
        <w:t xml:space="preserve"> HR after consulting with legal advisor. </w:t>
      </w:r>
    </w:p>
    <w:p w14:paraId="0FA346E1" w14:textId="34729496" w:rsidR="008342A4" w:rsidRDefault="008342A4" w:rsidP="008342A4">
      <w:pPr>
        <w:rPr>
          <w:lang w:val="en-AU"/>
        </w:rPr>
      </w:pPr>
      <w:r>
        <w:rPr>
          <w:lang w:val="en-AU"/>
        </w:rPr>
        <w:t xml:space="preserve">This </w:t>
      </w:r>
      <w:r w:rsidR="007C1594">
        <w:rPr>
          <w:lang w:val="en-AU"/>
        </w:rPr>
        <w:t>process</w:t>
      </w:r>
      <w:r>
        <w:rPr>
          <w:lang w:val="en-AU"/>
        </w:rPr>
        <w:t xml:space="preserve"> is contingent upon each party knowing and fulfilling their responsibilities and generating an environment conducive to the achievement and maintenance of targeted service levels according to required legal requirements of organization.</w:t>
      </w:r>
    </w:p>
    <w:p w14:paraId="18C00C59" w14:textId="77777777" w:rsidR="00E03FCB" w:rsidRPr="00E03FCB" w:rsidRDefault="00E03FCB" w:rsidP="00E03FCB">
      <w:pPr>
        <w:pStyle w:val="Heading3"/>
      </w:pPr>
      <w:bookmarkStart w:id="168" w:name="_Toc383255647"/>
      <w:bookmarkStart w:id="169" w:name="_Toc506824150"/>
      <w:r w:rsidRPr="00E03FCB">
        <w:t>Service Level Monitoring</w:t>
      </w:r>
      <w:bookmarkEnd w:id="168"/>
      <w:bookmarkEnd w:id="169"/>
    </w:p>
    <w:p w14:paraId="1AA67B51" w14:textId="77777777" w:rsidR="00E03FCB" w:rsidRPr="00DC2ED5" w:rsidRDefault="00E03FCB" w:rsidP="00E03FCB">
      <w:pPr>
        <w:rPr>
          <w:lang w:val="en-AU"/>
        </w:rPr>
      </w:pPr>
      <w:r w:rsidRPr="00DC2ED5">
        <w:rPr>
          <w:lang w:val="en-AU"/>
        </w:rPr>
        <w:t>The success of service level agreements depends fundamentally on the ability to measure performance comprehensively and accurately so that credible and reliable information can be provided to customers and support areas on the service provided.</w:t>
      </w:r>
    </w:p>
    <w:p w14:paraId="7FD582C0" w14:textId="77777777" w:rsidR="00E03FCB" w:rsidRPr="00DC2ED5" w:rsidRDefault="00E03FCB" w:rsidP="00E03FCB">
      <w:pPr>
        <w:pStyle w:val="BulletedListLevel1"/>
        <w:spacing w:before="120" w:after="120"/>
        <w:ind w:left="720"/>
        <w:rPr>
          <w:lang w:val="en-AU"/>
        </w:rPr>
      </w:pPr>
      <w:r w:rsidRPr="00DC2ED5">
        <w:rPr>
          <w:lang w:val="en-AU"/>
        </w:rPr>
        <w:t xml:space="preserve">Service factors must be meaningful, </w:t>
      </w:r>
      <w:proofErr w:type="gramStart"/>
      <w:r w:rsidRPr="00DC2ED5">
        <w:rPr>
          <w:lang w:val="en-AU"/>
        </w:rPr>
        <w:t>measurable</w:t>
      </w:r>
      <w:proofErr w:type="gramEnd"/>
      <w:r w:rsidRPr="00DC2ED5">
        <w:rPr>
          <w:lang w:val="en-AU"/>
        </w:rPr>
        <w:t xml:space="preserve"> and monitored constantly.  Actual levels of service are to be compared with agreed target levels on a regular basis by both</w:t>
      </w:r>
      <w:r w:rsidRPr="00DC2ED5">
        <w:rPr>
          <w:i/>
          <w:lang w:val="en-AU"/>
        </w:rPr>
        <w:t xml:space="preserve"> </w:t>
      </w:r>
      <w:r>
        <w:rPr>
          <w:lang w:val="en-AU"/>
        </w:rPr>
        <w:t>parties.</w:t>
      </w:r>
      <w:r w:rsidRPr="00DC2ED5">
        <w:rPr>
          <w:lang w:val="en-AU"/>
        </w:rPr>
        <w:t xml:space="preserve"> In the event of a discrepancy between actual and targeted service levels both </w:t>
      </w:r>
      <w:r>
        <w:rPr>
          <w:lang w:val="en-AU"/>
        </w:rPr>
        <w:t>parties are</w:t>
      </w:r>
      <w:r w:rsidRPr="00DC2ED5">
        <w:rPr>
          <w:lang w:val="en-AU"/>
        </w:rPr>
        <w:t xml:space="preserve"> expected to identify and resolve the reason(s) for any discrepancies in close co-operation.</w:t>
      </w:r>
    </w:p>
    <w:p w14:paraId="3D060606" w14:textId="55589FBF" w:rsidR="00E03FCB" w:rsidRPr="00DC2ED5" w:rsidRDefault="00E03FCB" w:rsidP="00E03FCB">
      <w:pPr>
        <w:pStyle w:val="BulletedListLevel1"/>
        <w:spacing w:before="120" w:after="120"/>
        <w:ind w:left="720"/>
        <w:rPr>
          <w:lang w:val="en-AU"/>
        </w:rPr>
      </w:pPr>
      <w:r w:rsidRPr="00DC2ED5">
        <w:rPr>
          <w:lang w:val="en-AU"/>
        </w:rPr>
        <w:t xml:space="preserve">Service level monitoring will be performed by </w:t>
      </w:r>
      <w:r>
        <w:rPr>
          <w:lang w:val="en-AU"/>
        </w:rPr>
        <w:t>stakeholder</w:t>
      </w:r>
      <w:r w:rsidRPr="00DC2ED5">
        <w:rPr>
          <w:i/>
          <w:lang w:val="en-AU"/>
        </w:rPr>
        <w:t>.</w:t>
      </w:r>
      <w:r>
        <w:rPr>
          <w:lang w:val="en-AU"/>
        </w:rPr>
        <w:t xml:space="preserve"> </w:t>
      </w:r>
      <w:r w:rsidRPr="00DC2ED5">
        <w:rPr>
          <w:lang w:val="en-AU"/>
        </w:rPr>
        <w:t xml:space="preserve">Reports will be produced as and when required and forwarded to the </w:t>
      </w:r>
      <w:r w:rsidR="00D5532C">
        <w:rPr>
          <w:lang w:val="en-AU"/>
        </w:rPr>
        <w:t>Nexelus</w:t>
      </w:r>
      <w:r w:rsidRPr="00DC2ED5">
        <w:rPr>
          <w:lang w:val="en-AU"/>
        </w:rPr>
        <w:t xml:space="preserve"> contact.</w:t>
      </w:r>
    </w:p>
    <w:p w14:paraId="2B21DAD7" w14:textId="43BB672D" w:rsidR="00E03FCB" w:rsidRDefault="00E03FCB" w:rsidP="00E03FCB">
      <w:pPr>
        <w:pStyle w:val="BulletedListLevel1"/>
        <w:spacing w:before="120" w:after="120"/>
        <w:ind w:left="720"/>
      </w:pPr>
      <w:r w:rsidRPr="00DC2ED5">
        <w:rPr>
          <w:lang w:val="en-AU"/>
        </w:rPr>
        <w:t>Service level monitoring and reporting is performed on response times for faults</w:t>
      </w:r>
      <w:r w:rsidR="00D5532C">
        <w:rPr>
          <w:lang w:val="en-AU"/>
        </w:rPr>
        <w:t xml:space="preserve">, </w:t>
      </w:r>
      <w:r w:rsidRPr="00DC2ED5">
        <w:t>which can include in agreement’</w:t>
      </w:r>
      <w:r>
        <w:t>s Criteria</w:t>
      </w:r>
    </w:p>
    <w:p w14:paraId="4CD52898" w14:textId="3A05903A" w:rsidR="00E03FCB" w:rsidRDefault="00E03FCB" w:rsidP="00E03FCB">
      <w:pPr>
        <w:pStyle w:val="BulletedListLevel1"/>
        <w:spacing w:before="120" w:after="120"/>
        <w:ind w:left="720"/>
      </w:pPr>
      <w:r>
        <w:t>SLA Should include information security requirements to apply to information and communication technology product or service acquisition in addition to the general information security requirements for supplier relationships</w:t>
      </w:r>
      <w:r w:rsidR="00D5532C">
        <w:t>.</w:t>
      </w:r>
    </w:p>
    <w:p w14:paraId="28833BCB" w14:textId="6CF7301F" w:rsidR="00E03FCB" w:rsidRDefault="00E03FCB" w:rsidP="00E03FCB">
      <w:pPr>
        <w:pStyle w:val="BulletedListLevel1"/>
        <w:spacing w:before="120" w:after="120"/>
        <w:ind w:left="720"/>
      </w:pPr>
      <w:r>
        <w:t>For information and communication technology services, requiring that suppliers propagate organization’s security requirements throughout the supply chain if suppliers subcontract of parts of information and communication technology service provided to the organization</w:t>
      </w:r>
      <w:r w:rsidR="007B4D37">
        <w:t>.</w:t>
      </w:r>
    </w:p>
    <w:p w14:paraId="4D9995CA" w14:textId="67C75339" w:rsidR="00E03FCB" w:rsidRDefault="00E03FCB" w:rsidP="00E03FCB">
      <w:pPr>
        <w:pStyle w:val="BulletedListLevel1"/>
        <w:spacing w:before="120" w:after="120"/>
        <w:ind w:left="720"/>
      </w:pPr>
      <w:r>
        <w:t>For information and communication technology products, requiring the suppliers propagate appropriate security practices throughout the supply chains if these products include components purchased from suppliers</w:t>
      </w:r>
      <w:r w:rsidR="007B4D37">
        <w:t>.</w:t>
      </w:r>
    </w:p>
    <w:p w14:paraId="18144552" w14:textId="3520AB00" w:rsidR="00E03FCB" w:rsidRDefault="00E03FCB" w:rsidP="00E03FCB">
      <w:pPr>
        <w:pStyle w:val="BulletedListLevel1"/>
        <w:spacing w:before="120" w:after="120"/>
        <w:ind w:left="720"/>
      </w:pPr>
      <w:r>
        <w:t>Implement a monitoring process and acceptable methods for validating that delivered information and communication technology products and services are adhering to stated security requirements</w:t>
      </w:r>
      <w:r w:rsidR="007B4D37">
        <w:t>.</w:t>
      </w:r>
    </w:p>
    <w:p w14:paraId="5CB41395" w14:textId="3D69AA84" w:rsidR="00E03FCB" w:rsidRDefault="00E03FCB" w:rsidP="00E03FCB">
      <w:pPr>
        <w:pStyle w:val="BulletedListLevel1"/>
        <w:spacing w:before="120" w:after="120"/>
        <w:ind w:left="720"/>
      </w:pPr>
      <w:r>
        <w:t>Implementing a process for identifying product service components that are critical for maintaining functionality and therefore require increased attention and scrutiny when built outside of the organization especially if the top tier supplier outsource aspects of procedure or service components to other suppliers</w:t>
      </w:r>
      <w:r w:rsidR="007B4D37">
        <w:t>.</w:t>
      </w:r>
    </w:p>
    <w:p w14:paraId="03602F32" w14:textId="5D645FED" w:rsidR="00E03FCB" w:rsidRDefault="00E03FCB" w:rsidP="00E03FCB">
      <w:pPr>
        <w:pStyle w:val="BulletedListLevel1"/>
        <w:spacing w:before="120" w:after="120"/>
        <w:ind w:left="720"/>
      </w:pPr>
      <w:r>
        <w:t>Obtaining assurance that critical components and their origin can be traced throughout the supply chain</w:t>
      </w:r>
      <w:r w:rsidR="007B4D37">
        <w:t>.</w:t>
      </w:r>
    </w:p>
    <w:p w14:paraId="1BFF5281" w14:textId="7A00E9E8" w:rsidR="00E03FCB" w:rsidRDefault="00E03FCB" w:rsidP="00E03FCB">
      <w:pPr>
        <w:pStyle w:val="BulletedListLevel1"/>
        <w:spacing w:before="120" w:after="120"/>
        <w:ind w:left="720"/>
      </w:pPr>
      <w:r>
        <w:lastRenderedPageBreak/>
        <w:t>Obtaining assurance that the delivered information and communication technology products are functioning as expected without any unexpected or unwanted features</w:t>
      </w:r>
      <w:r w:rsidR="00716BED">
        <w:t>.</w:t>
      </w:r>
    </w:p>
    <w:p w14:paraId="2D0CE153" w14:textId="5E848048" w:rsidR="00E03FCB" w:rsidRDefault="00E03FCB" w:rsidP="00E03FCB">
      <w:pPr>
        <w:pStyle w:val="BulletedListLevel1"/>
        <w:spacing w:before="120" w:after="120"/>
        <w:ind w:left="720"/>
      </w:pPr>
      <w:r>
        <w:t>Defining rules for sharing of information regarding the supply chain any potential issues and components among the organization and suppliers</w:t>
      </w:r>
      <w:r w:rsidR="00716BED">
        <w:t>.</w:t>
      </w:r>
    </w:p>
    <w:p w14:paraId="622D0B69" w14:textId="77777777" w:rsidR="00E03FCB" w:rsidRDefault="00E03FCB" w:rsidP="00E03FCB">
      <w:pPr>
        <w:pStyle w:val="BulletedListLevel1"/>
        <w:spacing w:before="120" w:after="120"/>
        <w:ind w:left="720"/>
      </w:pPr>
      <w:r>
        <w:t>Implementing specific process for managing information and communication technology component lifecycle and availability and associated security risks. This includes managing the risks of components no longer being available due to supplier no longer being in the business or supplier no longer providing these components due to technology advancements.</w:t>
      </w:r>
    </w:p>
    <w:p w14:paraId="1A5A6421" w14:textId="77777777" w:rsidR="00E03FCB" w:rsidRDefault="00E03FCB" w:rsidP="008342A4">
      <w:pPr>
        <w:rPr>
          <w:lang w:val="en-AU"/>
        </w:rPr>
      </w:pPr>
    </w:p>
    <w:p w14:paraId="2D40D83E" w14:textId="77777777" w:rsidR="007B22E0" w:rsidRDefault="007B22E0" w:rsidP="007B22E0">
      <w:pPr>
        <w:pStyle w:val="Heading3"/>
      </w:pPr>
      <w:r>
        <w:t xml:space="preserve">SLA Review Responsibility </w:t>
      </w:r>
    </w:p>
    <w:p w14:paraId="2BB49578" w14:textId="77777777" w:rsidR="007B22E0" w:rsidRDefault="007B22E0" w:rsidP="007B22E0">
      <w:pPr>
        <w:pStyle w:val="Body"/>
      </w:pPr>
      <w:r>
        <w:t>The following persons are responsible for SLA review:</w:t>
      </w:r>
    </w:p>
    <w:p w14:paraId="49D6F95B" w14:textId="389701E7" w:rsidR="007B22E0" w:rsidRDefault="007B22E0" w:rsidP="00593928">
      <w:pPr>
        <w:pStyle w:val="Body"/>
        <w:numPr>
          <w:ilvl w:val="0"/>
          <w:numId w:val="55"/>
        </w:numPr>
      </w:pPr>
      <w:r>
        <w:t>General Manager responsible for any change or review suggested by concerned bodies (departments) regarding SLA.</w:t>
      </w:r>
    </w:p>
    <w:p w14:paraId="5728ECF4" w14:textId="1E7F07F6" w:rsidR="007B22E0" w:rsidRDefault="007B22E0" w:rsidP="00593928">
      <w:pPr>
        <w:pStyle w:val="Body"/>
        <w:numPr>
          <w:ilvl w:val="0"/>
          <w:numId w:val="55"/>
        </w:numPr>
      </w:pPr>
      <w:r>
        <w:t xml:space="preserve">In case of general purchasing, </w:t>
      </w:r>
      <w:r w:rsidR="00F24B29">
        <w:t>General M</w:t>
      </w:r>
      <w:r>
        <w:t xml:space="preserve">anagement is responsible to review the SLAs. </w:t>
      </w:r>
    </w:p>
    <w:p w14:paraId="4F8BCDD7" w14:textId="76FE7B2F" w:rsidR="00671B47" w:rsidRDefault="007B22E0" w:rsidP="00593928">
      <w:pPr>
        <w:pStyle w:val="Body"/>
        <w:numPr>
          <w:ilvl w:val="0"/>
          <w:numId w:val="55"/>
        </w:numPr>
      </w:pPr>
      <w:r>
        <w:t xml:space="preserve">For network related devices, assets, services and equipment, </w:t>
      </w:r>
      <w:r w:rsidR="00F24B29">
        <w:t>Network Manager/Network Administrator</w:t>
      </w:r>
      <w:r>
        <w:t xml:space="preserve"> are responsible for the review of SLAs.</w:t>
      </w:r>
    </w:p>
    <w:p w14:paraId="07841379" w14:textId="77777777" w:rsidR="00C77982" w:rsidRDefault="00C77982" w:rsidP="00C77982">
      <w:pPr>
        <w:pStyle w:val="Body"/>
      </w:pPr>
    </w:p>
    <w:p w14:paraId="2F308798" w14:textId="77777777" w:rsidR="009A69AC" w:rsidRDefault="009A69AC" w:rsidP="009A69AC">
      <w:pPr>
        <w:pStyle w:val="Heading3"/>
      </w:pPr>
      <w:r>
        <w:t xml:space="preserve">Legal Compliances Review </w:t>
      </w:r>
      <w:commentRangeStart w:id="170"/>
      <w:r>
        <w:t>Responsibility</w:t>
      </w:r>
      <w:commentRangeEnd w:id="170"/>
      <w:r w:rsidR="008A476F">
        <w:rPr>
          <w:rStyle w:val="CommentReference"/>
          <w:rFonts w:eastAsia="Times New Roman"/>
          <w:noProof w:val="0"/>
          <w:snapToGrid/>
          <w:color w:val="800080"/>
          <w:spacing w:val="0"/>
        </w:rPr>
        <w:commentReference w:id="170"/>
      </w:r>
      <w:r>
        <w:t xml:space="preserve"> </w:t>
      </w:r>
    </w:p>
    <w:p w14:paraId="73CE9786" w14:textId="251CA838" w:rsidR="009A69AC" w:rsidRDefault="009A69AC" w:rsidP="009A69AC">
      <w:pPr>
        <w:pStyle w:val="Body"/>
      </w:pPr>
      <w:r>
        <w:t xml:space="preserve">General Manager and </w:t>
      </w:r>
      <w:r w:rsidRPr="009A69AC">
        <w:rPr>
          <w:highlight w:val="yellow"/>
        </w:rPr>
        <w:t>Legal Advisor</w:t>
      </w:r>
      <w:r>
        <w:t xml:space="preserve"> are responsible to review the information security management related legal compliances. For this purpose, we have </w:t>
      </w:r>
      <w:r w:rsidRPr="00661650">
        <w:rPr>
          <w:highlight w:val="yellow"/>
        </w:rPr>
        <w:t>SLA with our legal advisor</w:t>
      </w:r>
      <w:r>
        <w:t xml:space="preserve"> to deal with data protection and violation acts done by any one from </w:t>
      </w:r>
      <w:r w:rsidR="00661650">
        <w:t>Nexelus</w:t>
      </w:r>
      <w:r>
        <w:t>. We have copies of these laws as well in records which are available on following links:</w:t>
      </w:r>
    </w:p>
    <w:p w14:paraId="5797F08E" w14:textId="1B217E81" w:rsidR="009A69AC" w:rsidRDefault="00CA694C" w:rsidP="009A69AC">
      <w:pPr>
        <w:pStyle w:val="Body"/>
      </w:pPr>
      <w:hyperlink r:id="rId35" w:history="1">
        <w:r w:rsidR="00661650" w:rsidRPr="0091571D">
          <w:rPr>
            <w:rStyle w:val="Hyperlink"/>
          </w:rPr>
          <w:t>http://www.cyberlawpakistan.com/</w:t>
        </w:r>
      </w:hyperlink>
    </w:p>
    <w:p w14:paraId="7AF4619B" w14:textId="0AE1B2B7" w:rsidR="009A69AC" w:rsidRDefault="00CA694C" w:rsidP="009A69AC">
      <w:pPr>
        <w:pStyle w:val="Body"/>
      </w:pPr>
      <w:hyperlink r:id="rId36" w:history="1">
        <w:r w:rsidR="00661650" w:rsidRPr="0091571D">
          <w:rPr>
            <w:rStyle w:val="Hyperlink"/>
          </w:rPr>
          <w:t>http://www.serl.pk/?p=aW1wb3J0YW50X2xhd3MucGhw</w:t>
        </w:r>
      </w:hyperlink>
    </w:p>
    <w:p w14:paraId="54BB4650" w14:textId="77777777" w:rsidR="00C3434C" w:rsidRPr="00C3434C" w:rsidRDefault="00C3434C" w:rsidP="00C3434C">
      <w:pPr>
        <w:pStyle w:val="Heading3"/>
      </w:pPr>
      <w:bookmarkStart w:id="171" w:name="_Toc383255643"/>
      <w:bookmarkStart w:id="172" w:name="_Toc506824146"/>
      <w:r w:rsidRPr="00C3434C">
        <w:t>Regulations of Cryptographic Controls Review and Responsibility</w:t>
      </w:r>
      <w:bookmarkEnd w:id="171"/>
      <w:bookmarkEnd w:id="172"/>
      <w:r w:rsidRPr="00C3434C">
        <w:t xml:space="preserve"> </w:t>
      </w:r>
    </w:p>
    <w:p w14:paraId="2F854FB1" w14:textId="184918CD" w:rsidR="00C3434C" w:rsidRDefault="006A0F41" w:rsidP="00C3434C">
      <w:r>
        <w:t>General Manager, NSS Lead,</w:t>
      </w:r>
      <w:r w:rsidR="00C3434C">
        <w:t xml:space="preserve"> and Legal Advisor are responsible to review the regulations regarding cryptographic tools used in other development of any software/hardware or for implementation of any software/hardware by </w:t>
      </w:r>
      <w:r>
        <w:t>Nexelus</w:t>
      </w:r>
      <w:r w:rsidR="00C3434C">
        <w:t>. As per policy, the responsibilities lie on above mentioned heads, for ensuring that none of the local or international applicable laws are breached while using cryptographic tools and technologies.</w:t>
      </w:r>
    </w:p>
    <w:p w14:paraId="284F10F8" w14:textId="77777777" w:rsidR="00C3434C" w:rsidRPr="00C3434C" w:rsidRDefault="00C3434C" w:rsidP="00C3434C">
      <w:pPr>
        <w:pStyle w:val="Heading3"/>
      </w:pPr>
      <w:bookmarkStart w:id="173" w:name="_Toc383255644"/>
      <w:bookmarkStart w:id="174" w:name="_Toc506824147"/>
      <w:r w:rsidRPr="00C3434C">
        <w:t>Technical Compliance Checking</w:t>
      </w:r>
      <w:bookmarkEnd w:id="173"/>
      <w:bookmarkEnd w:id="174"/>
      <w:r w:rsidRPr="00C3434C">
        <w:t xml:space="preserve"> </w:t>
      </w:r>
    </w:p>
    <w:p w14:paraId="7C4AC17F" w14:textId="6E21BFB7" w:rsidR="00C3434C" w:rsidRDefault="00C3434C" w:rsidP="00C3434C">
      <w:r>
        <w:t>Technical compliance checking (Penetration testing and vulnerability assessment) is performed on annual basis or when network major change occurs. This testing is performed by specialized and competent external resources.</w:t>
      </w:r>
      <w:r w:rsidR="001E3A65">
        <w:tab/>
      </w:r>
      <w:r w:rsidR="001E3A65">
        <w:tab/>
      </w:r>
    </w:p>
    <w:p w14:paraId="101416C5" w14:textId="77777777" w:rsidR="00E03FCB" w:rsidRPr="00B25995" w:rsidRDefault="00E03FCB" w:rsidP="00C3434C"/>
    <w:p w14:paraId="4B2D94D7" w14:textId="77777777" w:rsidR="00661650" w:rsidRDefault="00661650" w:rsidP="009A69AC">
      <w:pPr>
        <w:pStyle w:val="Body"/>
      </w:pPr>
    </w:p>
    <w:p w14:paraId="76D68AA2" w14:textId="6E30E719" w:rsidR="00F4382E" w:rsidRDefault="00F4382E" w:rsidP="00980B0B">
      <w:pPr>
        <w:pStyle w:val="Heading1"/>
      </w:pPr>
      <w:r>
        <w:lastRenderedPageBreak/>
        <w:t>Monitoring</w:t>
      </w:r>
      <w:bookmarkEnd w:id="150"/>
    </w:p>
    <w:p w14:paraId="58B950DB" w14:textId="5AACB964" w:rsidR="007D568F" w:rsidRPr="007D568F" w:rsidRDefault="00595B08" w:rsidP="007D568F">
      <w:pPr>
        <w:pStyle w:val="Body"/>
      </w:pPr>
      <w:r>
        <w:t>Nexelus</w:t>
      </w:r>
      <w:r w:rsidR="0031106A">
        <w:t xml:space="preserve"> </w:t>
      </w:r>
      <w:r w:rsidR="007D568F" w:rsidRPr="007D568F">
        <w:t xml:space="preserve">evaluates whether each of </w:t>
      </w:r>
      <w:r w:rsidR="00F83E84">
        <w:t xml:space="preserve">each of the defined </w:t>
      </w:r>
      <w:r w:rsidR="007D568F" w:rsidRPr="007D568F">
        <w:t>internal control components, and the principles within each component, are present and functioning</w:t>
      </w:r>
      <w:r w:rsidR="00F83E84">
        <w:t xml:space="preserve"> as per SOC 1 compliance</w:t>
      </w:r>
      <w:r w:rsidR="007D568F" w:rsidRPr="007D568F">
        <w:t>. The process may be achieved through separate evaluations or ongoing activities. Monitoring also includes initiating appropriate corrective actions.</w:t>
      </w:r>
    </w:p>
    <w:p w14:paraId="4C210702" w14:textId="23D18691" w:rsidR="00F4382E" w:rsidRDefault="00E51397" w:rsidP="00E51397">
      <w:pPr>
        <w:pStyle w:val="Heading2"/>
      </w:pPr>
      <w:r>
        <w:lastRenderedPageBreak/>
        <w:t>Management Review Procedure</w:t>
      </w:r>
    </w:p>
    <w:p w14:paraId="5F49F4E0" w14:textId="7AE4FD17" w:rsidR="00E51397" w:rsidRDefault="00A2309C" w:rsidP="00A2309C">
      <w:pPr>
        <w:pStyle w:val="Body"/>
      </w:pPr>
      <w:r w:rsidRPr="00A2309C">
        <w:t xml:space="preserve">The purpose of Management Review is to coordinate and control the activities of </w:t>
      </w:r>
      <w:r w:rsidR="00766866">
        <w:t>SOC 1 and Nexelus Security System</w:t>
      </w:r>
      <w:r w:rsidRPr="00A2309C">
        <w:t xml:space="preserve"> being carried out by different functional groups at </w:t>
      </w:r>
      <w:r w:rsidR="00766866">
        <w:t>Nexelus</w:t>
      </w:r>
      <w:r w:rsidRPr="00A2309C">
        <w:t xml:space="preserve"> and to review the performance of </w:t>
      </w:r>
      <w:r w:rsidR="00871EED">
        <w:t>NSS and standard compliance</w:t>
      </w:r>
      <w:r w:rsidRPr="00A2309C">
        <w:t xml:space="preserve"> at regular intervals</w:t>
      </w:r>
    </w:p>
    <w:p w14:paraId="30399318" w14:textId="1511C433" w:rsidR="00871EED" w:rsidRDefault="00871EED" w:rsidP="00871EED">
      <w:pPr>
        <w:pStyle w:val="Heading3"/>
      </w:pPr>
      <w:r>
        <w:t>Roles and Responsibilities</w:t>
      </w:r>
    </w:p>
    <w:p w14:paraId="11947DFB" w14:textId="78D2D07B" w:rsidR="00871EED" w:rsidRPr="00871EED" w:rsidRDefault="002E65C2" w:rsidP="00871EED">
      <w:pPr>
        <w:pStyle w:val="Body"/>
      </w:pPr>
      <w:r>
        <w:t>NSS Lead</w:t>
      </w:r>
      <w:r w:rsidRPr="002E65C2">
        <w:t xml:space="preserve"> prepares the agenda and minutes of the review meetings and is responsible for the follow up of the decisions taken in the meetings to ensure their completion in the specified time frame</w:t>
      </w:r>
    </w:p>
    <w:p w14:paraId="5A2DBF49" w14:textId="418A6DBB" w:rsidR="00871EED" w:rsidRDefault="00987CF2" w:rsidP="00987CF2">
      <w:pPr>
        <w:pStyle w:val="Heading3"/>
      </w:pPr>
      <w:r>
        <w:t>Procedure</w:t>
      </w:r>
    </w:p>
    <w:p w14:paraId="797041D9" w14:textId="4B2FB7B0" w:rsidR="00246B9E" w:rsidRDefault="00246B9E" w:rsidP="00246B9E">
      <w:pPr>
        <w:pStyle w:val="Body"/>
      </w:pPr>
      <w:r>
        <w:t xml:space="preserve">Top management of the company has established a Management Review Team. This team will coordinate and control the activities of the Nexelus Security System of their IT services provided by different organizational functions. It will also review and evaluate the performance of the </w:t>
      </w:r>
      <w:r w:rsidR="00266AB9">
        <w:t xml:space="preserve">Nexelus </w:t>
      </w:r>
      <w:r>
        <w:t xml:space="preserve">Security System. </w:t>
      </w:r>
    </w:p>
    <w:p w14:paraId="629B082F" w14:textId="1DC2D398" w:rsidR="00246B9E" w:rsidRDefault="00246B9E" w:rsidP="00246B9E">
      <w:pPr>
        <w:pStyle w:val="Body"/>
      </w:pPr>
      <w:r>
        <w:t xml:space="preserve">Scope, </w:t>
      </w:r>
      <w:proofErr w:type="gramStart"/>
      <w:r>
        <w:t>policy</w:t>
      </w:r>
      <w:proofErr w:type="gramEnd"/>
      <w:r>
        <w:t xml:space="preserve"> and objectives for </w:t>
      </w:r>
      <w:r w:rsidR="00266AB9">
        <w:t>NSS</w:t>
      </w:r>
      <w:r>
        <w:t xml:space="preserve"> are communicated by making these available on TFS. All employees are instructed to read these documents. Training sessions are also conducted for the awareness of these policies. The policies are also available on </w:t>
      </w:r>
      <w:r w:rsidR="00F62503">
        <w:t xml:space="preserve">Nexelus TFS Server </w:t>
      </w:r>
      <w:r>
        <w:t xml:space="preserve">and are displayed in all areas with human resource. </w:t>
      </w:r>
    </w:p>
    <w:p w14:paraId="7095D1B5" w14:textId="34745C56" w:rsidR="00246B9E" w:rsidRDefault="002B5A47" w:rsidP="00246B9E">
      <w:pPr>
        <w:pStyle w:val="Body"/>
      </w:pPr>
      <w:r>
        <w:t>Nexelus top management</w:t>
      </w:r>
      <w:r w:rsidR="00246B9E">
        <w:t xml:space="preserve"> ensures that a system is created, </w:t>
      </w:r>
      <w:proofErr w:type="gramStart"/>
      <w:r w:rsidR="00246B9E">
        <w:t>implemented</w:t>
      </w:r>
      <w:proofErr w:type="gramEnd"/>
      <w:r w:rsidR="00246B9E">
        <w:t xml:space="preserve"> and maintained in order to adhere to </w:t>
      </w:r>
      <w:r>
        <w:t>SOC 1 and other standards</w:t>
      </w:r>
      <w:r w:rsidR="00181974">
        <w:t xml:space="preserve"> that it implements at organizational level</w:t>
      </w:r>
      <w:r w:rsidR="00246B9E">
        <w:t xml:space="preserve">. This is needed </w:t>
      </w:r>
      <w:proofErr w:type="gramStart"/>
      <w:r w:rsidR="00246B9E">
        <w:t>in order to</w:t>
      </w:r>
      <w:proofErr w:type="gramEnd"/>
      <w:r w:rsidR="00246B9E">
        <w:t xml:space="preserve"> achieve the objectives for </w:t>
      </w:r>
      <w:r w:rsidR="00181974">
        <w:t xml:space="preserve">NSS </w:t>
      </w:r>
      <w:r w:rsidR="00246B9E">
        <w:t xml:space="preserve">and fulfill the </w:t>
      </w:r>
      <w:r w:rsidR="007E6162">
        <w:t>business operation objectives</w:t>
      </w:r>
      <w:r w:rsidR="00246B9E">
        <w:t>.</w:t>
      </w:r>
    </w:p>
    <w:p w14:paraId="3E9AF667" w14:textId="77777777" w:rsidR="00246B9E" w:rsidRDefault="00246B9E" w:rsidP="00246B9E">
      <w:pPr>
        <w:pStyle w:val="Body"/>
      </w:pPr>
      <w:r>
        <w:t>Members of Management Review Team include:</w:t>
      </w:r>
    </w:p>
    <w:p w14:paraId="59EBABC0" w14:textId="0373F02E" w:rsidR="00246B9E" w:rsidRDefault="00D624F7" w:rsidP="00D624F7">
      <w:pPr>
        <w:pStyle w:val="Body"/>
        <w:numPr>
          <w:ilvl w:val="0"/>
          <w:numId w:val="49"/>
        </w:numPr>
      </w:pPr>
      <w:r>
        <w:t>C</w:t>
      </w:r>
      <w:r w:rsidR="007E6162">
        <w:t>EO</w:t>
      </w:r>
    </w:p>
    <w:p w14:paraId="4128D8E4" w14:textId="3786B049" w:rsidR="00246B9E" w:rsidRDefault="007E6162" w:rsidP="00D624F7">
      <w:pPr>
        <w:pStyle w:val="Body"/>
        <w:numPr>
          <w:ilvl w:val="0"/>
          <w:numId w:val="49"/>
        </w:numPr>
      </w:pPr>
      <w:r>
        <w:t>General Manager Development</w:t>
      </w:r>
      <w:r w:rsidR="00246B9E">
        <w:t xml:space="preserve"> </w:t>
      </w:r>
    </w:p>
    <w:p w14:paraId="57156B22" w14:textId="4F4F1C6D" w:rsidR="00246B9E" w:rsidRDefault="007E6162" w:rsidP="00D624F7">
      <w:pPr>
        <w:pStyle w:val="Body"/>
        <w:numPr>
          <w:ilvl w:val="0"/>
          <w:numId w:val="49"/>
        </w:numPr>
      </w:pPr>
      <w:r>
        <w:t xml:space="preserve">General Manager </w:t>
      </w:r>
    </w:p>
    <w:p w14:paraId="6BBBDC0E" w14:textId="5C3B152F" w:rsidR="00246B9E" w:rsidRDefault="00300CCD" w:rsidP="00D624F7">
      <w:pPr>
        <w:pStyle w:val="Body"/>
        <w:numPr>
          <w:ilvl w:val="0"/>
          <w:numId w:val="49"/>
        </w:numPr>
      </w:pPr>
      <w:r>
        <w:t>Network Manager</w:t>
      </w:r>
    </w:p>
    <w:p w14:paraId="20F5E3B9" w14:textId="1A79646C" w:rsidR="00246B9E" w:rsidRDefault="00F4784F" w:rsidP="00D624F7">
      <w:pPr>
        <w:pStyle w:val="Body"/>
        <w:numPr>
          <w:ilvl w:val="0"/>
          <w:numId w:val="49"/>
        </w:numPr>
      </w:pPr>
      <w:r>
        <w:t xml:space="preserve">Principal </w:t>
      </w:r>
      <w:r w:rsidR="00D624F7">
        <w:t>Software Architect</w:t>
      </w:r>
    </w:p>
    <w:p w14:paraId="41F5D298" w14:textId="52E8834A" w:rsidR="0071534F" w:rsidRDefault="0071534F" w:rsidP="0071534F">
      <w:pPr>
        <w:rPr>
          <w:rFonts w:cs="Arial"/>
          <w:b/>
          <w:sz w:val="24"/>
          <w:szCs w:val="24"/>
        </w:rPr>
      </w:pPr>
      <w:r w:rsidRPr="0042499E">
        <w:t>MR</w:t>
      </w:r>
      <w:r>
        <w:t>/ISMR</w:t>
      </w:r>
      <w:r w:rsidRPr="0042499E">
        <w:t xml:space="preserve"> prepare</w:t>
      </w:r>
      <w:r>
        <w:t>s</w:t>
      </w:r>
      <w:r w:rsidRPr="0042499E">
        <w:t xml:space="preserve"> the agenda and minutes of the review meetings and is responsible for the follow up of the decisions taken in the meetings to ensure their completion in the specified time frame.</w:t>
      </w:r>
      <w:bookmarkStart w:id="175" w:name="_Toc176667665"/>
      <w:bookmarkStart w:id="176" w:name="_Toc176668022"/>
      <w:bookmarkStart w:id="177" w:name="_Toc176674046"/>
      <w:bookmarkStart w:id="178" w:name="_Toc176667666"/>
      <w:bookmarkStart w:id="179" w:name="_Toc176668023"/>
      <w:bookmarkStart w:id="180" w:name="_Toc176674047"/>
      <w:bookmarkStart w:id="181" w:name="_Toc176667667"/>
      <w:bookmarkStart w:id="182" w:name="_Toc176668024"/>
      <w:bookmarkStart w:id="183" w:name="_Toc176674048"/>
      <w:bookmarkStart w:id="184" w:name="_Toc176667668"/>
      <w:bookmarkStart w:id="185" w:name="_Toc176668025"/>
      <w:bookmarkStart w:id="186" w:name="_Toc176674049"/>
      <w:bookmarkStart w:id="187" w:name="_Toc176667669"/>
      <w:bookmarkStart w:id="188" w:name="_Toc176668026"/>
      <w:bookmarkStart w:id="189" w:name="_Toc176674050"/>
      <w:bookmarkStart w:id="190" w:name="_Toc176667670"/>
      <w:bookmarkStart w:id="191" w:name="_Toc176668027"/>
      <w:bookmarkStart w:id="192" w:name="_Toc176674051"/>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29A4930A" w14:textId="77777777" w:rsidR="0071534F" w:rsidRDefault="0071534F" w:rsidP="0071534F">
      <w:pPr>
        <w:pStyle w:val="Heading3"/>
      </w:pPr>
      <w:bookmarkStart w:id="193" w:name="_Toc513560226"/>
      <w:bookmarkStart w:id="194" w:name="_Toc432503428"/>
      <w:r>
        <w:t>Improvements</w:t>
      </w:r>
      <w:bookmarkEnd w:id="193"/>
    </w:p>
    <w:p w14:paraId="29A9C292" w14:textId="2774FF7F" w:rsidR="0071534F" w:rsidRDefault="00F170D0" w:rsidP="0071534F">
      <w:pPr>
        <w:autoSpaceDE w:val="0"/>
        <w:autoSpaceDN w:val="0"/>
        <w:adjustRightInd w:val="0"/>
        <w:spacing w:before="0" w:after="0"/>
      </w:pPr>
      <w:r>
        <w:t>Nexelus</w:t>
      </w:r>
      <w:r w:rsidR="0071534F">
        <w:t xml:space="preserve"> communicates the importance of fulfilling service requirements and a dire need of fulfilling statutory and regulatory requirements along with contractual obligations via email and/or awareness sessions.</w:t>
      </w:r>
    </w:p>
    <w:p w14:paraId="709A3001" w14:textId="77777777" w:rsidR="0071534F" w:rsidRDefault="0071534F" w:rsidP="0071534F">
      <w:pPr>
        <w:pStyle w:val="Body"/>
      </w:pPr>
      <w:r>
        <w:t xml:space="preserve">Process improvement is a continuous process. The improvements are identified and incorporated through Internal Audits, Management Reviews, organizational </w:t>
      </w:r>
      <w:proofErr w:type="gramStart"/>
      <w:r>
        <w:t>objectives</w:t>
      </w:r>
      <w:proofErr w:type="gramEnd"/>
      <w:r>
        <w:t xml:space="preserve"> and suggestions from all stakeholders. </w:t>
      </w:r>
    </w:p>
    <w:p w14:paraId="663095D0" w14:textId="77777777" w:rsidR="0071534F" w:rsidRPr="00F03733" w:rsidRDefault="0071534F" w:rsidP="0071534F">
      <w:pPr>
        <w:pStyle w:val="Body"/>
      </w:pPr>
      <w:r>
        <w:lastRenderedPageBreak/>
        <w:t>In case policies and procedures are not followed, it will adversely affect the quality of work and services. This will result in a dissatisfactory service to the customer and/or when the services will not be delivered on time, leading to a loss of clients and business.</w:t>
      </w:r>
    </w:p>
    <w:p w14:paraId="70F04BB7" w14:textId="21610DEA" w:rsidR="0071534F" w:rsidRPr="00751C1F" w:rsidRDefault="0071534F" w:rsidP="0071534F">
      <w:pPr>
        <w:pStyle w:val="Heading3"/>
      </w:pPr>
      <w:bookmarkStart w:id="195" w:name="_Toc513560227"/>
      <w:r>
        <w:t>Frequency</w:t>
      </w:r>
      <w:bookmarkEnd w:id="194"/>
      <w:bookmarkEnd w:id="195"/>
    </w:p>
    <w:p w14:paraId="4D958EAF" w14:textId="06802C9B" w:rsidR="0071534F" w:rsidRPr="0023544E" w:rsidRDefault="0071534F" w:rsidP="0071534F">
      <w:pPr>
        <w:rPr>
          <w:rFonts w:ascii="Verdana" w:hAnsi="Verdana"/>
        </w:rPr>
      </w:pPr>
      <w:r w:rsidRPr="0042499E">
        <w:t xml:space="preserve">The Management </w:t>
      </w:r>
      <w:r>
        <w:t>R</w:t>
      </w:r>
      <w:r w:rsidRPr="0042499E">
        <w:t xml:space="preserve">eview meetings are conducted on </w:t>
      </w:r>
      <w:r>
        <w:t>annual</w:t>
      </w:r>
      <w:r w:rsidRPr="0042499E">
        <w:t xml:space="preserve"> basis.</w:t>
      </w:r>
      <w:r>
        <w:t xml:space="preserve"> This meeting is consolidated for </w:t>
      </w:r>
      <w:r w:rsidR="00A31149">
        <w:t>Nexelus Security System and Development</w:t>
      </w:r>
      <w:r w:rsidR="003103DE">
        <w:t xml:space="preserve"> System</w:t>
      </w:r>
      <w:r>
        <w:t>.</w:t>
      </w:r>
      <w:r w:rsidRPr="0042499E">
        <w:t xml:space="preserve"> Unscheduled meetings may be called at any time </w:t>
      </w:r>
      <w:r>
        <w:t xml:space="preserve">on the direction of </w:t>
      </w:r>
      <w:r w:rsidR="009B491B">
        <w:t>CEO</w:t>
      </w:r>
      <w:r>
        <w:t xml:space="preserve">, </w:t>
      </w:r>
      <w:r w:rsidR="009B491B">
        <w:t>General Manager</w:t>
      </w:r>
      <w:r>
        <w:t xml:space="preserve">, </w:t>
      </w:r>
      <w:r w:rsidR="009B491B">
        <w:t>General Manager Development</w:t>
      </w:r>
      <w:r>
        <w:t xml:space="preserve"> or </w:t>
      </w:r>
      <w:r w:rsidR="009B491B">
        <w:t>NSS lead</w:t>
      </w:r>
      <w:r>
        <w:t>. These meetings might not be on regular basis.</w:t>
      </w:r>
    </w:p>
    <w:p w14:paraId="7D8FBC4B" w14:textId="77777777" w:rsidR="0071534F" w:rsidRDefault="0071534F" w:rsidP="0071534F">
      <w:pPr>
        <w:pStyle w:val="Heading3"/>
      </w:pPr>
      <w:bookmarkStart w:id="196" w:name="_Toc432503429"/>
      <w:bookmarkStart w:id="197" w:name="_Toc513560228"/>
      <w:r>
        <w:t>Attendance</w:t>
      </w:r>
      <w:bookmarkEnd w:id="196"/>
      <w:bookmarkEnd w:id="197"/>
    </w:p>
    <w:p w14:paraId="0E377898" w14:textId="5A2CDB9D" w:rsidR="0071534F" w:rsidRPr="0042499E" w:rsidRDefault="00C0639F" w:rsidP="0071534F">
      <w:r>
        <w:t>General Manager</w:t>
      </w:r>
      <w:r w:rsidR="0071534F">
        <w:t xml:space="preserve"> or </w:t>
      </w:r>
      <w:r>
        <w:t>CEO</w:t>
      </w:r>
      <w:r w:rsidR="0071534F">
        <w:t xml:space="preserve"> </w:t>
      </w:r>
      <w:r w:rsidR="0071534F" w:rsidRPr="004D106F">
        <w:t xml:space="preserve">chairs the Management Review </w:t>
      </w:r>
      <w:r w:rsidR="0071534F">
        <w:t xml:space="preserve">meeting. </w:t>
      </w:r>
      <w:r>
        <w:t>CEO</w:t>
      </w:r>
      <w:r w:rsidR="0071534F">
        <w:t xml:space="preserve"> may or may not be present in the management review meeting.</w:t>
      </w:r>
    </w:p>
    <w:p w14:paraId="011A0FB4" w14:textId="77777777" w:rsidR="0071534F" w:rsidRDefault="0071534F" w:rsidP="0071534F">
      <w:r w:rsidRPr="0042499E">
        <w:t xml:space="preserve">Those </w:t>
      </w:r>
      <w:r>
        <w:t>personnel</w:t>
      </w:r>
      <w:r w:rsidRPr="0042499E">
        <w:t xml:space="preserve"> who are unable to attend may send representatives in their place. </w:t>
      </w:r>
    </w:p>
    <w:p w14:paraId="5FD90D82" w14:textId="77777777" w:rsidR="0071534F" w:rsidRDefault="0071534F" w:rsidP="0071534F">
      <w:pPr>
        <w:pStyle w:val="Heading3"/>
      </w:pPr>
      <w:bookmarkStart w:id="198" w:name="_Toc164168169"/>
      <w:bookmarkStart w:id="199" w:name="_Toc173311494"/>
      <w:bookmarkStart w:id="200" w:name="_Toc432503430"/>
      <w:bookmarkStart w:id="201" w:name="_Toc513560229"/>
      <w:r w:rsidRPr="007B35AF">
        <w:t>Inputs to Management Review Meetings</w:t>
      </w:r>
      <w:bookmarkEnd w:id="198"/>
      <w:bookmarkEnd w:id="199"/>
      <w:bookmarkEnd w:id="200"/>
      <w:bookmarkEnd w:id="201"/>
    </w:p>
    <w:p w14:paraId="24E81902" w14:textId="66299C37" w:rsidR="0071534F" w:rsidRPr="0042499E" w:rsidRDefault="0071534F" w:rsidP="0071534F">
      <w:r w:rsidRPr="0042499E">
        <w:t xml:space="preserve">The agenda of the Management Review is prepared by the </w:t>
      </w:r>
      <w:r w:rsidR="00C0639F">
        <w:t>NSS Lead</w:t>
      </w:r>
      <w:r w:rsidRPr="0042499E">
        <w:t xml:space="preserve"> before the meeting and is distributed to all the members mentioned above</w:t>
      </w:r>
      <w:r>
        <w:t xml:space="preserve"> via email.</w:t>
      </w:r>
    </w:p>
    <w:p w14:paraId="77142C6D" w14:textId="77777777" w:rsidR="0071534F" w:rsidRDefault="0071534F" w:rsidP="0071534F">
      <w:r w:rsidRPr="0042499E">
        <w:t>The inputs to management review</w:t>
      </w:r>
      <w:r>
        <w:t xml:space="preserve">s </w:t>
      </w:r>
      <w:r w:rsidRPr="0042499E">
        <w:t>include</w:t>
      </w:r>
      <w:r>
        <w:t xml:space="preserve"> the following</w:t>
      </w:r>
      <w:r w:rsidRPr="0042499E">
        <w:t>:</w:t>
      </w:r>
    </w:p>
    <w:p w14:paraId="5BF95578" w14:textId="271B801B" w:rsidR="0071534F" w:rsidRPr="008C655F" w:rsidRDefault="0071534F" w:rsidP="00593928">
      <w:pPr>
        <w:pStyle w:val="BulletedListLevel1"/>
        <w:numPr>
          <w:ilvl w:val="0"/>
          <w:numId w:val="50"/>
        </w:numPr>
        <w:spacing w:before="120" w:after="120"/>
      </w:pPr>
      <w:bookmarkStart w:id="202" w:name="_Toc164168170"/>
      <w:bookmarkStart w:id="203" w:name="_Toc173311495"/>
      <w:bookmarkStart w:id="204" w:name="_Toc432503431"/>
      <w:r w:rsidRPr="008C655F">
        <w:t xml:space="preserve">Review of policy and objectives for </w:t>
      </w:r>
      <w:r w:rsidR="00C0639F">
        <w:t>NSS</w:t>
      </w:r>
    </w:p>
    <w:p w14:paraId="0750D0D0" w14:textId="77777777" w:rsidR="0071534F" w:rsidRPr="008C655F" w:rsidRDefault="0071534F" w:rsidP="00593928">
      <w:pPr>
        <w:pStyle w:val="BulletedListLevel1"/>
        <w:numPr>
          <w:ilvl w:val="0"/>
          <w:numId w:val="50"/>
        </w:numPr>
        <w:spacing w:before="120" w:after="120"/>
      </w:pPr>
      <w:r>
        <w:t>The n</w:t>
      </w:r>
      <w:r w:rsidRPr="008C655F">
        <w:t>ext Internal Audit</w:t>
      </w:r>
    </w:p>
    <w:p w14:paraId="42676479" w14:textId="77777777" w:rsidR="0071534F" w:rsidRPr="008C655F" w:rsidRDefault="0071534F" w:rsidP="00593928">
      <w:pPr>
        <w:pStyle w:val="BulletedListLevel1"/>
        <w:numPr>
          <w:ilvl w:val="0"/>
          <w:numId w:val="50"/>
        </w:numPr>
        <w:spacing w:before="120" w:after="120"/>
      </w:pPr>
      <w:r w:rsidRPr="008C655F">
        <w:t>The status of actions from previous Management Reviews</w:t>
      </w:r>
    </w:p>
    <w:p w14:paraId="1386568B" w14:textId="62EF6AAE" w:rsidR="0071534F" w:rsidRPr="008C655F" w:rsidRDefault="0071534F" w:rsidP="00593928">
      <w:pPr>
        <w:pStyle w:val="BulletedListLevel1"/>
        <w:numPr>
          <w:ilvl w:val="0"/>
          <w:numId w:val="50"/>
        </w:numPr>
        <w:spacing w:before="120" w:after="120"/>
      </w:pPr>
      <w:r w:rsidRPr="008C655F">
        <w:t xml:space="preserve">Changes in external and internal issues that are relevant to the Quality, Security </w:t>
      </w:r>
      <w:r>
        <w:t>a</w:t>
      </w:r>
      <w:r w:rsidRPr="008C655F">
        <w:t>nd Service Management System</w:t>
      </w:r>
      <w:r w:rsidR="00D11E08">
        <w:t>.</w:t>
      </w:r>
    </w:p>
    <w:p w14:paraId="1D280A35" w14:textId="7C98404E" w:rsidR="0071534F" w:rsidRPr="008C655F" w:rsidRDefault="0071534F" w:rsidP="00593928">
      <w:pPr>
        <w:pStyle w:val="BulletedListLevel1"/>
        <w:numPr>
          <w:ilvl w:val="0"/>
          <w:numId w:val="50"/>
        </w:numPr>
        <w:spacing w:before="120" w:after="120"/>
      </w:pPr>
      <w:r w:rsidRPr="008C655F">
        <w:t xml:space="preserve">Information on the performance and effectiveness of </w:t>
      </w:r>
      <w:r w:rsidR="008F5282">
        <w:t xml:space="preserve">Nexelus Security System and Nexelus Development and Change Management </w:t>
      </w:r>
      <w:r w:rsidR="00457857">
        <w:t>process</w:t>
      </w:r>
      <w:r w:rsidRPr="008C655F">
        <w:t xml:space="preserve">, including trends in the extent to which Quality, Service </w:t>
      </w:r>
      <w:r>
        <w:t>a</w:t>
      </w:r>
      <w:r w:rsidRPr="008C655F">
        <w:t>nd Security Objectives have been met</w:t>
      </w:r>
      <w:r w:rsidR="00457857">
        <w:t>.</w:t>
      </w:r>
    </w:p>
    <w:p w14:paraId="241C5CD6" w14:textId="78F15006" w:rsidR="0071534F" w:rsidRPr="008C655F" w:rsidRDefault="0071534F" w:rsidP="00593928">
      <w:pPr>
        <w:pStyle w:val="BulletedListLevel1"/>
        <w:numPr>
          <w:ilvl w:val="0"/>
          <w:numId w:val="50"/>
        </w:numPr>
        <w:spacing w:before="120" w:after="120"/>
      </w:pPr>
      <w:r w:rsidRPr="008C655F">
        <w:t xml:space="preserve">Information on </w:t>
      </w:r>
      <w:r w:rsidR="00C2738B">
        <w:t>NSS P</w:t>
      </w:r>
      <w:r w:rsidRPr="008C655F">
        <w:t>rocess performance and conformity of products and services</w:t>
      </w:r>
      <w:r w:rsidR="004D3288">
        <w:t>.</w:t>
      </w:r>
    </w:p>
    <w:p w14:paraId="7F0E2111" w14:textId="789D0201" w:rsidR="0071534F" w:rsidRPr="008C655F" w:rsidRDefault="00A22DC6" w:rsidP="00593928">
      <w:pPr>
        <w:pStyle w:val="BulletedListLevel1"/>
        <w:numPr>
          <w:ilvl w:val="0"/>
          <w:numId w:val="50"/>
        </w:numPr>
        <w:spacing w:before="120" w:after="120"/>
      </w:pPr>
      <w:r>
        <w:t>R</w:t>
      </w:r>
      <w:r w:rsidR="0071534F" w:rsidRPr="008C655F">
        <w:t xml:space="preserve">esults and follow-up actions from </w:t>
      </w:r>
      <w:r>
        <w:t xml:space="preserve">recent </w:t>
      </w:r>
      <w:r w:rsidR="0071534F" w:rsidRPr="008C655F">
        <w:t>audits</w:t>
      </w:r>
      <w:r>
        <w:t>.</w:t>
      </w:r>
    </w:p>
    <w:p w14:paraId="5C177838" w14:textId="4DD0D3F8" w:rsidR="0071534F" w:rsidRPr="008C655F" w:rsidRDefault="0071534F" w:rsidP="00593928">
      <w:pPr>
        <w:pStyle w:val="BulletedListLevel1"/>
        <w:numPr>
          <w:ilvl w:val="0"/>
          <w:numId w:val="50"/>
        </w:numPr>
        <w:spacing w:before="120" w:after="120"/>
      </w:pPr>
      <w:r w:rsidRPr="008C655F">
        <w:t>Information on the performance and effectiveness of external providers</w:t>
      </w:r>
      <w:r w:rsidR="00C2738B">
        <w:t>.</w:t>
      </w:r>
    </w:p>
    <w:p w14:paraId="0B6BDDAE" w14:textId="18E99740" w:rsidR="0071534F" w:rsidRPr="008C655F" w:rsidRDefault="0071534F" w:rsidP="00593928">
      <w:pPr>
        <w:pStyle w:val="BulletedListLevel1"/>
        <w:numPr>
          <w:ilvl w:val="0"/>
          <w:numId w:val="50"/>
        </w:numPr>
        <w:spacing w:before="120" w:after="120"/>
      </w:pPr>
      <w:r w:rsidRPr="008C655F">
        <w:t>The adequacy of resources; current and forecast human, technical, information and financial resource levels; current and forecast human and technical capabilities</w:t>
      </w:r>
      <w:r w:rsidR="00C2738B">
        <w:t>.</w:t>
      </w:r>
    </w:p>
    <w:p w14:paraId="44240DD0" w14:textId="77777777" w:rsidR="0071534F" w:rsidRPr="008C655F" w:rsidRDefault="0071534F" w:rsidP="00593928">
      <w:pPr>
        <w:pStyle w:val="BulletedListLevel1"/>
        <w:numPr>
          <w:ilvl w:val="0"/>
          <w:numId w:val="50"/>
        </w:numPr>
        <w:spacing w:before="120" w:after="120"/>
      </w:pPr>
      <w:r w:rsidRPr="008C655F">
        <w:t xml:space="preserve">The effectiveness of actions taken to address risks, vulnerabilities, </w:t>
      </w:r>
      <w:proofErr w:type="gramStart"/>
      <w:r w:rsidRPr="008C655F">
        <w:t>threats</w:t>
      </w:r>
      <w:proofErr w:type="gramEnd"/>
      <w:r w:rsidRPr="008C655F">
        <w:t xml:space="preserve"> and opportunities</w:t>
      </w:r>
    </w:p>
    <w:p w14:paraId="3632C7D8" w14:textId="77777777" w:rsidR="0071534F" w:rsidRPr="008C655F" w:rsidRDefault="0071534F" w:rsidP="00593928">
      <w:pPr>
        <w:pStyle w:val="BulletedListLevel1"/>
        <w:numPr>
          <w:ilvl w:val="0"/>
          <w:numId w:val="50"/>
        </w:numPr>
        <w:spacing w:before="120" w:after="120"/>
      </w:pPr>
      <w:r w:rsidRPr="008C655F">
        <w:t>Opportunities for continual improvement.</w:t>
      </w:r>
    </w:p>
    <w:p w14:paraId="552976CB" w14:textId="1B8C45A8" w:rsidR="0071534F" w:rsidRDefault="0071534F" w:rsidP="00593928">
      <w:pPr>
        <w:pStyle w:val="BulletedListLevel1"/>
        <w:numPr>
          <w:ilvl w:val="0"/>
          <w:numId w:val="50"/>
        </w:numPr>
        <w:spacing w:before="120" w:after="120"/>
      </w:pPr>
      <w:r w:rsidRPr="008C655F">
        <w:t>Service and Process Performance and conformity</w:t>
      </w:r>
      <w:r w:rsidR="00322C45">
        <w:t>.</w:t>
      </w:r>
    </w:p>
    <w:p w14:paraId="3DCEF077" w14:textId="77777777" w:rsidR="00F170D0" w:rsidRPr="00265892" w:rsidRDefault="00F170D0" w:rsidP="00F170D0">
      <w:pPr>
        <w:pStyle w:val="Heading3"/>
      </w:pPr>
      <w:r w:rsidRPr="00265892">
        <w:t>Follow up of the Meeting</w:t>
      </w:r>
    </w:p>
    <w:p w14:paraId="46EBDEFF" w14:textId="07BFEE37" w:rsidR="00F170D0" w:rsidRPr="0088163B" w:rsidRDefault="00322C45" w:rsidP="00F170D0">
      <w:r>
        <w:t>NSS Lead is</w:t>
      </w:r>
      <w:r w:rsidR="00F170D0" w:rsidRPr="0088163B">
        <w:t xml:space="preserve"> responsible for the follow up of the decisions taken in the meeting to ensure that the decisions are implemented in the time frame specified.</w:t>
      </w:r>
    </w:p>
    <w:p w14:paraId="0DEAAF35" w14:textId="77777777" w:rsidR="00106A68" w:rsidRPr="00106A68" w:rsidRDefault="00106A68" w:rsidP="00106A68"/>
    <w:p w14:paraId="32BF34F8" w14:textId="62680BDD" w:rsidR="0071534F" w:rsidRDefault="0071534F" w:rsidP="00322C45">
      <w:pPr>
        <w:pStyle w:val="Heading3"/>
      </w:pPr>
      <w:bookmarkStart w:id="205" w:name="_Toc513560230"/>
      <w:r w:rsidRPr="00BE7EEB">
        <w:lastRenderedPageBreak/>
        <w:t>Outputs of Management Review Meetings</w:t>
      </w:r>
      <w:bookmarkEnd w:id="202"/>
      <w:bookmarkEnd w:id="203"/>
      <w:bookmarkEnd w:id="204"/>
      <w:bookmarkEnd w:id="205"/>
    </w:p>
    <w:p w14:paraId="6C5FE528" w14:textId="6D21FC59" w:rsidR="0071534F" w:rsidRDefault="0071534F" w:rsidP="0071534F">
      <w:pPr>
        <w:jc w:val="both"/>
      </w:pPr>
      <w:r w:rsidRPr="0042499E">
        <w:t xml:space="preserve">The minutes of the Management Review meetings are prepared by </w:t>
      </w:r>
      <w:r w:rsidR="008F68D7">
        <w:t>NSS Lead</w:t>
      </w:r>
      <w:r w:rsidRPr="0042499E">
        <w:t xml:space="preserve"> and then distributed to the members. The minutes include decisions related to improvement of </w:t>
      </w:r>
      <w:r>
        <w:t xml:space="preserve">the </w:t>
      </w:r>
      <w:r w:rsidR="008F68D7">
        <w:t>Nexelus Security</w:t>
      </w:r>
      <w:r w:rsidR="009F652F">
        <w:t xml:space="preserve"> </w:t>
      </w:r>
      <w:r w:rsidRPr="0042499E">
        <w:t>System</w:t>
      </w:r>
      <w:r>
        <w:t xml:space="preserve">, </w:t>
      </w:r>
      <w:r w:rsidR="009F652F">
        <w:t>Software Development and Change</w:t>
      </w:r>
      <w:r>
        <w:t xml:space="preserve"> Management System,</w:t>
      </w:r>
      <w:r w:rsidRPr="0042499E">
        <w:t xml:space="preserve"> </w:t>
      </w:r>
      <w:proofErr w:type="gramStart"/>
      <w:r w:rsidRPr="0042499E">
        <w:t xml:space="preserve">and </w:t>
      </w:r>
      <w:r>
        <w:t>also</w:t>
      </w:r>
      <w:proofErr w:type="gramEnd"/>
      <w:r>
        <w:t xml:space="preserve"> </w:t>
      </w:r>
      <w:r w:rsidRPr="0042499E">
        <w:t>its process</w:t>
      </w:r>
      <w:r>
        <w:t>es</w:t>
      </w:r>
      <w:r w:rsidRPr="0042499E">
        <w:t xml:space="preserve"> and product related to customer requirements and resource needs.</w:t>
      </w:r>
    </w:p>
    <w:p w14:paraId="35E73248" w14:textId="77777777" w:rsidR="0071534F" w:rsidRDefault="0071534F" w:rsidP="0071534F">
      <w:pPr>
        <w:jc w:val="both"/>
      </w:pPr>
      <w:r>
        <w:t>The output from the Management Review shall include any decisions and actions related to the following:</w:t>
      </w:r>
    </w:p>
    <w:p w14:paraId="0180CCA7" w14:textId="7706A9F9" w:rsidR="0071534F" w:rsidRDefault="0071534F" w:rsidP="0071534F">
      <w:pPr>
        <w:pStyle w:val="BulletedListLevel1"/>
        <w:spacing w:before="120" w:after="120"/>
        <w:ind w:left="720"/>
      </w:pPr>
      <w:r>
        <w:t xml:space="preserve">Improvement of the effectiveness of </w:t>
      </w:r>
      <w:r w:rsidR="00AD05F9">
        <w:t>NSS and Development Process</w:t>
      </w:r>
    </w:p>
    <w:p w14:paraId="4537C3A3" w14:textId="4A6A04CF" w:rsidR="0071534F" w:rsidRDefault="0071534F" w:rsidP="0071534F">
      <w:pPr>
        <w:pStyle w:val="BulletedListLevel1"/>
        <w:spacing w:before="120" w:after="120"/>
        <w:ind w:left="720"/>
      </w:pPr>
      <w:r>
        <w:t xml:space="preserve">Update of the </w:t>
      </w:r>
      <w:r w:rsidR="008F5A88">
        <w:t>R</w:t>
      </w:r>
      <w:r>
        <w:t xml:space="preserve">isk </w:t>
      </w:r>
      <w:r w:rsidR="008F5A88">
        <w:t>A</w:t>
      </w:r>
      <w:r>
        <w:t xml:space="preserve">ssessment and </w:t>
      </w:r>
      <w:r w:rsidR="008F5A88">
        <w:t>R</w:t>
      </w:r>
      <w:r>
        <w:t xml:space="preserve">isk </w:t>
      </w:r>
      <w:r w:rsidR="008F5A88">
        <w:t>T</w:t>
      </w:r>
      <w:r>
        <w:t xml:space="preserve">reatment </w:t>
      </w:r>
      <w:r w:rsidR="008F5A88">
        <w:t>P</w:t>
      </w:r>
      <w:r>
        <w:t>lan</w:t>
      </w:r>
    </w:p>
    <w:p w14:paraId="07591B10" w14:textId="1F66582F" w:rsidR="0071534F" w:rsidRDefault="0071534F" w:rsidP="0071534F">
      <w:pPr>
        <w:pStyle w:val="BulletedListLevel1"/>
        <w:spacing w:before="120" w:after="120"/>
        <w:ind w:left="720"/>
      </w:pPr>
      <w:r>
        <w:t xml:space="preserve">Modification of procedures and controls that effect information security as necessary to respond to internal or external events that may impact </w:t>
      </w:r>
      <w:r w:rsidR="008F5A88">
        <w:t>NSS and Development Process</w:t>
      </w:r>
      <w:r>
        <w:t>, including changes to:</w:t>
      </w:r>
    </w:p>
    <w:p w14:paraId="006FE166" w14:textId="77777777" w:rsidR="0071534F" w:rsidRDefault="0071534F" w:rsidP="0071534F">
      <w:pPr>
        <w:pStyle w:val="BulletedListLevel2"/>
      </w:pPr>
      <w:r>
        <w:t>Business requirements</w:t>
      </w:r>
    </w:p>
    <w:p w14:paraId="5F26BC73" w14:textId="77777777" w:rsidR="0071534F" w:rsidRDefault="0071534F" w:rsidP="0071534F">
      <w:pPr>
        <w:pStyle w:val="BulletedListLevel2"/>
      </w:pPr>
      <w:r>
        <w:t>Security requirements</w:t>
      </w:r>
    </w:p>
    <w:p w14:paraId="6C188308" w14:textId="77777777" w:rsidR="0071534F" w:rsidRDefault="0071534F" w:rsidP="0071534F">
      <w:pPr>
        <w:pStyle w:val="BulletedListLevel2"/>
      </w:pPr>
      <w:r>
        <w:t>Business processes affecting the existing business requirements</w:t>
      </w:r>
    </w:p>
    <w:p w14:paraId="0367CDDC" w14:textId="77777777" w:rsidR="0071534F" w:rsidRDefault="0071534F" w:rsidP="0071534F">
      <w:pPr>
        <w:pStyle w:val="BulletedListLevel2"/>
      </w:pPr>
      <w:r>
        <w:t>Regulatory or legal requirements</w:t>
      </w:r>
    </w:p>
    <w:p w14:paraId="40511F74" w14:textId="77777777" w:rsidR="0071534F" w:rsidRDefault="0071534F" w:rsidP="0071534F">
      <w:pPr>
        <w:pStyle w:val="BulletedListLevel2"/>
      </w:pPr>
      <w:r>
        <w:t>Contractual obligations</w:t>
      </w:r>
    </w:p>
    <w:p w14:paraId="03307744" w14:textId="77777777" w:rsidR="0071534F" w:rsidRDefault="0071534F" w:rsidP="0071534F">
      <w:pPr>
        <w:pStyle w:val="BulletedListLevel2"/>
      </w:pPr>
      <w:r>
        <w:t>Level of risk and/or criteria for accepting risks</w:t>
      </w:r>
    </w:p>
    <w:p w14:paraId="755C222C" w14:textId="77777777" w:rsidR="0071534F" w:rsidRDefault="0071534F" w:rsidP="0071534F">
      <w:pPr>
        <w:pStyle w:val="BulletedListLevel1"/>
        <w:spacing w:before="120" w:after="120"/>
        <w:ind w:left="720"/>
      </w:pPr>
      <w:r>
        <w:t>Resource needs</w:t>
      </w:r>
    </w:p>
    <w:p w14:paraId="6A97F436" w14:textId="77777777" w:rsidR="0071534F" w:rsidRDefault="0071534F" w:rsidP="0071534F">
      <w:pPr>
        <w:pStyle w:val="BulletedListLevel1"/>
        <w:spacing w:before="120" w:after="120"/>
        <w:ind w:left="720"/>
      </w:pPr>
      <w:r>
        <w:t>Improvements to how the effectiveness of controls is being measured</w:t>
      </w:r>
    </w:p>
    <w:p w14:paraId="6280A0B2" w14:textId="77777777" w:rsidR="0071534F" w:rsidRPr="00265892" w:rsidRDefault="0071534F" w:rsidP="00322C45">
      <w:pPr>
        <w:pStyle w:val="Heading3"/>
      </w:pPr>
      <w:bookmarkStart w:id="206" w:name="_Toc164168171"/>
      <w:bookmarkStart w:id="207" w:name="_Toc173311496"/>
      <w:bookmarkStart w:id="208" w:name="_Toc432503432"/>
      <w:bookmarkStart w:id="209" w:name="_Toc513560231"/>
      <w:r w:rsidRPr="00265892">
        <w:t>Follow up of the Meeting</w:t>
      </w:r>
      <w:bookmarkEnd w:id="206"/>
      <w:bookmarkEnd w:id="207"/>
      <w:bookmarkEnd w:id="208"/>
      <w:bookmarkEnd w:id="209"/>
    </w:p>
    <w:p w14:paraId="7BA1A7C6" w14:textId="0B336838" w:rsidR="0071534F" w:rsidRPr="0088163B" w:rsidRDefault="006B1085" w:rsidP="0071534F">
      <w:r>
        <w:t>NSS Lead is</w:t>
      </w:r>
      <w:r w:rsidR="0071534F" w:rsidRPr="0088163B">
        <w:t xml:space="preserve"> responsible for the follow up of the decisions taken in the meeting to ensure that the decisions are implemented in the time frame specified.</w:t>
      </w:r>
    </w:p>
    <w:p w14:paraId="06AA8592" w14:textId="77777777" w:rsidR="00987CF2" w:rsidRPr="00A2309C" w:rsidRDefault="00987CF2" w:rsidP="00A2309C">
      <w:pPr>
        <w:pStyle w:val="Body"/>
      </w:pPr>
    </w:p>
    <w:p w14:paraId="5F2495A3" w14:textId="77777777" w:rsidR="00E51397" w:rsidRPr="00F4382E" w:rsidRDefault="00E51397" w:rsidP="00F4382E">
      <w:pPr>
        <w:pStyle w:val="Body"/>
      </w:pPr>
    </w:p>
    <w:p w14:paraId="16EA33C2" w14:textId="77777777" w:rsidR="00521C34" w:rsidRDefault="00521C34" w:rsidP="00521C34">
      <w:pPr>
        <w:pStyle w:val="Heading2"/>
      </w:pPr>
      <w:bookmarkStart w:id="210" w:name="_Toc87954221"/>
      <w:bookmarkStart w:id="211" w:name="_Toc87954208"/>
      <w:r>
        <w:lastRenderedPageBreak/>
        <w:t>Internal Audit</w:t>
      </w:r>
      <w:bookmarkEnd w:id="210"/>
      <w:r>
        <w:t xml:space="preserve"> </w:t>
      </w:r>
    </w:p>
    <w:p w14:paraId="31D063BB" w14:textId="77777777" w:rsidR="00521C34" w:rsidRDefault="00521C34" w:rsidP="00521C34">
      <w:pPr>
        <w:pStyle w:val="Body"/>
      </w:pPr>
      <w:r>
        <w:t xml:space="preserve">Nexelus maintains a team of auditors to conduct the Internal Audit on regular basis. The Internal Auditors are selected from different organizational functions based on their experience and professional skills. They are then trained on auditing skills by conducting internal training sessions. </w:t>
      </w:r>
    </w:p>
    <w:p w14:paraId="228ED700" w14:textId="77777777" w:rsidR="00521C34" w:rsidRDefault="00521C34" w:rsidP="00521C34">
      <w:pPr>
        <w:pStyle w:val="Body"/>
      </w:pPr>
      <w:r>
        <w:t xml:space="preserve">Principal Internal Auditor as appointed by company maintains the List of Internal Auditors. The training plan for the auditors is included </w:t>
      </w:r>
      <w:r w:rsidRPr="00AD29CD">
        <w:rPr>
          <w:highlight w:val="yellow"/>
        </w:rPr>
        <w:t>in the training schedule</w:t>
      </w:r>
      <w:r>
        <w:t xml:space="preserve"> of Nexelus. </w:t>
      </w:r>
    </w:p>
    <w:p w14:paraId="5CDADB36" w14:textId="77777777" w:rsidR="00521C34" w:rsidRDefault="00521C34" w:rsidP="00521C34">
      <w:pPr>
        <w:pStyle w:val="Body"/>
      </w:pPr>
      <w:r>
        <w:t>Sometimes Internal Audit is conducted by Nexelus Audit team in the form of a gap analysis.</w:t>
      </w:r>
    </w:p>
    <w:p w14:paraId="53189A02" w14:textId="77777777" w:rsidR="00521C34" w:rsidRDefault="00521C34" w:rsidP="00521C34">
      <w:pPr>
        <w:pStyle w:val="Body"/>
      </w:pPr>
    </w:p>
    <w:p w14:paraId="71D90E13" w14:textId="77777777" w:rsidR="00521C34" w:rsidRDefault="00521C34" w:rsidP="00521C34">
      <w:pPr>
        <w:pStyle w:val="Heading3"/>
      </w:pPr>
      <w:bookmarkStart w:id="212" w:name="_Toc87954222"/>
      <w:r>
        <w:t>Audit Planning</w:t>
      </w:r>
      <w:bookmarkEnd w:id="212"/>
    </w:p>
    <w:p w14:paraId="2EFDD674" w14:textId="77777777" w:rsidR="00521C34" w:rsidRDefault="00521C34" w:rsidP="00521C34">
      <w:pPr>
        <w:pStyle w:val="Body"/>
      </w:pPr>
      <w:r>
        <w:t xml:space="preserve">The process for planning an Internal Audit is as follows: </w:t>
      </w:r>
    </w:p>
    <w:p w14:paraId="5B18FB2D" w14:textId="77777777" w:rsidR="00521C34" w:rsidRDefault="00521C34" w:rsidP="00521C34">
      <w:pPr>
        <w:pStyle w:val="Body"/>
      </w:pPr>
      <w:r>
        <w:t>The Principal Internal Auditor discusses Annual Audit Plan in management review meeting and prepares audit schedule, which covers all processes of the SOC in all areas where it is implemented.</w:t>
      </w:r>
    </w:p>
    <w:p w14:paraId="6868E1C9" w14:textId="77777777" w:rsidR="00521C34" w:rsidRDefault="00521C34" w:rsidP="00521C34">
      <w:pPr>
        <w:pStyle w:val="Body"/>
      </w:pPr>
      <w:r>
        <w:t>The Principal Internal Auditor ensures that all the applicable clauses are audited at least once in a year by trained auditors, chosen from the Nexelus employees.</w:t>
      </w:r>
    </w:p>
    <w:p w14:paraId="1AAAC034" w14:textId="77777777" w:rsidR="00521C34" w:rsidRDefault="00521C34" w:rsidP="00521C34">
      <w:pPr>
        <w:pStyle w:val="Body"/>
      </w:pPr>
      <w:r>
        <w:t>Principal Internal Auditor assigns qualified auditors that are independent of the activities being audited. The auditors are also assigned different areas to audit periodically to ensure that they do not become too familiar with the activities of a department and a fresh approach is ensured.</w:t>
      </w:r>
    </w:p>
    <w:p w14:paraId="239C38C0" w14:textId="77777777" w:rsidR="00521C34" w:rsidRDefault="00521C34" w:rsidP="00521C34">
      <w:pPr>
        <w:pStyle w:val="Heading3"/>
      </w:pPr>
      <w:bookmarkStart w:id="213" w:name="_Toc87954223"/>
      <w:r>
        <w:t>Audit Execution</w:t>
      </w:r>
      <w:bookmarkEnd w:id="213"/>
    </w:p>
    <w:p w14:paraId="3B39D785" w14:textId="77777777" w:rsidR="00521C34" w:rsidRDefault="00521C34" w:rsidP="00521C34">
      <w:pPr>
        <w:pStyle w:val="Body"/>
      </w:pPr>
      <w:r>
        <w:t>The process of audit execution is as follows</w:t>
      </w:r>
    </w:p>
    <w:p w14:paraId="350DE4E1" w14:textId="77777777" w:rsidR="00521C34" w:rsidRDefault="00521C34" w:rsidP="00521C34">
      <w:pPr>
        <w:pStyle w:val="NumberedListLevel1"/>
        <w:numPr>
          <w:ilvl w:val="0"/>
          <w:numId w:val="23"/>
        </w:numPr>
      </w:pPr>
      <w:r>
        <w:t>Approximately a week prior to the planned audit, Principal Internal Auditor distributes the audit schedule to all relevant Managers to ensure their availability on the date of the scheduled audit. Moreover, this schedule is communicated through all the relevant Managers in the SOC Compliance meeting.</w:t>
      </w:r>
    </w:p>
    <w:p w14:paraId="7112643A" w14:textId="77777777" w:rsidR="00521C34" w:rsidRDefault="00521C34" w:rsidP="00521C34">
      <w:pPr>
        <w:pStyle w:val="NumberedListLevel1"/>
      </w:pPr>
      <w:r>
        <w:t>Principal Internal Auditor informs the auditee about the timings of audit in advance. If any changes in timings are desired, auditors make adjustment on the day of the audit in the brief opening meeting with auditee.</w:t>
      </w:r>
    </w:p>
    <w:p w14:paraId="699BF2C3" w14:textId="77777777" w:rsidR="00521C34" w:rsidRDefault="00521C34" w:rsidP="00521C34">
      <w:pPr>
        <w:pStyle w:val="NumberedListLevel1"/>
      </w:pPr>
      <w:r>
        <w:t xml:space="preserve">The auditors conduct audit on sample basis, which is informed to auditee in the brief opening meeting. </w:t>
      </w:r>
    </w:p>
    <w:p w14:paraId="1EBD200C" w14:textId="77777777" w:rsidR="00521C34" w:rsidRDefault="00521C34" w:rsidP="00521C34">
      <w:pPr>
        <w:pStyle w:val="NumberedListLevel1"/>
      </w:pPr>
      <w:r>
        <w:t>During the audit, the auditor only asks questions from the persons performing the tasks and uses suitable language for auditee.</w:t>
      </w:r>
    </w:p>
    <w:p w14:paraId="588333D7" w14:textId="77777777" w:rsidR="00521C34" w:rsidRDefault="00521C34" w:rsidP="00521C34">
      <w:pPr>
        <w:pStyle w:val="NumberedListLevel1"/>
      </w:pPr>
      <w:r>
        <w:t xml:space="preserve">During the audit, the auditors can use their own designed checklist. Checklist consists of leading questions, which ensure no area of the department is left out. </w:t>
      </w:r>
    </w:p>
    <w:p w14:paraId="3C68A3E2" w14:textId="77777777" w:rsidR="00521C34" w:rsidRDefault="00521C34" w:rsidP="00521C34">
      <w:pPr>
        <w:pStyle w:val="NumberedListLevel1"/>
      </w:pPr>
      <w:r>
        <w:t xml:space="preserve">The auditor uses the audit checklist as a reference document and notes down all the observations on it. Audit findings/observations may be noted on a single paper. </w:t>
      </w:r>
    </w:p>
    <w:p w14:paraId="1563FAB5" w14:textId="77777777" w:rsidR="00521C34" w:rsidRDefault="00521C34" w:rsidP="00521C34">
      <w:pPr>
        <w:pStyle w:val="NumberedListLevel1"/>
      </w:pPr>
      <w:r>
        <w:lastRenderedPageBreak/>
        <w:t>The auditors also use the Checklist to identify non-conformances observed during the audit and transfer these on the Non-Compliance Report (NCR), which is presented to the auditee by the auditor.</w:t>
      </w:r>
    </w:p>
    <w:p w14:paraId="3795B0EB" w14:textId="77777777" w:rsidR="00521C34" w:rsidRDefault="00521C34" w:rsidP="00521C34">
      <w:pPr>
        <w:pStyle w:val="NumberedListLevel1"/>
      </w:pPr>
      <w:r>
        <w:t>To see whether relevant records of operations and inspections conform to standard and specifications, results of the process/operation activity are selected, and their record is traced backwards.</w:t>
      </w:r>
    </w:p>
    <w:p w14:paraId="04B105EF" w14:textId="77777777" w:rsidR="00521C34" w:rsidRDefault="00521C34" w:rsidP="00521C34">
      <w:pPr>
        <w:pStyle w:val="NumberedListLevel1"/>
      </w:pPr>
      <w:r>
        <w:t>NCR remains with the auditee and/or departmental representative until the closing of non-conformance(s) raised during the audit. After closing of all non-conformances NCR are submitted to MR for record.</w:t>
      </w:r>
    </w:p>
    <w:p w14:paraId="163D5E25" w14:textId="77777777" w:rsidR="00521C34" w:rsidRDefault="00521C34" w:rsidP="00521C34">
      <w:pPr>
        <w:pStyle w:val="NumberedListLevel1"/>
      </w:pPr>
      <w:r>
        <w:t>The NCR must be signed by the lead auditor and the auditee.</w:t>
      </w:r>
    </w:p>
    <w:p w14:paraId="4B516D62" w14:textId="77777777" w:rsidR="00521C34" w:rsidRDefault="00521C34" w:rsidP="00521C34">
      <w:pPr>
        <w:pStyle w:val="NumberedListLevel1"/>
      </w:pPr>
      <w:r>
        <w:t>Principal Internal Auditor maintains Internal Audit Logbook to efficiently monitor the progress and follow up of Internal SOC Compliance Audit results.</w:t>
      </w:r>
    </w:p>
    <w:p w14:paraId="0DDE2E6F" w14:textId="77777777" w:rsidR="00521C34" w:rsidRDefault="00521C34" w:rsidP="00521C34">
      <w:pPr>
        <w:pStyle w:val="Body"/>
      </w:pPr>
      <w:r>
        <w:t>Independent audit will be conducted by the consulting team (if available) with6 month intervals as required by SOC standard.</w:t>
      </w:r>
    </w:p>
    <w:p w14:paraId="1FA80608" w14:textId="77777777" w:rsidR="00521C34" w:rsidRDefault="00521C34" w:rsidP="00521C34">
      <w:pPr>
        <w:pStyle w:val="Heading3"/>
      </w:pPr>
      <w:bookmarkStart w:id="214" w:name="_Toc87954224"/>
      <w:r>
        <w:t>Audit Reporting</w:t>
      </w:r>
      <w:bookmarkEnd w:id="214"/>
    </w:p>
    <w:p w14:paraId="0BFC331B" w14:textId="77777777" w:rsidR="00521C34" w:rsidRDefault="00521C34" w:rsidP="00521C34">
      <w:pPr>
        <w:pStyle w:val="Body"/>
      </w:pPr>
      <w:r>
        <w:t>After the completion of audit, the auditors submit their findings (observations, NCRs) to Principal Internal Auditor, who compiles all these findings and prepares the Internal Audit Report. It includes the summary of the audit, audit non-conformities and observations observed.</w:t>
      </w:r>
    </w:p>
    <w:p w14:paraId="6541503F" w14:textId="77777777" w:rsidR="00521C34" w:rsidRDefault="00521C34" w:rsidP="00521C34">
      <w:pPr>
        <w:pStyle w:val="Heading3"/>
      </w:pPr>
      <w:bookmarkStart w:id="215" w:name="_Toc87954225"/>
      <w:r>
        <w:t>Follow-up Audit</w:t>
      </w:r>
      <w:bookmarkEnd w:id="215"/>
    </w:p>
    <w:p w14:paraId="15B07EFE" w14:textId="77777777" w:rsidR="00521C34" w:rsidRDefault="00521C34" w:rsidP="00521C34">
      <w:pPr>
        <w:pStyle w:val="Body"/>
      </w:pPr>
      <w:r>
        <w:t>A follow-up audit is conducted to check the effective implementation of the corrective action proposed during the actual audit. This audit is conducted on or after the date agreed upon during the original audit. During this process due consideration will be given to the corrective actions suggested during the initial audit. For the follow-up audit, corrective and preventive actions are used as a reference which is also part of NCR.</w:t>
      </w:r>
    </w:p>
    <w:p w14:paraId="2F04A4A6" w14:textId="77777777" w:rsidR="00521C34" w:rsidRDefault="00521C34" w:rsidP="00521C34">
      <w:pPr>
        <w:pStyle w:val="Heading3"/>
      </w:pPr>
      <w:bookmarkStart w:id="216" w:name="_Toc87954226"/>
      <w:r>
        <w:t>Independent Review of SOC Compliance</w:t>
      </w:r>
      <w:bookmarkEnd w:id="216"/>
    </w:p>
    <w:p w14:paraId="602D4DFE" w14:textId="77777777" w:rsidR="00521C34" w:rsidRDefault="00521C34" w:rsidP="00521C34">
      <w:pPr>
        <w:pStyle w:val="Body"/>
      </w:pPr>
      <w:r>
        <w:t xml:space="preserve">QA team has been designated to perform Internal Audits independently and objectively as required by checklist of Internal Audit. </w:t>
      </w:r>
      <w:r w:rsidRPr="00DF24D7">
        <w:t>This audit will be performed as per audit plan on regular intervals as required by</w:t>
      </w:r>
      <w:r>
        <w:t xml:space="preserve"> SOC and other security standards in place at Nexelus.</w:t>
      </w:r>
    </w:p>
    <w:p w14:paraId="4515F35F" w14:textId="77777777" w:rsidR="00521C34" w:rsidRDefault="00521C34" w:rsidP="00521C34">
      <w:pPr>
        <w:pStyle w:val="Heading3"/>
      </w:pPr>
      <w:bookmarkStart w:id="217" w:name="_Toc87954227"/>
      <w:r>
        <w:t>Roles and Responsibilities</w:t>
      </w:r>
      <w:bookmarkEnd w:id="217"/>
    </w:p>
    <w:p w14:paraId="76266524" w14:textId="77777777" w:rsidR="00521C34" w:rsidRDefault="00521C34" w:rsidP="00521C34">
      <w:pPr>
        <w:pStyle w:val="Body"/>
      </w:pPr>
    </w:p>
    <w:p w14:paraId="3A0309EB" w14:textId="77777777" w:rsidR="00521C34" w:rsidRDefault="00521C34" w:rsidP="00521C34">
      <w:pPr>
        <w:pStyle w:val="Heading4"/>
      </w:pPr>
      <w:bookmarkStart w:id="218" w:name="_Toc87954228"/>
      <w:r>
        <w:t>General Manager and QA Lead</w:t>
      </w:r>
      <w:bookmarkEnd w:id="218"/>
    </w:p>
    <w:p w14:paraId="21A04F52" w14:textId="77777777" w:rsidR="00521C34" w:rsidRDefault="00521C34" w:rsidP="00521C34">
      <w:pPr>
        <w:pStyle w:val="Body"/>
      </w:pPr>
      <w:r>
        <w:t xml:space="preserve">The CEO, General Manager, and QA Lead will be informed about the NCRs by the </w:t>
      </w:r>
      <w:r w:rsidRPr="002D471F">
        <w:t>Principal Internal Auditor</w:t>
      </w:r>
      <w:r>
        <w:t>. They will provide appropriate suggestions for resolutions and assist in root cause analysis and preventive and corrective actions.</w:t>
      </w:r>
    </w:p>
    <w:p w14:paraId="1E0FB330" w14:textId="77777777" w:rsidR="00521C34" w:rsidRDefault="00521C34" w:rsidP="00521C34">
      <w:pPr>
        <w:pStyle w:val="Body"/>
      </w:pPr>
      <w:r>
        <w:t xml:space="preserve">The Development Manager will also make sure that customer complaints are appropriately handled and resolved as logged in Support Center to deals with client-side issues. </w:t>
      </w:r>
    </w:p>
    <w:p w14:paraId="5B5A0D54" w14:textId="77777777" w:rsidR="00521C34" w:rsidRDefault="00521C34" w:rsidP="00521C34">
      <w:pPr>
        <w:pStyle w:val="Body"/>
      </w:pPr>
      <w:r>
        <w:t>A separate JIRA repository for Internal Support is being setup to manage and track internal issues, complaints, suggestions, and incidents.</w:t>
      </w:r>
    </w:p>
    <w:p w14:paraId="28BE4801" w14:textId="77777777" w:rsidR="00521C34" w:rsidRDefault="00521C34" w:rsidP="00521C34">
      <w:pPr>
        <w:pStyle w:val="Body"/>
      </w:pPr>
      <w:r>
        <w:lastRenderedPageBreak/>
        <w:t xml:space="preserve">The </w:t>
      </w:r>
      <w:r w:rsidRPr="00ED7678">
        <w:rPr>
          <w:highlight w:val="yellow"/>
        </w:rPr>
        <w:t>Network and Security Manager</w:t>
      </w:r>
      <w:r>
        <w:t xml:space="preserve"> will also make sure that all security, quality, and service-related complaints are properly handled and resolved.</w:t>
      </w:r>
    </w:p>
    <w:p w14:paraId="26DD04D7" w14:textId="77777777" w:rsidR="00521C34" w:rsidRDefault="00521C34" w:rsidP="00521C34">
      <w:pPr>
        <w:pStyle w:val="Heading4"/>
      </w:pPr>
      <w:bookmarkStart w:id="219" w:name="_Toc87954229"/>
      <w:r>
        <w:t>Network and Security Manager</w:t>
      </w:r>
      <w:bookmarkEnd w:id="219"/>
    </w:p>
    <w:p w14:paraId="080F619C" w14:textId="77777777" w:rsidR="00521C34" w:rsidRDefault="00521C34" w:rsidP="00521C34">
      <w:pPr>
        <w:pStyle w:val="Body"/>
      </w:pPr>
      <w:r>
        <w:t>The Network and Security Manager will review and resolve the network, hardware, and application software non-conformities.</w:t>
      </w:r>
    </w:p>
    <w:p w14:paraId="5120454F" w14:textId="77777777" w:rsidR="00521C34" w:rsidRDefault="00521C34" w:rsidP="00521C34">
      <w:pPr>
        <w:pStyle w:val="Heading4"/>
      </w:pPr>
      <w:bookmarkStart w:id="220" w:name="_Toc87954230"/>
      <w:r>
        <w:t>Principal Internal Auditor</w:t>
      </w:r>
      <w:bookmarkEnd w:id="220"/>
    </w:p>
    <w:p w14:paraId="5E0FC4E9" w14:textId="77777777" w:rsidR="00521C34" w:rsidRDefault="00521C34" w:rsidP="00521C34">
      <w:pPr>
        <w:pStyle w:val="Body"/>
      </w:pPr>
      <w:r>
        <w:t>The Principal Internal Auditor shall maintain the record of NCRs and close the NCRs after verification of the appropriate action taken. The Principal Internal Auditor shall also ensure that all NCRs are properly handled and resolved.</w:t>
      </w:r>
    </w:p>
    <w:p w14:paraId="1E01F6FD" w14:textId="77777777" w:rsidR="00521C34" w:rsidRDefault="00521C34" w:rsidP="00521C34">
      <w:pPr>
        <w:pStyle w:val="Body"/>
      </w:pPr>
      <w:r>
        <w:t xml:space="preserve">The Principal Internal Auditor will conduct the root cause analysis on the NCR in collaboration with relevant personnel and fill the details on the NCR. </w:t>
      </w:r>
    </w:p>
    <w:p w14:paraId="4C6D014E" w14:textId="77777777" w:rsidR="00521C34" w:rsidRDefault="00521C34" w:rsidP="00521C34">
      <w:pPr>
        <w:pStyle w:val="Heading4"/>
      </w:pPr>
      <w:bookmarkStart w:id="221" w:name="_Toc87954231"/>
      <w:r>
        <w:t>Nexelus Employees</w:t>
      </w:r>
      <w:bookmarkEnd w:id="221"/>
    </w:p>
    <w:p w14:paraId="0CD7EC6C" w14:textId="77777777" w:rsidR="00521C34" w:rsidRDefault="00521C34" w:rsidP="00521C34">
      <w:pPr>
        <w:pStyle w:val="Body"/>
      </w:pPr>
      <w:r>
        <w:t>This procedure applies to all the employees of Nexelus shall report all non-conformities whenever they encounter any. NCRS can be defined as follows:</w:t>
      </w:r>
    </w:p>
    <w:p w14:paraId="5295B1F7" w14:textId="77777777" w:rsidR="00521C34" w:rsidRDefault="00521C34" w:rsidP="00521C34">
      <w:pPr>
        <w:pStyle w:val="Heading3"/>
      </w:pPr>
      <w:bookmarkStart w:id="222" w:name="_Toc87954232"/>
      <w:r>
        <w:t>Classification of Observations and Non-Conformity</w:t>
      </w:r>
      <w:bookmarkEnd w:id="222"/>
    </w:p>
    <w:p w14:paraId="53D93C8D" w14:textId="77777777" w:rsidR="00521C34" w:rsidRDefault="00521C34" w:rsidP="00521C34">
      <w:pPr>
        <w:pStyle w:val="Heading4"/>
      </w:pPr>
      <w:r>
        <w:t xml:space="preserve">Major Nonconformity </w:t>
      </w:r>
    </w:p>
    <w:p w14:paraId="4FF4D5AC" w14:textId="77777777" w:rsidR="00521C34" w:rsidRDefault="00521C34" w:rsidP="00521C34">
      <w:pPr>
        <w:pStyle w:val="Body"/>
      </w:pPr>
      <w:r>
        <w:t>Fails to satisfy the requirements of Soc Compliance or Systematic failures to carry out an activity.</w:t>
      </w:r>
    </w:p>
    <w:p w14:paraId="7EB60943" w14:textId="77777777" w:rsidR="00521C34" w:rsidRDefault="00521C34" w:rsidP="00521C34">
      <w:pPr>
        <w:pStyle w:val="Heading4"/>
      </w:pPr>
      <w:r>
        <w:t>Minor Nonconformity</w:t>
      </w:r>
    </w:p>
    <w:p w14:paraId="288E511E" w14:textId="77777777" w:rsidR="00521C34" w:rsidRDefault="00521C34" w:rsidP="00521C34">
      <w:pPr>
        <w:pStyle w:val="Body"/>
      </w:pPr>
      <w:r>
        <w:t>Satisfies the requirements of SOC Compliance but fails to satisfy the Organization’s own internal Standards, Procedures, Policies, Manuals, or Non-Systematic failures.</w:t>
      </w:r>
    </w:p>
    <w:p w14:paraId="76CAB673" w14:textId="77777777" w:rsidR="00521C34" w:rsidRDefault="00521C34" w:rsidP="00521C34">
      <w:pPr>
        <w:pStyle w:val="Heading4"/>
      </w:pPr>
      <w:r>
        <w:t>Observation</w:t>
      </w:r>
    </w:p>
    <w:p w14:paraId="59C64FB7" w14:textId="77777777" w:rsidR="00521C34" w:rsidRPr="002470E2" w:rsidRDefault="00521C34" w:rsidP="00521C34">
      <w:pPr>
        <w:pStyle w:val="Body"/>
      </w:pPr>
      <w:r>
        <w:t>An area of weakness that could be improved or be given any suggestions for improvement.</w:t>
      </w:r>
    </w:p>
    <w:p w14:paraId="27ECF5BA" w14:textId="77777777" w:rsidR="00521C34" w:rsidRDefault="00521C34" w:rsidP="00521C34">
      <w:pPr>
        <w:pStyle w:val="Heading3"/>
      </w:pPr>
      <w:bookmarkStart w:id="223" w:name="_Toc87954233"/>
      <w:r>
        <w:t>Internal Audit Procedure</w:t>
      </w:r>
      <w:bookmarkEnd w:id="223"/>
    </w:p>
    <w:p w14:paraId="489B96AB" w14:textId="77777777" w:rsidR="00521C34" w:rsidRPr="00FC2FCA" w:rsidRDefault="00521C34" w:rsidP="00521C34">
      <w:pPr>
        <w:pStyle w:val="Body"/>
      </w:pPr>
    </w:p>
    <w:p w14:paraId="13EFFD82" w14:textId="77777777" w:rsidR="00521C34" w:rsidRDefault="00521C34" w:rsidP="00521C34">
      <w:pPr>
        <w:pStyle w:val="Heading4"/>
      </w:pPr>
      <w:bookmarkStart w:id="224" w:name="_Toc87954234"/>
      <w:r>
        <w:t>Identification of Nonconformities</w:t>
      </w:r>
      <w:bookmarkEnd w:id="224"/>
    </w:p>
    <w:p w14:paraId="78DD2077" w14:textId="77777777" w:rsidR="00521C34" w:rsidRDefault="00521C34" w:rsidP="00521C34">
      <w:pPr>
        <w:pStyle w:val="Body"/>
      </w:pPr>
      <w:r>
        <w:t>In software development, non-conforming items are identified at the following stages:</w:t>
      </w:r>
    </w:p>
    <w:p w14:paraId="563376EE" w14:textId="77777777" w:rsidR="00521C34" w:rsidRDefault="00521C34" w:rsidP="00521C34">
      <w:pPr>
        <w:pStyle w:val="NumberedListLevel1"/>
        <w:numPr>
          <w:ilvl w:val="0"/>
          <w:numId w:val="25"/>
        </w:numPr>
      </w:pPr>
      <w:r>
        <w:t>At receiving inspection stage of hardware items.</w:t>
      </w:r>
    </w:p>
    <w:p w14:paraId="0F66727D" w14:textId="77777777" w:rsidR="00521C34" w:rsidRDefault="00521C34" w:rsidP="00521C34">
      <w:pPr>
        <w:pStyle w:val="NumberedListLevel1"/>
      </w:pPr>
      <w:r>
        <w:t>During an audit activity (Internal Audit).</w:t>
      </w:r>
    </w:p>
    <w:p w14:paraId="6842D9B5" w14:textId="77777777" w:rsidR="00521C34" w:rsidRDefault="00521C34" w:rsidP="00521C34">
      <w:pPr>
        <w:pStyle w:val="NumberedListLevel1"/>
      </w:pPr>
      <w:r>
        <w:t>Management Review</w:t>
      </w:r>
    </w:p>
    <w:p w14:paraId="67A6ECB6" w14:textId="77777777" w:rsidR="00521C34" w:rsidRDefault="00521C34" w:rsidP="00521C34">
      <w:pPr>
        <w:pStyle w:val="NumberedListLevel1"/>
      </w:pPr>
      <w:r>
        <w:t>By general observation of any employee of Nexelus.</w:t>
      </w:r>
    </w:p>
    <w:p w14:paraId="09D3FAE8" w14:textId="77777777" w:rsidR="00521C34" w:rsidRDefault="00521C34" w:rsidP="00521C34">
      <w:pPr>
        <w:pStyle w:val="Heading4"/>
      </w:pPr>
      <w:r>
        <w:lastRenderedPageBreak/>
        <w:t>Purchased Products</w:t>
      </w:r>
    </w:p>
    <w:p w14:paraId="244D4244" w14:textId="77777777" w:rsidR="00521C34" w:rsidRDefault="00521C34" w:rsidP="00521C34">
      <w:pPr>
        <w:pStyle w:val="Body"/>
      </w:pPr>
      <w:r>
        <w:t>Three types of non-conformances are normally found in purchase items received in the company</w:t>
      </w:r>
    </w:p>
    <w:p w14:paraId="42F3F615" w14:textId="77777777" w:rsidR="00521C34" w:rsidRDefault="00521C34" w:rsidP="00521C34">
      <w:pPr>
        <w:pStyle w:val="NumberedListLevel1"/>
        <w:numPr>
          <w:ilvl w:val="0"/>
          <w:numId w:val="26"/>
        </w:numPr>
      </w:pPr>
      <w:r>
        <w:t xml:space="preserve">Totally rejected (all types of hardware &amp; software) </w:t>
      </w:r>
    </w:p>
    <w:p w14:paraId="24345321" w14:textId="77777777" w:rsidR="00521C34" w:rsidRDefault="00521C34" w:rsidP="00521C34">
      <w:pPr>
        <w:pStyle w:val="NumberedListLevel1"/>
      </w:pPr>
      <w:r>
        <w:t>Re-workable by supplier</w:t>
      </w:r>
    </w:p>
    <w:p w14:paraId="0665E81E" w14:textId="77777777" w:rsidR="00521C34" w:rsidRDefault="00521C34" w:rsidP="00521C34">
      <w:pPr>
        <w:pStyle w:val="NumberedListLevel1"/>
      </w:pPr>
      <w:r>
        <w:t>Acceptable with some concession- depending upon the nature of the purchased or acquired product.</w:t>
      </w:r>
    </w:p>
    <w:p w14:paraId="0E86732F" w14:textId="77777777" w:rsidR="00521C34" w:rsidRDefault="00521C34" w:rsidP="00521C34">
      <w:pPr>
        <w:pStyle w:val="Body"/>
      </w:pPr>
      <w:r>
        <w:t>In all the above cases the receiver fills the Defect Advice Note and sends it to Administration Manager, who subsequently fills in the rest of the portion of the same note for onward dispatch to the concerned supplier. A copy of all filled Defect Advice Notes is also kept for reference and record. Further details may be found in Procurement Procedure.</w:t>
      </w:r>
    </w:p>
    <w:p w14:paraId="56FD92F6" w14:textId="77777777" w:rsidR="00521C34" w:rsidRDefault="00521C34" w:rsidP="00521C34">
      <w:pPr>
        <w:pStyle w:val="Heading4"/>
      </w:pPr>
      <w:r>
        <w:t>Software Products</w:t>
      </w:r>
    </w:p>
    <w:p w14:paraId="58FBCCBE" w14:textId="77777777" w:rsidR="00521C34" w:rsidRDefault="00521C34" w:rsidP="00521C34">
      <w:pPr>
        <w:pStyle w:val="Body"/>
      </w:pPr>
      <w:r>
        <w:t xml:space="preserve">In the disposition of the non-conformities of software products developed in the company, attention is paid to the following aspects </w:t>
      </w:r>
    </w:p>
    <w:p w14:paraId="4EEA8C02" w14:textId="77777777" w:rsidR="00521C34" w:rsidRDefault="00521C34" w:rsidP="00521C34">
      <w:pPr>
        <w:pStyle w:val="NumberedListLevel1"/>
        <w:numPr>
          <w:ilvl w:val="0"/>
          <w:numId w:val="27"/>
        </w:numPr>
      </w:pPr>
      <w:r>
        <w:t xml:space="preserve">Any discovered problems are recorded using the Internal Support Center. </w:t>
      </w:r>
    </w:p>
    <w:p w14:paraId="170A13A7" w14:textId="77777777" w:rsidR="00521C34" w:rsidRDefault="00521C34" w:rsidP="00521C34">
      <w:pPr>
        <w:pStyle w:val="NumberedListLevel1"/>
      </w:pPr>
      <w:r>
        <w:t xml:space="preserve">Areas impacted by any modifications are identified &amp; retested. The record of the testing is logged in the Internal Support Center. </w:t>
      </w:r>
    </w:p>
    <w:p w14:paraId="78A0A8DC" w14:textId="77777777" w:rsidR="00521C34" w:rsidRDefault="00521C34" w:rsidP="00521C34">
      <w:pPr>
        <w:pStyle w:val="NumberedListLevel1"/>
      </w:pPr>
      <w:r>
        <w:t>Sometimes changes are required to be made to the software product for improvement in design or due to prevention of potential bugs. These changes are recorded in the Change Request Form.</w:t>
      </w:r>
    </w:p>
    <w:p w14:paraId="467AECCB" w14:textId="77777777" w:rsidR="00521C34" w:rsidRDefault="00521C34" w:rsidP="00521C34">
      <w:pPr>
        <w:pStyle w:val="Heading4"/>
      </w:pPr>
      <w:r>
        <w:t>Audit Non-Conformity</w:t>
      </w:r>
    </w:p>
    <w:p w14:paraId="74DAFEBC" w14:textId="77777777" w:rsidR="00521C34" w:rsidRDefault="00521C34" w:rsidP="00521C34">
      <w:pPr>
        <w:pStyle w:val="NumberedListLevel1"/>
        <w:numPr>
          <w:ilvl w:val="0"/>
          <w:numId w:val="0"/>
        </w:numPr>
      </w:pPr>
      <w:r>
        <w:t xml:space="preserve">Any nonconformity uncovered during the audit activity is regarded as the Audit Nonconformity. Audit nonconformities are logged and reported using the NCR. Corrective and preventive actions taken on the NCRs are logged. The NCRs are closed after verification and analysis of the appropriate actions taken. The NCRs are closed and maintained by the </w:t>
      </w:r>
      <w:r w:rsidRPr="002D471F">
        <w:t>Principal Internal Auditor</w:t>
      </w:r>
      <w:r>
        <w:t>.</w:t>
      </w:r>
    </w:p>
    <w:p w14:paraId="106B6E15" w14:textId="77777777" w:rsidR="00521C34" w:rsidRDefault="00521C34" w:rsidP="00521C34">
      <w:pPr>
        <w:pStyle w:val="Heading4"/>
      </w:pPr>
      <w:r>
        <w:t>Network/Equipment Nonconformity</w:t>
      </w:r>
    </w:p>
    <w:p w14:paraId="046AD1CE" w14:textId="77777777" w:rsidR="00521C34" w:rsidRDefault="00521C34" w:rsidP="00521C34">
      <w:pPr>
        <w:pStyle w:val="NumberedListLevel1"/>
        <w:numPr>
          <w:ilvl w:val="0"/>
          <w:numId w:val="0"/>
        </w:numPr>
      </w:pPr>
      <w:r>
        <w:t>Users can submit requests for their problems on the service desk on Internal Support Center. The Network and Security Manager responds to user’s requests or complaint in timely manner and adds history for the problem.</w:t>
      </w:r>
    </w:p>
    <w:p w14:paraId="10FF8BD4" w14:textId="77777777" w:rsidR="00521C34" w:rsidRDefault="00521C34" w:rsidP="00521C34">
      <w:pPr>
        <w:pStyle w:val="Heading4"/>
      </w:pPr>
      <w:r>
        <w:t>SOC Compliance Nonconformity</w:t>
      </w:r>
    </w:p>
    <w:p w14:paraId="36A3FC23" w14:textId="77777777" w:rsidR="00521C34" w:rsidRDefault="00521C34" w:rsidP="00521C34">
      <w:pPr>
        <w:pStyle w:val="NumberedListLevel1"/>
        <w:numPr>
          <w:ilvl w:val="0"/>
          <w:numId w:val="0"/>
        </w:numPr>
      </w:pPr>
      <w:r>
        <w:t xml:space="preserve">Any activity not according to the documented procedures of the SOC Standard will be considered as nonconformity and an NCR will be generated against it. Corrective or Preventive actions will be taken accordingly and logged on the NCR respectively. Internal Support Center will be responsible to keep the record of NCR. </w:t>
      </w:r>
    </w:p>
    <w:p w14:paraId="4C0CA66D" w14:textId="77777777" w:rsidR="00521C34" w:rsidRDefault="00521C34" w:rsidP="00521C34">
      <w:pPr>
        <w:pStyle w:val="Heading4"/>
      </w:pPr>
      <w:r>
        <w:t>Information Security Management System Nonconformity</w:t>
      </w:r>
    </w:p>
    <w:p w14:paraId="1C598A07" w14:textId="77777777" w:rsidR="00521C34" w:rsidRDefault="00521C34" w:rsidP="00521C34">
      <w:pPr>
        <w:pStyle w:val="NumberedListLevel1"/>
        <w:numPr>
          <w:ilvl w:val="0"/>
          <w:numId w:val="0"/>
        </w:numPr>
      </w:pPr>
      <w:r>
        <w:t xml:space="preserve">Any activity not according to the documented policies and procedures of the ISMS will be considered as nonconformity and an NCR will be generated against it. Corrective or Preventive </w:t>
      </w:r>
      <w:r>
        <w:lastRenderedPageBreak/>
        <w:t xml:space="preserve">actions will be taken accordingly and logged on the NCR respectively. </w:t>
      </w:r>
      <w:r w:rsidRPr="002D471F">
        <w:t>Principal Internal Auditor</w:t>
      </w:r>
      <w:r>
        <w:t xml:space="preserve"> will be responsible to keep the record of NCR. </w:t>
      </w:r>
    </w:p>
    <w:p w14:paraId="3210EDA2" w14:textId="77777777" w:rsidR="00521C34" w:rsidRDefault="00521C34" w:rsidP="00521C34">
      <w:pPr>
        <w:pStyle w:val="Heading4"/>
      </w:pPr>
      <w:r>
        <w:t>Service Management System Nonconformity</w:t>
      </w:r>
    </w:p>
    <w:p w14:paraId="4E793771" w14:textId="77777777" w:rsidR="00521C34" w:rsidRPr="002345BE" w:rsidRDefault="00521C34" w:rsidP="00521C34">
      <w:pPr>
        <w:pStyle w:val="NumberedListLevel1"/>
        <w:numPr>
          <w:ilvl w:val="0"/>
          <w:numId w:val="0"/>
        </w:numPr>
      </w:pPr>
      <w:r>
        <w:t xml:space="preserve">Any activity that is not in accord to the documented policies and procedures of the Nexelus Security Policy will be considered as nonconformity and an NCR will be generated against it. Corrective or Preventive actions will be taken accordingly and logged on the NCR respectively. </w:t>
      </w:r>
      <w:r w:rsidRPr="002D471F">
        <w:t>Principal Internal Auditor</w:t>
      </w:r>
      <w:r>
        <w:t xml:space="preserve"> will be responsible to keep the record of NCR.</w:t>
      </w:r>
    </w:p>
    <w:p w14:paraId="1B50D0DB" w14:textId="77777777" w:rsidR="00521C34" w:rsidRPr="00862325" w:rsidRDefault="00521C34" w:rsidP="00521C34">
      <w:pPr>
        <w:pStyle w:val="Body"/>
      </w:pPr>
    </w:p>
    <w:p w14:paraId="06691D21" w14:textId="77777777" w:rsidR="00521C34" w:rsidRDefault="00521C34" w:rsidP="00521C34">
      <w:pPr>
        <w:pStyle w:val="Heading3"/>
      </w:pPr>
      <w:bookmarkStart w:id="225" w:name="_Toc87954235"/>
      <w:r>
        <w:t>Authorization for NCRs Closing</w:t>
      </w:r>
      <w:bookmarkEnd w:id="225"/>
    </w:p>
    <w:p w14:paraId="098F3DFA" w14:textId="77777777" w:rsidR="00521C34" w:rsidRDefault="00521C34" w:rsidP="00521C34">
      <w:pPr>
        <w:pStyle w:val="NumberedListLevel1"/>
        <w:numPr>
          <w:ilvl w:val="0"/>
          <w:numId w:val="0"/>
        </w:numPr>
        <w:ind w:left="360" w:hanging="360"/>
      </w:pPr>
      <w:r>
        <w:t>All closed NCRs are submitted to Principal Internal Audit for record and closure.</w:t>
      </w:r>
    </w:p>
    <w:p w14:paraId="57496221" w14:textId="77777777" w:rsidR="00521C34" w:rsidRDefault="00521C34" w:rsidP="00521C34">
      <w:pPr>
        <w:pStyle w:val="Heading3"/>
      </w:pPr>
      <w:bookmarkStart w:id="226" w:name="_Toc87954236"/>
      <w:r>
        <w:t>Maintenance of Records</w:t>
      </w:r>
      <w:bookmarkEnd w:id="226"/>
    </w:p>
    <w:p w14:paraId="354682AD" w14:textId="77777777" w:rsidR="00521C34" w:rsidRDefault="00521C34" w:rsidP="00521C34">
      <w:pPr>
        <w:pStyle w:val="NumberedListLevel1"/>
        <w:numPr>
          <w:ilvl w:val="0"/>
          <w:numId w:val="0"/>
        </w:numPr>
        <w:ind w:left="360" w:hanging="360"/>
      </w:pPr>
      <w:r>
        <w:t>Records related to Non-Conformance activities will be maintained</w:t>
      </w:r>
    </w:p>
    <w:p w14:paraId="25DFBF03" w14:textId="77777777" w:rsidR="002472EF" w:rsidRDefault="002472EF" w:rsidP="002472EF">
      <w:pPr>
        <w:pStyle w:val="Heading2"/>
      </w:pPr>
      <w:bookmarkStart w:id="227" w:name="_Toc87954210"/>
      <w:r>
        <w:lastRenderedPageBreak/>
        <w:t>Incident Reporting Policy</w:t>
      </w:r>
      <w:bookmarkEnd w:id="227"/>
    </w:p>
    <w:p w14:paraId="13AF9BC7" w14:textId="77777777" w:rsidR="002472EF" w:rsidRDefault="002472EF" w:rsidP="002472EF">
      <w:r w:rsidRPr="00980B0B">
        <w:t xml:space="preserve">All incidents, accidents and hazards are reported to designated authorities as defined in the procedure. By doing this </w:t>
      </w:r>
      <w:r>
        <w:t>Nexelus</w:t>
      </w:r>
      <w:r w:rsidRPr="00980B0B">
        <w:t xml:space="preserve"> will keep the record for all the reported incidents, accidents</w:t>
      </w:r>
      <w:r>
        <w:t xml:space="preserve">, </w:t>
      </w:r>
      <w:r w:rsidRPr="00980B0B">
        <w:t>and hazards. Moreover, we will also learn from these events as to avoid such scenarios in future.</w:t>
      </w:r>
    </w:p>
    <w:p w14:paraId="52F7D1EC" w14:textId="77777777" w:rsidR="002472EF" w:rsidRDefault="002472EF" w:rsidP="002472EF">
      <w:pPr>
        <w:jc w:val="center"/>
      </w:pPr>
      <w:r w:rsidRPr="00166275">
        <w:rPr>
          <w:noProof/>
        </w:rPr>
        <w:drawing>
          <wp:inline distT="0" distB="0" distL="0" distR="0" wp14:anchorId="2FFB34FF" wp14:editId="532CEB09">
            <wp:extent cx="4253024" cy="2392326"/>
            <wp:effectExtent l="0" t="0" r="0" b="825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7"/>
                    <a:stretch>
                      <a:fillRect/>
                    </a:stretch>
                  </pic:blipFill>
                  <pic:spPr>
                    <a:xfrm>
                      <a:off x="0" y="0"/>
                      <a:ext cx="4273378" cy="2403775"/>
                    </a:xfrm>
                    <a:prstGeom prst="rect">
                      <a:avLst/>
                    </a:prstGeom>
                  </pic:spPr>
                </pic:pic>
              </a:graphicData>
            </a:graphic>
          </wp:inline>
        </w:drawing>
      </w:r>
    </w:p>
    <w:p w14:paraId="083D2028" w14:textId="77777777" w:rsidR="002472EF" w:rsidRDefault="002472EF" w:rsidP="002472EF">
      <w:pPr>
        <w:pStyle w:val="TableCaption"/>
        <w:jc w:val="center"/>
      </w:pPr>
      <w:bookmarkStart w:id="228" w:name="_Toc411866437"/>
      <w:r w:rsidRPr="00941E6F">
        <w:t xml:space="preserve">Incident </w:t>
      </w:r>
      <w:r>
        <w:t>Management</w:t>
      </w:r>
      <w:r w:rsidRPr="00941E6F">
        <w:t xml:space="preserve"> Proce</w:t>
      </w:r>
      <w:bookmarkEnd w:id="228"/>
      <w:r>
        <w:t>ss</w:t>
      </w:r>
    </w:p>
    <w:p w14:paraId="2C0754B5" w14:textId="77777777" w:rsidR="002472EF" w:rsidRDefault="002472EF" w:rsidP="002472EF">
      <w:pPr>
        <w:jc w:val="center"/>
      </w:pPr>
    </w:p>
    <w:p w14:paraId="304963BE" w14:textId="77777777" w:rsidR="002472EF" w:rsidRDefault="002472EF" w:rsidP="002472EF">
      <w:pPr>
        <w:pStyle w:val="Heading3"/>
      </w:pPr>
      <w:bookmarkStart w:id="229" w:name="_Toc87954211"/>
      <w:r>
        <w:t>Types of Incidents</w:t>
      </w:r>
      <w:bookmarkEnd w:id="229"/>
    </w:p>
    <w:p w14:paraId="0A844E83" w14:textId="77777777" w:rsidR="002472EF" w:rsidRDefault="002472EF" w:rsidP="002472EF">
      <w:r>
        <w:t xml:space="preserve">There are number of incidents which can be predicted or anticipated of while operating in software development industry. Some of them are standard and common with other industries. Some of the incidents’ categories are given below. </w:t>
      </w:r>
    </w:p>
    <w:p w14:paraId="10C4ACF1" w14:textId="77777777" w:rsidR="002472EF" w:rsidRDefault="002472EF" w:rsidP="002472EF">
      <w:pPr>
        <w:pStyle w:val="BulletedListLevel1"/>
      </w:pPr>
      <w:r>
        <w:t xml:space="preserve">Infrastructure failure </w:t>
      </w:r>
    </w:p>
    <w:p w14:paraId="642B599D" w14:textId="77777777" w:rsidR="002472EF" w:rsidRDefault="002472EF" w:rsidP="002472EF">
      <w:pPr>
        <w:pStyle w:val="BulletedListLevel1"/>
      </w:pPr>
      <w:r>
        <w:t>Data loss</w:t>
      </w:r>
    </w:p>
    <w:p w14:paraId="6E19C17C" w14:textId="77777777" w:rsidR="002472EF" w:rsidRDefault="002472EF" w:rsidP="002472EF">
      <w:pPr>
        <w:pStyle w:val="BulletedListLevel1"/>
      </w:pPr>
      <w:r>
        <w:t>Data theft</w:t>
      </w:r>
    </w:p>
    <w:p w14:paraId="6D20B000" w14:textId="77777777" w:rsidR="002472EF" w:rsidRDefault="002472EF" w:rsidP="002472EF">
      <w:pPr>
        <w:pStyle w:val="BulletedListLevel1"/>
      </w:pPr>
      <w:r>
        <w:t>Fire</w:t>
      </w:r>
    </w:p>
    <w:p w14:paraId="1A0CD6E1" w14:textId="77777777" w:rsidR="002472EF" w:rsidRDefault="002472EF" w:rsidP="002472EF">
      <w:pPr>
        <w:pStyle w:val="BulletedListLevel1"/>
      </w:pPr>
      <w:r>
        <w:t>Civil unrest (strike, riots, fight, sabotage, and other forms of crime)</w:t>
      </w:r>
    </w:p>
    <w:p w14:paraId="799C3859" w14:textId="77777777" w:rsidR="002472EF" w:rsidRDefault="002472EF" w:rsidP="002472EF">
      <w:pPr>
        <w:pStyle w:val="BulletedListLevel1"/>
      </w:pPr>
      <w:r>
        <w:t>Terrorist activity (bomb blast, bomb alert)</w:t>
      </w:r>
    </w:p>
    <w:p w14:paraId="792A9A86" w14:textId="77777777" w:rsidR="002472EF" w:rsidRDefault="002472EF" w:rsidP="002472EF">
      <w:pPr>
        <w:pStyle w:val="BulletedListLevel1"/>
      </w:pPr>
      <w:r>
        <w:t>Physical security breach</w:t>
      </w:r>
    </w:p>
    <w:p w14:paraId="727711F8" w14:textId="77777777" w:rsidR="002472EF" w:rsidRDefault="002472EF" w:rsidP="002472EF">
      <w:pPr>
        <w:pStyle w:val="BulletedListLevel1"/>
      </w:pPr>
      <w:r>
        <w:t>Building damage issues</w:t>
      </w:r>
    </w:p>
    <w:p w14:paraId="5CF94AB5" w14:textId="77777777" w:rsidR="002472EF" w:rsidRDefault="002472EF" w:rsidP="002472EF">
      <w:pPr>
        <w:pStyle w:val="BulletedListLevel1"/>
      </w:pPr>
      <w:r>
        <w:t>Utility failure (Power &amp; Water)</w:t>
      </w:r>
    </w:p>
    <w:p w14:paraId="62B3E615" w14:textId="77777777" w:rsidR="002472EF" w:rsidRDefault="002472EF" w:rsidP="002472EF">
      <w:pPr>
        <w:pStyle w:val="BulletedListLevel1"/>
      </w:pPr>
      <w:r>
        <w:t>Service Interruption</w:t>
      </w:r>
    </w:p>
    <w:p w14:paraId="2A8E95C9" w14:textId="77777777" w:rsidR="002472EF" w:rsidRDefault="002472EF" w:rsidP="002472EF">
      <w:pPr>
        <w:pStyle w:val="Heading3"/>
      </w:pPr>
      <w:bookmarkStart w:id="230" w:name="_Toc87954212"/>
      <w:r>
        <w:t>Critical Incidents</w:t>
      </w:r>
      <w:bookmarkEnd w:id="230"/>
    </w:p>
    <w:p w14:paraId="3B1517E9" w14:textId="77777777" w:rsidR="002472EF" w:rsidRDefault="002472EF" w:rsidP="002472EF">
      <w:r>
        <w:t>Few of the critical incidents and their responsible personnel are as under:</w:t>
      </w:r>
    </w:p>
    <w:tbl>
      <w:tblPr>
        <w:tblStyle w:val="TableGrid"/>
        <w:tblW w:w="9378" w:type="dxa"/>
        <w:tblLook w:val="04A0" w:firstRow="1" w:lastRow="0" w:firstColumn="1" w:lastColumn="0" w:noHBand="0" w:noVBand="1"/>
      </w:tblPr>
      <w:tblGrid>
        <w:gridCol w:w="846"/>
        <w:gridCol w:w="2329"/>
        <w:gridCol w:w="3690"/>
        <w:gridCol w:w="2513"/>
      </w:tblGrid>
      <w:tr w:rsidR="002472EF" w14:paraId="2407AA1C" w14:textId="77777777" w:rsidTr="002815F0">
        <w:trPr>
          <w:cnfStyle w:val="100000000000" w:firstRow="1" w:lastRow="0" w:firstColumn="0" w:lastColumn="0" w:oddVBand="0" w:evenVBand="0" w:oddHBand="0" w:evenHBand="0" w:firstRowFirstColumn="0" w:firstRowLastColumn="0" w:lastRowFirstColumn="0" w:lastRowLastColumn="0"/>
          <w:trHeight w:val="432"/>
        </w:trPr>
        <w:tc>
          <w:tcPr>
            <w:tcW w:w="846" w:type="dxa"/>
            <w:vAlign w:val="center"/>
          </w:tcPr>
          <w:p w14:paraId="334321F5" w14:textId="77777777" w:rsidR="002472EF" w:rsidRDefault="002472EF" w:rsidP="002815F0">
            <w:pPr>
              <w:pStyle w:val="Body"/>
              <w:spacing w:before="60" w:after="60"/>
            </w:pPr>
            <w:r>
              <w:t>Item</w:t>
            </w:r>
          </w:p>
        </w:tc>
        <w:tc>
          <w:tcPr>
            <w:tcW w:w="2329" w:type="dxa"/>
            <w:vAlign w:val="center"/>
          </w:tcPr>
          <w:p w14:paraId="317A8574" w14:textId="77777777" w:rsidR="002472EF" w:rsidRDefault="002472EF" w:rsidP="002815F0">
            <w:pPr>
              <w:pStyle w:val="Body"/>
              <w:spacing w:before="60" w:after="60"/>
            </w:pPr>
            <w:r>
              <w:t>Incident</w:t>
            </w:r>
          </w:p>
        </w:tc>
        <w:tc>
          <w:tcPr>
            <w:tcW w:w="3690" w:type="dxa"/>
            <w:vAlign w:val="center"/>
          </w:tcPr>
          <w:p w14:paraId="445E77A0" w14:textId="77777777" w:rsidR="002472EF" w:rsidRDefault="002472EF" w:rsidP="002815F0">
            <w:pPr>
              <w:pStyle w:val="Body"/>
              <w:spacing w:before="60" w:after="60"/>
            </w:pPr>
            <w:r>
              <w:t>Owner (Pakistan)</w:t>
            </w:r>
          </w:p>
        </w:tc>
        <w:tc>
          <w:tcPr>
            <w:tcW w:w="2513" w:type="dxa"/>
            <w:vAlign w:val="center"/>
          </w:tcPr>
          <w:p w14:paraId="77200FB6" w14:textId="77777777" w:rsidR="002472EF" w:rsidRDefault="002472EF" w:rsidP="002815F0">
            <w:pPr>
              <w:pStyle w:val="Body"/>
              <w:spacing w:before="60" w:after="60"/>
            </w:pPr>
            <w:r>
              <w:t>Owner (USA)</w:t>
            </w:r>
          </w:p>
        </w:tc>
      </w:tr>
      <w:tr w:rsidR="002472EF" w14:paraId="433FAFE9" w14:textId="77777777" w:rsidTr="002815F0">
        <w:trPr>
          <w:trHeight w:val="432"/>
        </w:trPr>
        <w:tc>
          <w:tcPr>
            <w:tcW w:w="846" w:type="dxa"/>
            <w:vAlign w:val="center"/>
          </w:tcPr>
          <w:p w14:paraId="5515CAB7" w14:textId="77777777" w:rsidR="002472EF" w:rsidRDefault="002472EF" w:rsidP="002815F0">
            <w:pPr>
              <w:pStyle w:val="Body"/>
              <w:numPr>
                <w:ilvl w:val="0"/>
                <w:numId w:val="19"/>
              </w:numPr>
              <w:spacing w:before="60" w:after="60"/>
            </w:pPr>
          </w:p>
        </w:tc>
        <w:tc>
          <w:tcPr>
            <w:tcW w:w="2329" w:type="dxa"/>
            <w:vAlign w:val="center"/>
          </w:tcPr>
          <w:p w14:paraId="400EA074" w14:textId="77777777" w:rsidR="002472EF" w:rsidRDefault="002472EF" w:rsidP="002815F0">
            <w:pPr>
              <w:pStyle w:val="Body"/>
              <w:spacing w:before="60" w:after="60"/>
            </w:pPr>
            <w:r>
              <w:t>Network</w:t>
            </w:r>
          </w:p>
        </w:tc>
        <w:tc>
          <w:tcPr>
            <w:tcW w:w="3690" w:type="dxa"/>
            <w:vAlign w:val="center"/>
          </w:tcPr>
          <w:p w14:paraId="0C2E510B" w14:textId="77777777" w:rsidR="002472EF" w:rsidRDefault="002472EF" w:rsidP="002815F0">
            <w:pPr>
              <w:pStyle w:val="Body"/>
              <w:spacing w:before="60" w:after="60"/>
            </w:pPr>
            <w:r>
              <w:t xml:space="preserve">Shafiq Ahmad </w:t>
            </w:r>
          </w:p>
        </w:tc>
        <w:tc>
          <w:tcPr>
            <w:tcW w:w="2513" w:type="dxa"/>
            <w:vAlign w:val="center"/>
          </w:tcPr>
          <w:p w14:paraId="67E7D0BC" w14:textId="77777777" w:rsidR="002472EF" w:rsidRDefault="002472EF" w:rsidP="002815F0">
            <w:pPr>
              <w:pStyle w:val="Body"/>
              <w:spacing w:before="60" w:after="60"/>
            </w:pPr>
            <w:r>
              <w:t xml:space="preserve">Peter </w:t>
            </w:r>
            <w:proofErr w:type="spellStart"/>
            <w:r>
              <w:t>Plakowski</w:t>
            </w:r>
            <w:proofErr w:type="spellEnd"/>
          </w:p>
        </w:tc>
      </w:tr>
      <w:tr w:rsidR="002472EF" w14:paraId="77F8D8FB" w14:textId="77777777" w:rsidTr="002815F0">
        <w:trPr>
          <w:trHeight w:val="432"/>
        </w:trPr>
        <w:tc>
          <w:tcPr>
            <w:tcW w:w="846" w:type="dxa"/>
            <w:vAlign w:val="center"/>
          </w:tcPr>
          <w:p w14:paraId="7D4C61E5" w14:textId="77777777" w:rsidR="002472EF" w:rsidRDefault="002472EF" w:rsidP="002815F0">
            <w:pPr>
              <w:pStyle w:val="Body"/>
              <w:numPr>
                <w:ilvl w:val="0"/>
                <w:numId w:val="19"/>
              </w:numPr>
              <w:spacing w:before="60" w:after="60"/>
            </w:pPr>
          </w:p>
        </w:tc>
        <w:tc>
          <w:tcPr>
            <w:tcW w:w="2329" w:type="dxa"/>
            <w:vAlign w:val="center"/>
          </w:tcPr>
          <w:p w14:paraId="76548FBD" w14:textId="77777777" w:rsidR="002472EF" w:rsidRDefault="002472EF" w:rsidP="002815F0">
            <w:pPr>
              <w:pStyle w:val="Body"/>
              <w:spacing w:before="60" w:after="60"/>
            </w:pPr>
            <w:r>
              <w:t>Infrastructure</w:t>
            </w:r>
          </w:p>
        </w:tc>
        <w:tc>
          <w:tcPr>
            <w:tcW w:w="3690" w:type="dxa"/>
            <w:vAlign w:val="center"/>
          </w:tcPr>
          <w:p w14:paraId="251B481D" w14:textId="77777777" w:rsidR="002472EF" w:rsidRDefault="002472EF" w:rsidP="002815F0">
            <w:pPr>
              <w:pStyle w:val="Body"/>
              <w:spacing w:before="60" w:after="60"/>
            </w:pPr>
            <w:r>
              <w:t xml:space="preserve">Arshad Sadal </w:t>
            </w:r>
          </w:p>
        </w:tc>
        <w:tc>
          <w:tcPr>
            <w:tcW w:w="2513" w:type="dxa"/>
            <w:vAlign w:val="center"/>
          </w:tcPr>
          <w:p w14:paraId="22AA3D27" w14:textId="77777777" w:rsidR="002472EF" w:rsidRDefault="002472EF" w:rsidP="002815F0">
            <w:pPr>
              <w:pStyle w:val="Body"/>
              <w:spacing w:before="60" w:after="60"/>
            </w:pPr>
            <w:r>
              <w:t>Imran Rahman</w:t>
            </w:r>
          </w:p>
        </w:tc>
      </w:tr>
      <w:tr w:rsidR="002472EF" w14:paraId="6D736F95" w14:textId="77777777" w:rsidTr="002815F0">
        <w:trPr>
          <w:trHeight w:val="432"/>
        </w:trPr>
        <w:tc>
          <w:tcPr>
            <w:tcW w:w="846" w:type="dxa"/>
            <w:vAlign w:val="center"/>
          </w:tcPr>
          <w:p w14:paraId="20A910E4" w14:textId="77777777" w:rsidR="002472EF" w:rsidRDefault="002472EF" w:rsidP="002815F0">
            <w:pPr>
              <w:pStyle w:val="Body"/>
              <w:numPr>
                <w:ilvl w:val="0"/>
                <w:numId w:val="19"/>
              </w:numPr>
              <w:spacing w:before="60" w:after="60"/>
            </w:pPr>
          </w:p>
        </w:tc>
        <w:tc>
          <w:tcPr>
            <w:tcW w:w="2329" w:type="dxa"/>
            <w:vAlign w:val="center"/>
          </w:tcPr>
          <w:p w14:paraId="10F9D079" w14:textId="77777777" w:rsidR="002472EF" w:rsidRDefault="002472EF" w:rsidP="002815F0">
            <w:pPr>
              <w:pStyle w:val="Body"/>
              <w:spacing w:before="60" w:after="60"/>
            </w:pPr>
            <w:r>
              <w:t>Network Hacking</w:t>
            </w:r>
          </w:p>
        </w:tc>
        <w:tc>
          <w:tcPr>
            <w:tcW w:w="3690" w:type="dxa"/>
            <w:vAlign w:val="center"/>
          </w:tcPr>
          <w:p w14:paraId="5ABF7D09" w14:textId="77777777" w:rsidR="002472EF" w:rsidRDefault="002472EF" w:rsidP="002815F0">
            <w:pPr>
              <w:pStyle w:val="Body"/>
              <w:spacing w:before="60" w:after="60"/>
            </w:pPr>
            <w:r>
              <w:t>Shafiq Ahmad</w:t>
            </w:r>
          </w:p>
        </w:tc>
        <w:tc>
          <w:tcPr>
            <w:tcW w:w="2513" w:type="dxa"/>
            <w:vAlign w:val="center"/>
          </w:tcPr>
          <w:p w14:paraId="7F2C9C41" w14:textId="77777777" w:rsidR="002472EF" w:rsidRDefault="002472EF" w:rsidP="002815F0">
            <w:pPr>
              <w:pStyle w:val="Body"/>
              <w:spacing w:before="60" w:after="60"/>
            </w:pPr>
            <w:r>
              <w:t xml:space="preserve">Peter </w:t>
            </w:r>
            <w:proofErr w:type="spellStart"/>
            <w:r>
              <w:t>Plakowski</w:t>
            </w:r>
            <w:proofErr w:type="spellEnd"/>
          </w:p>
        </w:tc>
      </w:tr>
      <w:tr w:rsidR="002472EF" w14:paraId="3BC013A4" w14:textId="77777777" w:rsidTr="002815F0">
        <w:trPr>
          <w:trHeight w:val="432"/>
        </w:trPr>
        <w:tc>
          <w:tcPr>
            <w:tcW w:w="846" w:type="dxa"/>
            <w:vAlign w:val="center"/>
          </w:tcPr>
          <w:p w14:paraId="008C9EA5" w14:textId="77777777" w:rsidR="002472EF" w:rsidRDefault="002472EF" w:rsidP="002815F0">
            <w:pPr>
              <w:pStyle w:val="Body"/>
              <w:numPr>
                <w:ilvl w:val="0"/>
                <w:numId w:val="19"/>
              </w:numPr>
              <w:spacing w:before="60" w:after="60"/>
            </w:pPr>
          </w:p>
        </w:tc>
        <w:tc>
          <w:tcPr>
            <w:tcW w:w="2329" w:type="dxa"/>
            <w:vAlign w:val="center"/>
          </w:tcPr>
          <w:p w14:paraId="2DAEC8A1" w14:textId="77777777" w:rsidR="002472EF" w:rsidRDefault="002472EF" w:rsidP="002815F0">
            <w:pPr>
              <w:pStyle w:val="Body"/>
              <w:spacing w:before="60" w:after="60"/>
            </w:pPr>
            <w:r>
              <w:t>Software Hacking</w:t>
            </w:r>
          </w:p>
        </w:tc>
        <w:tc>
          <w:tcPr>
            <w:tcW w:w="3690" w:type="dxa"/>
            <w:vAlign w:val="center"/>
          </w:tcPr>
          <w:p w14:paraId="2553942B" w14:textId="77777777" w:rsidR="002472EF" w:rsidRDefault="002472EF" w:rsidP="002815F0">
            <w:pPr>
              <w:pStyle w:val="Body"/>
              <w:spacing w:before="60" w:after="60"/>
            </w:pPr>
            <w:r>
              <w:t>Tauseef Shahzad</w:t>
            </w:r>
          </w:p>
        </w:tc>
        <w:tc>
          <w:tcPr>
            <w:tcW w:w="2513" w:type="dxa"/>
            <w:vAlign w:val="center"/>
          </w:tcPr>
          <w:p w14:paraId="12680622" w14:textId="77777777" w:rsidR="002472EF" w:rsidRDefault="002472EF" w:rsidP="002815F0">
            <w:pPr>
              <w:pStyle w:val="Body"/>
              <w:spacing w:before="60" w:after="60"/>
            </w:pPr>
            <w:r>
              <w:t>Asim Jameel</w:t>
            </w:r>
          </w:p>
        </w:tc>
      </w:tr>
      <w:tr w:rsidR="002472EF" w14:paraId="4CA89857" w14:textId="77777777" w:rsidTr="002815F0">
        <w:trPr>
          <w:trHeight w:val="432"/>
        </w:trPr>
        <w:tc>
          <w:tcPr>
            <w:tcW w:w="846" w:type="dxa"/>
            <w:vAlign w:val="center"/>
          </w:tcPr>
          <w:p w14:paraId="52BE4F22" w14:textId="77777777" w:rsidR="002472EF" w:rsidRDefault="002472EF" w:rsidP="002815F0">
            <w:pPr>
              <w:pStyle w:val="Body"/>
              <w:numPr>
                <w:ilvl w:val="0"/>
                <w:numId w:val="19"/>
              </w:numPr>
              <w:spacing w:before="60" w:after="60"/>
            </w:pPr>
          </w:p>
        </w:tc>
        <w:tc>
          <w:tcPr>
            <w:tcW w:w="2329" w:type="dxa"/>
            <w:vAlign w:val="center"/>
          </w:tcPr>
          <w:p w14:paraId="69EEB7B2" w14:textId="77777777" w:rsidR="002472EF" w:rsidRDefault="002472EF" w:rsidP="002815F0">
            <w:pPr>
              <w:pStyle w:val="Body"/>
              <w:spacing w:before="60" w:after="60"/>
            </w:pPr>
            <w:r>
              <w:t>Application Crash</w:t>
            </w:r>
          </w:p>
        </w:tc>
        <w:tc>
          <w:tcPr>
            <w:tcW w:w="6203" w:type="dxa"/>
            <w:gridSpan w:val="2"/>
            <w:vAlign w:val="center"/>
          </w:tcPr>
          <w:p w14:paraId="060A1A88" w14:textId="77777777" w:rsidR="002472EF" w:rsidRDefault="002472EF" w:rsidP="002815F0">
            <w:pPr>
              <w:pStyle w:val="Body"/>
              <w:spacing w:before="60" w:after="60"/>
              <w:jc w:val="center"/>
            </w:pPr>
            <w:r>
              <w:t>Support (</w:t>
            </w:r>
            <w:hyperlink r:id="rId38" w:history="1">
              <w:r w:rsidRPr="009A3616">
                <w:rPr>
                  <w:rStyle w:val="Hyperlink"/>
                </w:rPr>
                <w:t>support@</w:t>
              </w:r>
              <w:r>
                <w:rPr>
                  <w:rStyle w:val="Hyperlink"/>
                </w:rPr>
                <w:t>Nexelus</w:t>
              </w:r>
              <w:r w:rsidRPr="009A3616">
                <w:rPr>
                  <w:rStyle w:val="Hyperlink"/>
                </w:rPr>
                <w:t>.net</w:t>
              </w:r>
            </w:hyperlink>
            <w:r>
              <w:t>)</w:t>
            </w:r>
          </w:p>
        </w:tc>
      </w:tr>
      <w:tr w:rsidR="002472EF" w14:paraId="09D91FED" w14:textId="77777777" w:rsidTr="002815F0">
        <w:trPr>
          <w:trHeight w:val="432"/>
        </w:trPr>
        <w:tc>
          <w:tcPr>
            <w:tcW w:w="846" w:type="dxa"/>
            <w:vAlign w:val="center"/>
          </w:tcPr>
          <w:p w14:paraId="7AE91FA3" w14:textId="77777777" w:rsidR="002472EF" w:rsidRDefault="002472EF" w:rsidP="002815F0">
            <w:pPr>
              <w:pStyle w:val="Body"/>
              <w:numPr>
                <w:ilvl w:val="0"/>
                <w:numId w:val="19"/>
              </w:numPr>
              <w:spacing w:before="60" w:after="60"/>
            </w:pPr>
          </w:p>
        </w:tc>
        <w:tc>
          <w:tcPr>
            <w:tcW w:w="2329" w:type="dxa"/>
            <w:vAlign w:val="center"/>
          </w:tcPr>
          <w:p w14:paraId="5C6FAED8" w14:textId="77777777" w:rsidR="002472EF" w:rsidRDefault="002472EF" w:rsidP="002815F0">
            <w:pPr>
              <w:pStyle w:val="Body"/>
              <w:spacing w:before="60" w:after="60"/>
            </w:pPr>
          </w:p>
        </w:tc>
        <w:tc>
          <w:tcPr>
            <w:tcW w:w="6203" w:type="dxa"/>
            <w:gridSpan w:val="2"/>
            <w:vAlign w:val="center"/>
          </w:tcPr>
          <w:p w14:paraId="43936D69" w14:textId="77777777" w:rsidR="002472EF" w:rsidRDefault="002472EF" w:rsidP="002815F0">
            <w:pPr>
              <w:pStyle w:val="Body"/>
              <w:spacing w:before="60" w:after="60"/>
              <w:jc w:val="center"/>
            </w:pPr>
          </w:p>
        </w:tc>
      </w:tr>
    </w:tbl>
    <w:p w14:paraId="69AA8536" w14:textId="77777777" w:rsidR="002472EF" w:rsidRDefault="002472EF" w:rsidP="002472EF">
      <w:pPr>
        <w:pStyle w:val="Body"/>
      </w:pPr>
      <w:bookmarkStart w:id="231" w:name="_Toc87954213"/>
    </w:p>
    <w:p w14:paraId="4DC558B6" w14:textId="77777777" w:rsidR="002472EF" w:rsidRDefault="002472EF" w:rsidP="002472EF">
      <w:pPr>
        <w:pStyle w:val="Heading3"/>
      </w:pPr>
      <w:r>
        <w:t>Internal Reporting</w:t>
      </w:r>
      <w:bookmarkEnd w:id="231"/>
      <w:r>
        <w:t xml:space="preserve"> </w:t>
      </w:r>
    </w:p>
    <w:p w14:paraId="26E90DC5" w14:textId="77777777" w:rsidR="002472EF" w:rsidRDefault="002472EF" w:rsidP="002472EF">
      <w:r>
        <w:t>All the internal incidents, accidents, or hazards at Nexelus are reported on Internal Service Desk on Jira portal. HR, Admin, Accounts, Senior Network Engineer and/or Administrator and General Manager are involved in the Incident Management Team. General Manager is the head of Incident Management Team. All the decisions will be taken after his approval.</w:t>
      </w:r>
    </w:p>
    <w:p w14:paraId="55C1F543" w14:textId="77777777" w:rsidR="002472EF" w:rsidRDefault="002472EF" w:rsidP="002472EF">
      <w:pPr>
        <w:pStyle w:val="BulletedListLevel1"/>
      </w:pPr>
      <w:r>
        <w:t>For every incident, the incident is reported on Jira portal, and its related actions and root cause is mentioned over there. However, in case of emergency issues are also fixed on verbal communication and are then logged on Jira later. For more details Change Management Procedure is available.</w:t>
      </w:r>
    </w:p>
    <w:p w14:paraId="0CEAFC1C" w14:textId="77777777" w:rsidR="002472EF" w:rsidRDefault="002472EF" w:rsidP="002472EF">
      <w:pPr>
        <w:pStyle w:val="BulletedListLevel1"/>
      </w:pPr>
      <w:r>
        <w:t>It is the duty of the person who witnesses any incident to report it on Jira center.</w:t>
      </w:r>
    </w:p>
    <w:p w14:paraId="2DD67FCF" w14:textId="77777777" w:rsidR="002472EF" w:rsidRDefault="002472EF" w:rsidP="002472EF">
      <w:pPr>
        <w:pStyle w:val="BulletedListLevel1"/>
      </w:pPr>
      <w:r>
        <w:t>It is the responsibility of the incident management team to take appropriate actions against all incidents.</w:t>
      </w:r>
    </w:p>
    <w:p w14:paraId="18F20689" w14:textId="77777777" w:rsidR="002472EF" w:rsidRDefault="002472EF" w:rsidP="002472EF">
      <w:pPr>
        <w:pStyle w:val="BulletedListLevel1"/>
      </w:pPr>
      <w:r>
        <w:t>Admin Manager checks all issues and assigns to concerned individual. Email is sent automatically to the concerned individual, and he/she is then responsible to resolve the issue.</w:t>
      </w:r>
    </w:p>
    <w:p w14:paraId="17F1838C" w14:textId="77777777" w:rsidR="002472EF" w:rsidRDefault="002472EF" w:rsidP="002472EF">
      <w:pPr>
        <w:pStyle w:val="BulletedListLevel1"/>
      </w:pPr>
      <w:r>
        <w:t>Though not necessary but a ‘Lesson Learnt Report’ should be prepared.</w:t>
      </w:r>
    </w:p>
    <w:p w14:paraId="27505A2B" w14:textId="77777777" w:rsidR="002472EF" w:rsidRDefault="002472EF" w:rsidP="002472EF">
      <w:pPr>
        <w:pStyle w:val="BulletedListLevel1"/>
        <w:numPr>
          <w:ilvl w:val="0"/>
          <w:numId w:val="0"/>
        </w:numPr>
      </w:pPr>
      <w:r>
        <w:t>In case of any legal breach, Incident Management Team will report using information on following:</w:t>
      </w:r>
    </w:p>
    <w:p w14:paraId="509FE1F6" w14:textId="77777777" w:rsidR="002472EF" w:rsidRDefault="002472EF" w:rsidP="002472EF">
      <w:pPr>
        <w:pStyle w:val="Heading3"/>
      </w:pPr>
      <w:bookmarkStart w:id="232" w:name="_Toc87954214"/>
      <w:r>
        <w:t>External/Client Reporting</w:t>
      </w:r>
      <w:bookmarkEnd w:id="232"/>
      <w:r>
        <w:t xml:space="preserve"> </w:t>
      </w:r>
    </w:p>
    <w:p w14:paraId="20AC7901" w14:textId="77777777" w:rsidR="002472EF" w:rsidRDefault="002472EF" w:rsidP="002472EF">
      <w:r>
        <w:t>For external/client reporting following are used:</w:t>
      </w:r>
    </w:p>
    <w:p w14:paraId="13AADEA7" w14:textId="77777777" w:rsidR="002472EF" w:rsidRDefault="002472EF" w:rsidP="002472EF">
      <w:pPr>
        <w:pStyle w:val="BulletedListLevel1"/>
      </w:pPr>
      <w:r>
        <w:t>Support center (Jira)</w:t>
      </w:r>
    </w:p>
    <w:p w14:paraId="1D2C647E" w14:textId="77777777" w:rsidR="002472EF" w:rsidRDefault="002472EF" w:rsidP="002472EF">
      <w:pPr>
        <w:pStyle w:val="BulletedListLevel1"/>
      </w:pPr>
      <w:r>
        <w:t>Emails</w:t>
      </w:r>
    </w:p>
    <w:p w14:paraId="4B17F59D" w14:textId="77777777" w:rsidR="002472EF" w:rsidRDefault="002472EF" w:rsidP="002472EF">
      <w:pPr>
        <w:pStyle w:val="BulletedListLevel1"/>
      </w:pPr>
      <w:r>
        <w:t>Phone Calls</w:t>
      </w:r>
    </w:p>
    <w:p w14:paraId="71365895" w14:textId="77777777" w:rsidR="002472EF" w:rsidRDefault="002472EF" w:rsidP="002472EF">
      <w:pPr>
        <w:pStyle w:val="BulletedListLevel1"/>
      </w:pPr>
      <w:r>
        <w:t>Microsoft Teams</w:t>
      </w:r>
    </w:p>
    <w:p w14:paraId="4CF13015" w14:textId="77777777" w:rsidR="002472EF" w:rsidRDefault="002472EF" w:rsidP="002472EF">
      <w:r>
        <w:t>External issues include client complaints, suggestions, enhancements, data beach, and/or incidents relating to Nexelus Application and customer Services etc.</w:t>
      </w:r>
    </w:p>
    <w:p w14:paraId="5BCE7B75" w14:textId="77777777" w:rsidR="002472EF" w:rsidRDefault="002472EF" w:rsidP="002472EF">
      <w:r>
        <w:t xml:space="preserve">Reference(s): </w:t>
      </w:r>
    </w:p>
    <w:p w14:paraId="1B630B93" w14:textId="77777777" w:rsidR="002472EF" w:rsidRDefault="002472EF" w:rsidP="002472EF">
      <w:pPr>
        <w:pStyle w:val="BulletedListLevel1"/>
      </w:pPr>
      <w:r>
        <w:t>Support Center (Jira)</w:t>
      </w:r>
    </w:p>
    <w:p w14:paraId="41BFD899" w14:textId="77777777" w:rsidR="002472EF" w:rsidRDefault="002472EF" w:rsidP="002472EF">
      <w:pPr>
        <w:pStyle w:val="Heading3"/>
      </w:pPr>
      <w:bookmarkStart w:id="233" w:name="_Toc87954215"/>
      <w:r>
        <w:t>Collection of Evidence</w:t>
      </w:r>
      <w:bookmarkEnd w:id="233"/>
      <w:r>
        <w:t xml:space="preserve"> </w:t>
      </w:r>
    </w:p>
    <w:p w14:paraId="77E54962" w14:textId="77777777" w:rsidR="002472EF" w:rsidRDefault="002472EF" w:rsidP="002472EF">
      <w:r>
        <w:t xml:space="preserve">This activity depends upon the place of occurrence of an incident. If it is in the premises of Nexelus then it is the responsibility of NSS Team to collect the evidence and maintain records </w:t>
      </w:r>
      <w:r>
        <w:lastRenderedPageBreak/>
        <w:t>for it. If the incident occurs in the building, then it is the duty of Manager Admin to keep the records of incident evidence. Moreover, in case of a major disaster, NSS Team can make joint effort with Manager Admin to collect and save the evidence.</w:t>
      </w:r>
    </w:p>
    <w:p w14:paraId="323D32B5" w14:textId="77777777" w:rsidR="002472EF" w:rsidRDefault="002472EF" w:rsidP="002472EF">
      <w:pPr>
        <w:pStyle w:val="Heading3"/>
      </w:pPr>
      <w:bookmarkStart w:id="234" w:name="_Toc87954216"/>
      <w:r>
        <w:t>Problem Management</w:t>
      </w:r>
      <w:bookmarkEnd w:id="234"/>
    </w:p>
    <w:p w14:paraId="70CF1834" w14:textId="77777777" w:rsidR="002472EF" w:rsidRDefault="002472EF" w:rsidP="002472EF">
      <w:r>
        <w:t xml:space="preserve">Every incident has a root cause. Root cause is basically the problem. For problem management that root cause is analyzed and entered in the history of every issue. The root cause is also mentioned in the knowledge base. </w:t>
      </w:r>
    </w:p>
    <w:p w14:paraId="53E0638C" w14:textId="77777777" w:rsidR="002472EF" w:rsidRDefault="002472EF" w:rsidP="002472EF">
      <w:pPr>
        <w:pStyle w:val="Heading3"/>
      </w:pPr>
      <w:bookmarkStart w:id="235" w:name="_Toc87954217"/>
      <w:r>
        <w:t>Root Cause Analysis</w:t>
      </w:r>
      <w:bookmarkEnd w:id="235"/>
    </w:p>
    <w:p w14:paraId="6257D7FC" w14:textId="77777777" w:rsidR="002472EF" w:rsidRDefault="002472EF" w:rsidP="002472EF">
      <w:r>
        <w:t>Following tools can be used for the root cause analysis (RCA) of problems:</w:t>
      </w:r>
    </w:p>
    <w:p w14:paraId="5F05CE7D" w14:textId="77777777" w:rsidR="002472EF" w:rsidRDefault="002472EF" w:rsidP="002472EF">
      <w:pPr>
        <w:pStyle w:val="BulletedListLevel1"/>
      </w:pPr>
      <w:r>
        <w:t>Brainstorming</w:t>
      </w:r>
    </w:p>
    <w:p w14:paraId="7CCF797B" w14:textId="77777777" w:rsidR="002472EF" w:rsidRDefault="002472EF" w:rsidP="002472EF">
      <w:pPr>
        <w:pStyle w:val="BulletedListLevel1"/>
      </w:pPr>
      <w:r>
        <w:t>FTA (Fault Tree Analysis)</w:t>
      </w:r>
    </w:p>
    <w:p w14:paraId="3E746F5A" w14:textId="77777777" w:rsidR="002472EF" w:rsidRDefault="002472EF" w:rsidP="002472EF">
      <w:pPr>
        <w:pStyle w:val="Heading3"/>
      </w:pPr>
      <w:bookmarkStart w:id="236" w:name="_Toc87954218"/>
      <w:r>
        <w:t>Knowledge Base</w:t>
      </w:r>
      <w:bookmarkEnd w:id="236"/>
    </w:p>
    <w:p w14:paraId="13E0995A" w14:textId="77777777" w:rsidR="002472EF" w:rsidRDefault="002472EF" w:rsidP="002472EF">
      <w:r>
        <w:t xml:space="preserve">Report is generated for all the issues which are reported on service desk. This report becomes the knowledge base for the period for which report is generated. Currently, it is planned </w:t>
      </w:r>
      <w:r w:rsidRPr="005F6476">
        <w:rPr>
          <w:highlight w:val="yellow"/>
        </w:rPr>
        <w:t>twice a year.</w:t>
      </w:r>
      <w:r>
        <w:t xml:space="preserve"> It is the responsibility of Network Administrator and/or Admin Manager to write root cause and solution in the knowledge base. If the issue is repeated and is of the sort that it can be then it is promoted to the status of problem. For each problem permanent fix is recommended and implemented by the concerned department. The effectiveness of the fix is checked and then it is marked closed in the knowledge based. Those problems which are accepted by management as a normal problem are also marked in the knowledge base.</w:t>
      </w:r>
    </w:p>
    <w:p w14:paraId="2A67DA61" w14:textId="77777777" w:rsidR="002472EF" w:rsidRDefault="002472EF" w:rsidP="002472EF">
      <w:r>
        <w:t>An incident has a root cause that root cause is analyzed and entered on service desk and is present in knowledge base as well.</w:t>
      </w:r>
    </w:p>
    <w:p w14:paraId="6D31760E" w14:textId="77777777" w:rsidR="002472EF" w:rsidRDefault="002472EF" w:rsidP="002472EF">
      <w:pPr>
        <w:pStyle w:val="Heading3"/>
      </w:pPr>
      <w:bookmarkStart w:id="237" w:name="_Toc87954219"/>
      <w:r>
        <w:t>Communication</w:t>
      </w:r>
      <w:bookmarkEnd w:id="237"/>
    </w:p>
    <w:p w14:paraId="1D8AE77B" w14:textId="77777777" w:rsidR="002472EF" w:rsidRDefault="002472EF" w:rsidP="002472EF">
      <w:r>
        <w:t>Communication with stake holders is conducted by using communication channels as mentioned in communication procedure.</w:t>
      </w:r>
    </w:p>
    <w:p w14:paraId="74DF1ED7" w14:textId="77777777" w:rsidR="002472EF" w:rsidRDefault="002472EF" w:rsidP="002472EF">
      <w:pPr>
        <w:pStyle w:val="Heading3"/>
      </w:pPr>
      <w:bookmarkStart w:id="238" w:name="_Toc87954220"/>
      <w:r>
        <w:t>Enforcement</w:t>
      </w:r>
      <w:bookmarkEnd w:id="238"/>
    </w:p>
    <w:p w14:paraId="2EAF110C" w14:textId="77777777" w:rsidR="002472EF" w:rsidRDefault="002472EF" w:rsidP="002472EF">
      <w:pPr>
        <w:pStyle w:val="Body"/>
      </w:pPr>
      <w:r>
        <w:t>Any employee found to have violated this policy may be subject to disciplinary action, up to and including termination of employment.</w:t>
      </w:r>
    </w:p>
    <w:p w14:paraId="0D2DC56A" w14:textId="77777777" w:rsidR="002472EF" w:rsidRDefault="002472EF" w:rsidP="002472EF">
      <w:pPr>
        <w:pStyle w:val="Body"/>
      </w:pPr>
    </w:p>
    <w:p w14:paraId="392A07D0" w14:textId="72EEFDC3" w:rsidR="000D6F54" w:rsidRDefault="000D6F54" w:rsidP="000D6F54">
      <w:pPr>
        <w:pStyle w:val="Heading2"/>
      </w:pPr>
      <w:r w:rsidRPr="00C02A7E">
        <w:lastRenderedPageBreak/>
        <w:t>Procedure for Control of Nonconforming Products</w:t>
      </w:r>
      <w:bookmarkEnd w:id="211"/>
    </w:p>
    <w:p w14:paraId="1C7A96C6" w14:textId="77777777" w:rsidR="000D6F54" w:rsidRDefault="000D6F54" w:rsidP="000D6F54">
      <w:pPr>
        <w:pStyle w:val="Body"/>
      </w:pPr>
      <w:r>
        <w:t>This procedure provides a system for:</w:t>
      </w:r>
    </w:p>
    <w:p w14:paraId="25F6E619" w14:textId="77777777" w:rsidR="000D6F54" w:rsidRDefault="000D6F54" w:rsidP="003B420C">
      <w:pPr>
        <w:pStyle w:val="NumberedListLevel1"/>
        <w:numPr>
          <w:ilvl w:val="0"/>
          <w:numId w:val="24"/>
        </w:numPr>
      </w:pPr>
      <w:r>
        <w:t>Evaluating the root cause of defects and eliminate the nonconformity</w:t>
      </w:r>
    </w:p>
    <w:p w14:paraId="0BE62174" w14:textId="77777777" w:rsidR="000D6F54" w:rsidRDefault="000D6F54" w:rsidP="000D6F54">
      <w:pPr>
        <w:pStyle w:val="NumberedListLevel1"/>
      </w:pPr>
      <w:r>
        <w:t>Evaluating projects, policies, procedures and other related documents and processes</w:t>
      </w:r>
    </w:p>
    <w:p w14:paraId="169E26DA" w14:textId="77777777" w:rsidR="000D6F54" w:rsidRDefault="000D6F54" w:rsidP="000D6F54">
      <w:pPr>
        <w:pStyle w:val="NumberedListLevel1"/>
      </w:pPr>
      <w:r>
        <w:t>Creating/suggesting a permanent solution that prevents recurrence of problems in procedure, applies to the review and subsequent disposition of non-conforming product.</w:t>
      </w:r>
    </w:p>
    <w:p w14:paraId="4C452627" w14:textId="77777777" w:rsidR="000D6F54" w:rsidRDefault="000D6F54" w:rsidP="000D6F54">
      <w:pPr>
        <w:pStyle w:val="Heading3"/>
      </w:pPr>
      <w:bookmarkStart w:id="239" w:name="_Toc87954209"/>
      <w:r>
        <w:t>Scope</w:t>
      </w:r>
      <w:bookmarkEnd w:id="239"/>
    </w:p>
    <w:p w14:paraId="13D57F69" w14:textId="77777777" w:rsidR="000D6F54" w:rsidRDefault="000D6F54" w:rsidP="000D6F54">
      <w:pPr>
        <w:pStyle w:val="Body"/>
      </w:pPr>
      <w:r w:rsidRPr="00F4443F">
        <w:t>This procedure applies to all activities related to identifying and eliminating non-conform</w:t>
      </w:r>
      <w:r>
        <w:t xml:space="preserve">ities in </w:t>
      </w:r>
      <w:r w:rsidRPr="00F4443F">
        <w:t>products</w:t>
      </w:r>
      <w:r>
        <w:t>, projects, policies, processes, equipment’s etc.</w:t>
      </w:r>
    </w:p>
    <w:p w14:paraId="4B930505" w14:textId="6E648257" w:rsidR="00E535B4" w:rsidRDefault="00BC229A" w:rsidP="00BC229A">
      <w:pPr>
        <w:pStyle w:val="Heading3"/>
      </w:pPr>
      <w:r>
        <w:t>Roles and Responsibilities</w:t>
      </w:r>
    </w:p>
    <w:p w14:paraId="49093C33" w14:textId="77777777" w:rsidR="00D77588" w:rsidRDefault="00D77588" w:rsidP="00D77588">
      <w:pPr>
        <w:pStyle w:val="Body"/>
      </w:pPr>
    </w:p>
    <w:p w14:paraId="72973AF5" w14:textId="1F78A8C0" w:rsidR="00D77588" w:rsidRDefault="00DF634F" w:rsidP="00D77588">
      <w:pPr>
        <w:pStyle w:val="Heading4"/>
      </w:pPr>
      <w:r>
        <w:t>General Manager</w:t>
      </w:r>
      <w:r w:rsidR="00D77588">
        <w:t xml:space="preserve">, </w:t>
      </w:r>
      <w:r>
        <w:t>Department</w:t>
      </w:r>
      <w:r w:rsidR="00D77588">
        <w:t xml:space="preserve"> Manager</w:t>
      </w:r>
      <w:r w:rsidR="002E6B97">
        <w:t>s</w:t>
      </w:r>
    </w:p>
    <w:p w14:paraId="2EBDB068" w14:textId="05FD8EBD" w:rsidR="00D77588" w:rsidRDefault="00D77588" w:rsidP="00D77588">
      <w:pPr>
        <w:pStyle w:val="Body"/>
      </w:pPr>
      <w:r>
        <w:t xml:space="preserve">The </w:t>
      </w:r>
      <w:r w:rsidR="002E6B97">
        <w:t>General Manager</w:t>
      </w:r>
      <w:r>
        <w:t xml:space="preserve">, </w:t>
      </w:r>
      <w:r w:rsidR="009F7104">
        <w:t xml:space="preserve">and </w:t>
      </w:r>
      <w:r w:rsidR="002E6B97">
        <w:t>D</w:t>
      </w:r>
      <w:r w:rsidR="00DF634F">
        <w:t xml:space="preserve">epartment </w:t>
      </w:r>
      <w:r>
        <w:t>Manager</w:t>
      </w:r>
      <w:r w:rsidR="002E6B97">
        <w:t>s</w:t>
      </w:r>
      <w:r>
        <w:t xml:space="preserve"> will be informed about the NCRs by the </w:t>
      </w:r>
      <w:r w:rsidR="00DF634F">
        <w:t>NSS Lead</w:t>
      </w:r>
      <w:r>
        <w:t>. They will provide appropriate suggestions for resolutions and assist in root cause analysis and preventive and corrective actions.</w:t>
      </w:r>
    </w:p>
    <w:p w14:paraId="3E2552BC" w14:textId="51281B71" w:rsidR="00D77588" w:rsidRDefault="00D77588" w:rsidP="00D77588">
      <w:pPr>
        <w:pStyle w:val="Body"/>
      </w:pPr>
      <w:r>
        <w:t xml:space="preserve">The </w:t>
      </w:r>
      <w:r w:rsidR="009F7104">
        <w:t>Department</w:t>
      </w:r>
      <w:r>
        <w:t xml:space="preserve"> Manager will also make sure that </w:t>
      </w:r>
      <w:r w:rsidR="009F7104">
        <w:t xml:space="preserve">relevant </w:t>
      </w:r>
      <w:r>
        <w:t>customer complaints are appropriately handled and resolved</w:t>
      </w:r>
      <w:r w:rsidR="00305AE4">
        <w:t xml:space="preserve">. </w:t>
      </w:r>
      <w:r>
        <w:t xml:space="preserve">Support Center </w:t>
      </w:r>
      <w:r w:rsidR="00305AE4">
        <w:t xml:space="preserve">(Jira) is used for </w:t>
      </w:r>
      <w:r>
        <w:t>client issue</w:t>
      </w:r>
      <w:r w:rsidR="0008712E">
        <w:t>s</w:t>
      </w:r>
      <w:r>
        <w:t>, complains, suggestions and incidents.</w:t>
      </w:r>
    </w:p>
    <w:p w14:paraId="38E3BEAE" w14:textId="5A6D53E1" w:rsidR="00D77588" w:rsidRDefault="00D77588" w:rsidP="00D77588">
      <w:pPr>
        <w:pStyle w:val="Body"/>
      </w:pPr>
      <w:r>
        <w:t xml:space="preserve">The </w:t>
      </w:r>
      <w:r w:rsidR="00305AE4">
        <w:t>General Manager</w:t>
      </w:r>
      <w:r>
        <w:t xml:space="preserve"> will also make sure that all security, </w:t>
      </w:r>
      <w:proofErr w:type="gramStart"/>
      <w:r>
        <w:t>quality</w:t>
      </w:r>
      <w:proofErr w:type="gramEnd"/>
      <w:r>
        <w:t xml:space="preserve"> and </w:t>
      </w:r>
      <w:r w:rsidR="0008712E">
        <w:t>service-related</w:t>
      </w:r>
      <w:r>
        <w:t xml:space="preserve"> complaints are properly handled and resolved.</w:t>
      </w:r>
    </w:p>
    <w:p w14:paraId="1416DE86" w14:textId="40DEA87F" w:rsidR="00D77588" w:rsidRDefault="00D77588" w:rsidP="00DF634F">
      <w:pPr>
        <w:pStyle w:val="Heading4"/>
      </w:pPr>
      <w:r>
        <w:t xml:space="preserve">Network </w:t>
      </w:r>
      <w:r w:rsidR="002E6B97">
        <w:t>Manager</w:t>
      </w:r>
    </w:p>
    <w:p w14:paraId="4C636ED4" w14:textId="0078971B" w:rsidR="00D77588" w:rsidRDefault="00D77588" w:rsidP="00D77588">
      <w:pPr>
        <w:pStyle w:val="Body"/>
      </w:pPr>
      <w:r>
        <w:t xml:space="preserve">The Network </w:t>
      </w:r>
      <w:r w:rsidR="002E6B97">
        <w:t xml:space="preserve">Manager </w:t>
      </w:r>
      <w:r>
        <w:t xml:space="preserve">will review and resolve the network, </w:t>
      </w:r>
      <w:proofErr w:type="gramStart"/>
      <w:r>
        <w:t>hardware</w:t>
      </w:r>
      <w:proofErr w:type="gramEnd"/>
      <w:r>
        <w:t xml:space="preserve"> and application software non-conformities.</w:t>
      </w:r>
    </w:p>
    <w:p w14:paraId="1D9FA50B" w14:textId="665CE63D" w:rsidR="00D77588" w:rsidRDefault="00305AE4" w:rsidP="00DF634F">
      <w:pPr>
        <w:pStyle w:val="Heading4"/>
      </w:pPr>
      <w:r>
        <w:t>NSS Lead</w:t>
      </w:r>
    </w:p>
    <w:p w14:paraId="108B4B4D" w14:textId="65C9267E" w:rsidR="00D77588" w:rsidRDefault="00305AE4" w:rsidP="00D77588">
      <w:pPr>
        <w:pStyle w:val="Body"/>
      </w:pPr>
      <w:r>
        <w:t xml:space="preserve">Nexelus Security System </w:t>
      </w:r>
      <w:r w:rsidR="00D77588">
        <w:t>(</w:t>
      </w:r>
      <w:r>
        <w:t>NSS</w:t>
      </w:r>
      <w:r w:rsidR="00D77588">
        <w:t xml:space="preserve">) </w:t>
      </w:r>
      <w:r>
        <w:t xml:space="preserve">lead </w:t>
      </w:r>
      <w:r w:rsidR="00D77588">
        <w:t xml:space="preserve">shall maintain the record of NCRs and close the NCRs after verification of the appropriate action taken. The </w:t>
      </w:r>
      <w:r w:rsidR="007B5C0D">
        <w:t>NSS Lead</w:t>
      </w:r>
      <w:r w:rsidR="00D77588">
        <w:t xml:space="preserve"> shall also ensure that all NCRs are properly handled and resolved.</w:t>
      </w:r>
    </w:p>
    <w:p w14:paraId="4AD47435" w14:textId="3B28D8A5" w:rsidR="00D77588" w:rsidRDefault="00D77588" w:rsidP="00D77588">
      <w:pPr>
        <w:pStyle w:val="Body"/>
      </w:pPr>
      <w:r>
        <w:t xml:space="preserve">The </w:t>
      </w:r>
      <w:r w:rsidR="007B5C0D">
        <w:t>NSS Lead</w:t>
      </w:r>
      <w:r>
        <w:t xml:space="preserve"> will conduct the root cause analysis on the NCR in collaboration with relevant personnel and fill the details on the NCR. </w:t>
      </w:r>
    </w:p>
    <w:p w14:paraId="537AE7AD" w14:textId="7D4EC273" w:rsidR="00D77588" w:rsidRDefault="002D3020" w:rsidP="00DF634F">
      <w:pPr>
        <w:pStyle w:val="Heading4"/>
      </w:pPr>
      <w:r>
        <w:t xml:space="preserve">Nexelus </w:t>
      </w:r>
      <w:r w:rsidR="00D77588">
        <w:t>Employees</w:t>
      </w:r>
    </w:p>
    <w:p w14:paraId="348E4575" w14:textId="178E27F1" w:rsidR="00BC229A" w:rsidRDefault="00D77588" w:rsidP="00D77588">
      <w:pPr>
        <w:pStyle w:val="Body"/>
      </w:pPr>
      <w:r>
        <w:t xml:space="preserve">This procedure applies to all the employees of </w:t>
      </w:r>
      <w:r w:rsidR="0008712E">
        <w:t>Nexelus</w:t>
      </w:r>
      <w:r>
        <w:t xml:space="preserve"> shall report all non-conformities whenever they encounter any.</w:t>
      </w:r>
    </w:p>
    <w:p w14:paraId="392562BD" w14:textId="61400BA0" w:rsidR="002D3020" w:rsidRDefault="002D3020" w:rsidP="008C2272">
      <w:pPr>
        <w:pStyle w:val="Heading3"/>
      </w:pPr>
      <w:r>
        <w:t>Types of N</w:t>
      </w:r>
      <w:r w:rsidR="008C2272">
        <w:t>on-Conformit</w:t>
      </w:r>
      <w:r w:rsidR="00E83454">
        <w:t>y Reports (NCR)</w:t>
      </w:r>
    </w:p>
    <w:p w14:paraId="0B5528EF" w14:textId="77777777" w:rsidR="00E83454" w:rsidRDefault="00E83454" w:rsidP="00E83454">
      <w:pPr>
        <w:pStyle w:val="Body"/>
      </w:pPr>
      <w:r>
        <w:t>NCRS can be defined as follows:</w:t>
      </w:r>
    </w:p>
    <w:p w14:paraId="5D1006FB" w14:textId="710AF235" w:rsidR="00E83454" w:rsidRDefault="00E83454" w:rsidP="00E83454">
      <w:pPr>
        <w:pStyle w:val="Heading4"/>
      </w:pPr>
      <w:r>
        <w:lastRenderedPageBreak/>
        <w:t xml:space="preserve">Major Nonconformity </w:t>
      </w:r>
    </w:p>
    <w:p w14:paraId="4AE8A0D4" w14:textId="52415E48" w:rsidR="00E83454" w:rsidRDefault="00E83454" w:rsidP="00E83454">
      <w:pPr>
        <w:pStyle w:val="Body"/>
      </w:pPr>
      <w:r>
        <w:t>Fails to satisfy the requirements of SOC 1 and</w:t>
      </w:r>
      <w:r w:rsidR="00167C64">
        <w:t>/or other implemented standards at Nexelus</w:t>
      </w:r>
      <w:r>
        <w:t xml:space="preserve"> or Systematic failures to carry out an activity.</w:t>
      </w:r>
    </w:p>
    <w:p w14:paraId="596EB018" w14:textId="4BFAC979" w:rsidR="00E83454" w:rsidRDefault="00E83454" w:rsidP="00E83454">
      <w:pPr>
        <w:pStyle w:val="Heading4"/>
      </w:pPr>
      <w:r>
        <w:t>Minor Nonconformity</w:t>
      </w:r>
    </w:p>
    <w:p w14:paraId="066662B6" w14:textId="3999992E" w:rsidR="00E83454" w:rsidRDefault="00E83454" w:rsidP="00E83454">
      <w:pPr>
        <w:pStyle w:val="Body"/>
      </w:pPr>
      <w:r>
        <w:t xml:space="preserve">Satisfies the requirements of </w:t>
      </w:r>
      <w:r w:rsidR="00167C64">
        <w:t xml:space="preserve">SOC 1 and/or other implemented standards </w:t>
      </w:r>
      <w:r>
        <w:t xml:space="preserve">but fails to satisfy the Organization’s own internal Standards, Procedures, Policies, Manuals or </w:t>
      </w:r>
      <w:r w:rsidR="00056202">
        <w:t>Non-Systematic</w:t>
      </w:r>
      <w:r>
        <w:t xml:space="preserve"> failures.</w:t>
      </w:r>
    </w:p>
    <w:p w14:paraId="20E5995D" w14:textId="6F100849" w:rsidR="00E83454" w:rsidRDefault="00E83454" w:rsidP="00E83454">
      <w:pPr>
        <w:pStyle w:val="Heading4"/>
      </w:pPr>
      <w:r>
        <w:t>Observation</w:t>
      </w:r>
    </w:p>
    <w:p w14:paraId="213D02C2" w14:textId="233955EF" w:rsidR="008C2272" w:rsidRPr="008C2272" w:rsidRDefault="00E83454" w:rsidP="00E83454">
      <w:pPr>
        <w:pStyle w:val="Body"/>
      </w:pPr>
      <w:r>
        <w:t>An area of weakness that could be improved or be given any suggestions for improvement.</w:t>
      </w:r>
    </w:p>
    <w:p w14:paraId="3B511634" w14:textId="77777777" w:rsidR="008C2272" w:rsidRPr="00BC229A" w:rsidRDefault="008C2272" w:rsidP="00D77588">
      <w:pPr>
        <w:pStyle w:val="Body"/>
      </w:pPr>
    </w:p>
    <w:p w14:paraId="2BCD7CB6" w14:textId="33AB418F" w:rsidR="00BC229A" w:rsidRDefault="00EB75F9" w:rsidP="002A07B6">
      <w:pPr>
        <w:pStyle w:val="Heading3"/>
      </w:pPr>
      <w:r>
        <w:t>Procedure</w:t>
      </w:r>
    </w:p>
    <w:p w14:paraId="7F481C57" w14:textId="77777777" w:rsidR="009B0E1C" w:rsidRDefault="009B0E1C" w:rsidP="009B0E1C">
      <w:pPr>
        <w:pStyle w:val="Heading4"/>
      </w:pPr>
      <w:r>
        <w:t>Identification of Nonconformities</w:t>
      </w:r>
    </w:p>
    <w:p w14:paraId="0C743C1B" w14:textId="77777777" w:rsidR="009B0E1C" w:rsidRDefault="009B0E1C" w:rsidP="009B0E1C">
      <w:pPr>
        <w:pStyle w:val="Body"/>
      </w:pPr>
      <w:r>
        <w:t>In software development, non-conforming items are identified at the following stages:</w:t>
      </w:r>
    </w:p>
    <w:p w14:paraId="62328D15" w14:textId="7E8A3857" w:rsidR="009B0E1C" w:rsidRDefault="009B0E1C" w:rsidP="003B420C">
      <w:pPr>
        <w:pStyle w:val="Body"/>
        <w:numPr>
          <w:ilvl w:val="0"/>
          <w:numId w:val="45"/>
        </w:numPr>
      </w:pPr>
      <w:r>
        <w:t>At receiving inspection stage of hardware items.</w:t>
      </w:r>
    </w:p>
    <w:p w14:paraId="485B3E16" w14:textId="25965E5D" w:rsidR="009B0E1C" w:rsidRDefault="009B0E1C" w:rsidP="003B420C">
      <w:pPr>
        <w:pStyle w:val="Body"/>
        <w:numPr>
          <w:ilvl w:val="0"/>
          <w:numId w:val="45"/>
        </w:numPr>
      </w:pPr>
      <w:r>
        <w:t>During an audit activity (Internal Audit).</w:t>
      </w:r>
    </w:p>
    <w:p w14:paraId="6F69BB90" w14:textId="14AEEF41" w:rsidR="009B0E1C" w:rsidRDefault="009B0E1C" w:rsidP="003B420C">
      <w:pPr>
        <w:pStyle w:val="Body"/>
        <w:numPr>
          <w:ilvl w:val="0"/>
          <w:numId w:val="45"/>
        </w:numPr>
      </w:pPr>
      <w:r>
        <w:t>Management Review</w:t>
      </w:r>
    </w:p>
    <w:p w14:paraId="464D80E4" w14:textId="0305A2A6" w:rsidR="009B0E1C" w:rsidRDefault="009B0E1C" w:rsidP="003B420C">
      <w:pPr>
        <w:pStyle w:val="Body"/>
        <w:numPr>
          <w:ilvl w:val="0"/>
          <w:numId w:val="45"/>
        </w:numPr>
      </w:pPr>
      <w:r>
        <w:t xml:space="preserve">By general observation of any employee of </w:t>
      </w:r>
      <w:r w:rsidR="0008712E">
        <w:t>Nexelus</w:t>
      </w:r>
      <w:r>
        <w:t>.</w:t>
      </w:r>
    </w:p>
    <w:p w14:paraId="26569527" w14:textId="77777777" w:rsidR="009B0E1C" w:rsidRDefault="009B0E1C" w:rsidP="009B0E1C">
      <w:pPr>
        <w:pStyle w:val="Heading5"/>
      </w:pPr>
      <w:r>
        <w:t>Purchased Products</w:t>
      </w:r>
    </w:p>
    <w:p w14:paraId="62A4C957" w14:textId="77777777" w:rsidR="009B0E1C" w:rsidRDefault="009B0E1C" w:rsidP="009B0E1C">
      <w:pPr>
        <w:pStyle w:val="Body"/>
      </w:pPr>
      <w:r>
        <w:t>Three types of non-conformances are normally found in purchase items received in the company</w:t>
      </w:r>
    </w:p>
    <w:p w14:paraId="66CCF614" w14:textId="3443EBA4" w:rsidR="009B0E1C" w:rsidRDefault="009B0E1C" w:rsidP="003B420C">
      <w:pPr>
        <w:pStyle w:val="Body"/>
        <w:numPr>
          <w:ilvl w:val="0"/>
          <w:numId w:val="46"/>
        </w:numPr>
      </w:pPr>
      <w:r>
        <w:t xml:space="preserve">Totally rejected (all types of hardware &amp; software) </w:t>
      </w:r>
    </w:p>
    <w:p w14:paraId="6009578C" w14:textId="2CB3CF1E" w:rsidR="009B0E1C" w:rsidRDefault="009B0E1C" w:rsidP="003B420C">
      <w:pPr>
        <w:pStyle w:val="Body"/>
        <w:numPr>
          <w:ilvl w:val="0"/>
          <w:numId w:val="46"/>
        </w:numPr>
      </w:pPr>
      <w:r>
        <w:t>Re-workable by supplier</w:t>
      </w:r>
    </w:p>
    <w:p w14:paraId="6170807B" w14:textId="091D71E4" w:rsidR="009B0E1C" w:rsidRDefault="009B0E1C" w:rsidP="003B420C">
      <w:pPr>
        <w:pStyle w:val="Body"/>
        <w:numPr>
          <w:ilvl w:val="0"/>
          <w:numId w:val="46"/>
        </w:numPr>
      </w:pPr>
      <w:r>
        <w:t>Acceptable with some concession- depending upon the nature of the purchased or acquired product.</w:t>
      </w:r>
    </w:p>
    <w:p w14:paraId="33FDDABB" w14:textId="77777777" w:rsidR="009B0E1C" w:rsidRDefault="009B0E1C" w:rsidP="009B0E1C">
      <w:pPr>
        <w:pStyle w:val="Body"/>
      </w:pPr>
      <w:r>
        <w:t>In all the above cases the receiver fills the Defect Advice Note and sends it to Administration Manager, who subsequently fills in the rest of the portion of the same note for onward dispatch to the concerned supplier. A copy of all filled Defect Advice Notes is also kept for reference and record. Further details may be found in Procurement Procedure.</w:t>
      </w:r>
    </w:p>
    <w:p w14:paraId="2CBD0EED" w14:textId="77777777" w:rsidR="009B0E1C" w:rsidRDefault="009B0E1C" w:rsidP="009208EE">
      <w:pPr>
        <w:pStyle w:val="Heading5"/>
      </w:pPr>
      <w:r>
        <w:t>Software Products</w:t>
      </w:r>
    </w:p>
    <w:p w14:paraId="6BF26F83" w14:textId="77777777" w:rsidR="009B0E1C" w:rsidRDefault="009B0E1C" w:rsidP="009B0E1C">
      <w:pPr>
        <w:pStyle w:val="Body"/>
      </w:pPr>
      <w:r>
        <w:t xml:space="preserve">In the disposition of the non-conformities of software products developed in the company, attention is paid to the following aspects </w:t>
      </w:r>
    </w:p>
    <w:p w14:paraId="4EACF77D" w14:textId="111F2965" w:rsidR="009B0E1C" w:rsidRDefault="009B0E1C" w:rsidP="003B420C">
      <w:pPr>
        <w:pStyle w:val="Body"/>
        <w:numPr>
          <w:ilvl w:val="0"/>
          <w:numId w:val="47"/>
        </w:numPr>
      </w:pPr>
      <w:r>
        <w:t xml:space="preserve">Any discovered problems are recorded using the </w:t>
      </w:r>
      <w:r w:rsidR="00210148">
        <w:t>TFS</w:t>
      </w:r>
      <w:r>
        <w:t xml:space="preserve">. </w:t>
      </w:r>
    </w:p>
    <w:p w14:paraId="5C9F5CD6" w14:textId="013E3EF2" w:rsidR="009B0E1C" w:rsidRDefault="009B0E1C" w:rsidP="003B420C">
      <w:pPr>
        <w:pStyle w:val="Body"/>
        <w:numPr>
          <w:ilvl w:val="0"/>
          <w:numId w:val="47"/>
        </w:numPr>
      </w:pPr>
      <w:r>
        <w:t xml:space="preserve">Areas impacted by any modifications are identified &amp; retested. The record of the testing is logged in the </w:t>
      </w:r>
      <w:r w:rsidR="00210148">
        <w:t>TFS</w:t>
      </w:r>
      <w:r>
        <w:t xml:space="preserve">. </w:t>
      </w:r>
    </w:p>
    <w:p w14:paraId="68B96331" w14:textId="4DC9F3D4" w:rsidR="009B0E1C" w:rsidRDefault="009B0E1C" w:rsidP="003B420C">
      <w:pPr>
        <w:pStyle w:val="Body"/>
        <w:numPr>
          <w:ilvl w:val="0"/>
          <w:numId w:val="47"/>
        </w:numPr>
      </w:pPr>
      <w:r>
        <w:lastRenderedPageBreak/>
        <w:t xml:space="preserve">Sometimes changes are required to be made to the software product for improvement in design or due to prevention of potential bugs. These changes are recorded in the Change Request Form. </w:t>
      </w:r>
    </w:p>
    <w:p w14:paraId="6A64289C" w14:textId="77777777" w:rsidR="009B0E1C" w:rsidRDefault="009B0E1C" w:rsidP="009208EE">
      <w:pPr>
        <w:pStyle w:val="Heading5"/>
      </w:pPr>
      <w:r>
        <w:t>Audit Non-Conformity</w:t>
      </w:r>
    </w:p>
    <w:p w14:paraId="1F76D851" w14:textId="148E20FF" w:rsidR="009B0E1C" w:rsidRDefault="009B0E1C" w:rsidP="009B0E1C">
      <w:pPr>
        <w:pStyle w:val="Body"/>
      </w:pPr>
      <w:r>
        <w:t xml:space="preserve">Any nonconformity uncovered during the audit activity is regarded as the Audit Nonconformity. Audit nonconformities are logged and reported using the NCR. Corrective and preventive actions taken on the NCRs are logged. The NCRs are closed after verification and analysis of the appropriate actions taken. The NCRs are closed and maintained by the </w:t>
      </w:r>
      <w:r w:rsidR="0080303E">
        <w:t>NSS Lead</w:t>
      </w:r>
      <w:r>
        <w:t>.</w:t>
      </w:r>
    </w:p>
    <w:p w14:paraId="2D5567A1" w14:textId="77777777" w:rsidR="009B0E1C" w:rsidRDefault="009B0E1C" w:rsidP="00627380">
      <w:pPr>
        <w:pStyle w:val="Heading5"/>
      </w:pPr>
      <w:r>
        <w:t>Network/Equipment Nonconformity</w:t>
      </w:r>
    </w:p>
    <w:p w14:paraId="40755AEA" w14:textId="6606C59B" w:rsidR="009B0E1C" w:rsidRDefault="009B0E1C" w:rsidP="009B0E1C">
      <w:pPr>
        <w:pStyle w:val="Body"/>
      </w:pPr>
      <w:r>
        <w:t xml:space="preserve">Users can submit requests for their problems on the service desk on </w:t>
      </w:r>
      <w:r w:rsidR="00F72E1B">
        <w:t>Jira</w:t>
      </w:r>
      <w:r>
        <w:t xml:space="preserve">. The Network </w:t>
      </w:r>
      <w:r w:rsidR="00F72E1B">
        <w:t>Manager</w:t>
      </w:r>
      <w:r>
        <w:t xml:space="preserve"> responds to user’s requests or complaint in timely manner and adds history for the problem.</w:t>
      </w:r>
    </w:p>
    <w:p w14:paraId="796E4A34" w14:textId="77777777" w:rsidR="009B0E1C" w:rsidRDefault="009B0E1C" w:rsidP="009208EE">
      <w:pPr>
        <w:pStyle w:val="Heading5"/>
      </w:pPr>
      <w:r>
        <w:t>Quality Management System Nonconformity</w:t>
      </w:r>
    </w:p>
    <w:p w14:paraId="1721A3CE" w14:textId="58375C03" w:rsidR="009B0E1C" w:rsidRDefault="009B0E1C" w:rsidP="009B0E1C">
      <w:pPr>
        <w:pStyle w:val="Body"/>
      </w:pPr>
      <w:r>
        <w:t xml:space="preserve">Any activity not according to the documented procedures of the </w:t>
      </w:r>
      <w:r w:rsidR="008D5088">
        <w:t>NSS</w:t>
      </w:r>
      <w:r>
        <w:t xml:space="preserve"> will be considered as nonconformity and an NCR will be generated against it. Corrective or Preventive actions will be taken accordingly and logged on the NCR respectively. </w:t>
      </w:r>
      <w:r w:rsidR="008D5088">
        <w:t>NSS Lead</w:t>
      </w:r>
      <w:r>
        <w:t xml:space="preserve"> will be responsible to keep the record of NCR. </w:t>
      </w:r>
    </w:p>
    <w:p w14:paraId="0095D382" w14:textId="6864BD3A" w:rsidR="009B0E1C" w:rsidRDefault="008D5088" w:rsidP="009208EE">
      <w:pPr>
        <w:pStyle w:val="Heading5"/>
      </w:pPr>
      <w:r>
        <w:t xml:space="preserve">Nexelus </w:t>
      </w:r>
      <w:r w:rsidR="009B0E1C">
        <w:t>Security System Nonconformity</w:t>
      </w:r>
    </w:p>
    <w:p w14:paraId="0EDFC226" w14:textId="5FE7604D" w:rsidR="009B0E1C" w:rsidRDefault="009B0E1C" w:rsidP="009B0E1C">
      <w:pPr>
        <w:pStyle w:val="Body"/>
      </w:pPr>
      <w:r>
        <w:t xml:space="preserve">Any activity not according to the documented policies and procedures of the </w:t>
      </w:r>
      <w:r w:rsidR="008D5088">
        <w:t>NSS</w:t>
      </w:r>
      <w:r>
        <w:t xml:space="preserve"> will be considered as nonconformity and an NCR will be generated against it. Corrective or Preventive actions will be taken accordingly and logged on the NCR respectively. </w:t>
      </w:r>
      <w:r w:rsidR="008D5088">
        <w:t>NSS Lead</w:t>
      </w:r>
      <w:r>
        <w:t xml:space="preserve"> will be responsible to keep the record of NCR. </w:t>
      </w:r>
    </w:p>
    <w:p w14:paraId="3927EDD2" w14:textId="77777777" w:rsidR="009B0E1C" w:rsidRDefault="009B0E1C" w:rsidP="009208EE">
      <w:pPr>
        <w:pStyle w:val="Heading5"/>
      </w:pPr>
      <w:r>
        <w:t>Service Management System Nonconformity</w:t>
      </w:r>
    </w:p>
    <w:p w14:paraId="0CA4A1AC" w14:textId="31182395" w:rsidR="00EB75F9" w:rsidRDefault="009B0E1C" w:rsidP="009B0E1C">
      <w:pPr>
        <w:pStyle w:val="Body"/>
      </w:pPr>
      <w:r>
        <w:t>Any activity that is not in accord</w:t>
      </w:r>
      <w:r w:rsidR="009B2332">
        <w:t>ance</w:t>
      </w:r>
      <w:r>
        <w:t xml:space="preserve"> </w:t>
      </w:r>
      <w:r w:rsidR="009B2332">
        <w:t xml:space="preserve">with </w:t>
      </w:r>
      <w:r>
        <w:t xml:space="preserve">documented policies and procedures of the </w:t>
      </w:r>
      <w:r w:rsidR="009B2332">
        <w:t xml:space="preserve">NSS </w:t>
      </w:r>
      <w:r>
        <w:t xml:space="preserve">will be considered as nonconformity and an NCR will be generated against it. Corrective or Preventive actions will be taken accordingly and logged on the NCR respectively. </w:t>
      </w:r>
      <w:r w:rsidR="009B2332">
        <w:t>NSS Lead</w:t>
      </w:r>
      <w:r>
        <w:t xml:space="preserve"> will be responsible to keep the record of NCR.</w:t>
      </w:r>
    </w:p>
    <w:p w14:paraId="056126C2" w14:textId="77777777" w:rsidR="006D1B76" w:rsidRDefault="006D1B76" w:rsidP="006D1B76">
      <w:pPr>
        <w:pStyle w:val="Heading4"/>
      </w:pPr>
      <w:r>
        <w:t>Authorization for NCRs Closing</w:t>
      </w:r>
    </w:p>
    <w:p w14:paraId="7B1893CD" w14:textId="3A8295D7" w:rsidR="006D1B76" w:rsidRDefault="006D1B76" w:rsidP="006D1B76">
      <w:pPr>
        <w:pStyle w:val="Body"/>
      </w:pPr>
      <w:r>
        <w:t>All closed NCRs are submitted to NSS Lead for record and closure.</w:t>
      </w:r>
    </w:p>
    <w:p w14:paraId="78EB0991" w14:textId="77777777" w:rsidR="006D1B76" w:rsidRDefault="006D1B76" w:rsidP="006D1B76">
      <w:pPr>
        <w:pStyle w:val="Heading4"/>
      </w:pPr>
      <w:r>
        <w:t>Maintenance of Records</w:t>
      </w:r>
    </w:p>
    <w:p w14:paraId="279E0E5F" w14:textId="51CA8D69" w:rsidR="006D1B76" w:rsidRPr="00F4443F" w:rsidRDefault="006D1B76" w:rsidP="006D1B76">
      <w:pPr>
        <w:pStyle w:val="Body"/>
      </w:pPr>
      <w:r>
        <w:t xml:space="preserve">Records related to non-Conforming activities are maintained </w:t>
      </w:r>
      <w:r w:rsidR="003B420C">
        <w:t>by NSS Lead.</w:t>
      </w:r>
    </w:p>
    <w:p w14:paraId="06BF0047" w14:textId="51E2A8C7" w:rsidR="00ED4965" w:rsidRDefault="00A66AAC" w:rsidP="003F11EB">
      <w:pPr>
        <w:pStyle w:val="Heading2"/>
      </w:pPr>
      <w:bookmarkStart w:id="240" w:name="_Toc87954237"/>
      <w:r>
        <w:lastRenderedPageBreak/>
        <w:t>P</w:t>
      </w:r>
      <w:r w:rsidRPr="00A66AAC">
        <w:t>rocedure for Corrective and Preventive Actions</w:t>
      </w:r>
      <w:bookmarkEnd w:id="240"/>
    </w:p>
    <w:p w14:paraId="7F71B554" w14:textId="73B6D6C0" w:rsidR="00A66AAC" w:rsidRDefault="00C864C1" w:rsidP="00A66AAC">
      <w:pPr>
        <w:pStyle w:val="Body"/>
      </w:pPr>
      <w:r>
        <w:t>T</w:t>
      </w:r>
      <w:r w:rsidR="00C221A3" w:rsidRPr="000A710D">
        <w:t>his procedure provide</w:t>
      </w:r>
      <w:r>
        <w:t>s</w:t>
      </w:r>
      <w:r w:rsidR="00C221A3" w:rsidRPr="000A710D">
        <w:t xml:space="preserve"> system and instructions</w:t>
      </w:r>
      <w:r w:rsidR="00450369">
        <w:t xml:space="preserve"> </w:t>
      </w:r>
      <w:r w:rsidR="00C221A3" w:rsidRPr="000A710D">
        <w:t>to assign responsibilities for initiating, requesting, implementing, and checking the effectiveness of corrective and preventive actions.</w:t>
      </w:r>
    </w:p>
    <w:p w14:paraId="0F80183F" w14:textId="3643F31E" w:rsidR="00450369" w:rsidRDefault="00450369" w:rsidP="003F11EB">
      <w:pPr>
        <w:pStyle w:val="Heading3"/>
      </w:pPr>
      <w:bookmarkStart w:id="241" w:name="_Toc87954238"/>
      <w:r>
        <w:t>Scope</w:t>
      </w:r>
      <w:bookmarkEnd w:id="241"/>
    </w:p>
    <w:p w14:paraId="67D283F0" w14:textId="3DD1B4A0" w:rsidR="00450369" w:rsidRDefault="006077FC" w:rsidP="00450369">
      <w:pPr>
        <w:pStyle w:val="Body"/>
      </w:pPr>
      <w:r w:rsidRPr="006077FC">
        <w:t>This procedure applies to preventing and correcting nonconformities related to components, finished products, and the Quality Assurance, Service Management</w:t>
      </w:r>
      <w:r>
        <w:t>,</w:t>
      </w:r>
      <w:r w:rsidRPr="006077FC">
        <w:t xml:space="preserve"> and Information Security Management Systems. This procedure affects all other departments and functions in the company.</w:t>
      </w:r>
    </w:p>
    <w:p w14:paraId="2CD68C50" w14:textId="382074CC" w:rsidR="006077FC" w:rsidRDefault="00490855" w:rsidP="003F11EB">
      <w:pPr>
        <w:pStyle w:val="Heading3"/>
      </w:pPr>
      <w:bookmarkStart w:id="242" w:name="_Toc87954239"/>
      <w:r>
        <w:t>Procedure</w:t>
      </w:r>
      <w:bookmarkEnd w:id="242"/>
    </w:p>
    <w:p w14:paraId="502D97D1" w14:textId="4E6D96C8" w:rsidR="00490855" w:rsidRDefault="007418EF" w:rsidP="00490855">
      <w:pPr>
        <w:pStyle w:val="Body"/>
      </w:pPr>
      <w:r>
        <w:t>Procedures for corrective and preventive actions are given below:</w:t>
      </w:r>
    </w:p>
    <w:p w14:paraId="5D3E5E81" w14:textId="4C3CD730" w:rsidR="007418EF" w:rsidRDefault="007418EF" w:rsidP="003F11EB">
      <w:pPr>
        <w:pStyle w:val="Heading4"/>
      </w:pPr>
      <w:r>
        <w:t>Corrective Action</w:t>
      </w:r>
    </w:p>
    <w:p w14:paraId="3114DA6E" w14:textId="17DD7759" w:rsidR="00E24F2C" w:rsidRDefault="00E24F2C" w:rsidP="00E24F2C">
      <w:pPr>
        <w:pStyle w:val="Body"/>
      </w:pPr>
      <w:r>
        <w:t xml:space="preserve">Corrective actions will be taken </w:t>
      </w:r>
      <w:r w:rsidR="0096072D">
        <w:t>to</w:t>
      </w:r>
      <w:r>
        <w:t xml:space="preserve"> correct existing problems (problems that have occurred). These may include problems involving the product, </w:t>
      </w:r>
      <w:r w:rsidR="0096072D">
        <w:t>process,</w:t>
      </w:r>
      <w:r>
        <w:t xml:space="preserve"> or equipment. </w:t>
      </w:r>
    </w:p>
    <w:p w14:paraId="080C7BE4" w14:textId="6495C011" w:rsidR="00E24F2C" w:rsidRDefault="00856389" w:rsidP="003B420C">
      <w:pPr>
        <w:pStyle w:val="NumberedListLevel1"/>
        <w:numPr>
          <w:ilvl w:val="0"/>
          <w:numId w:val="29"/>
        </w:numPr>
      </w:pPr>
      <w:r>
        <w:t>Principal Internal Auditor</w:t>
      </w:r>
      <w:r w:rsidR="006537ED">
        <w:t xml:space="preserve"> and Support Departments</w:t>
      </w:r>
      <w:r w:rsidR="00E24F2C">
        <w:t xml:space="preserve"> will send details of the nonconformities including customer complaint to concerned person for resolution. The concerned person will conduct the relevant corrective actions to ensure that all nonconformities are removed. Details of these actions will be recorded in the Corrective and Preventive Action (CPA) columns of the NC log. </w:t>
      </w:r>
    </w:p>
    <w:p w14:paraId="61F989B5" w14:textId="25695ED5" w:rsidR="00E24F2C" w:rsidRDefault="00E24F2C" w:rsidP="008D2D56">
      <w:pPr>
        <w:pStyle w:val="NumberedListLevel1"/>
      </w:pPr>
      <w:r>
        <w:t xml:space="preserve">The performed actions will be audited/ reviewed by </w:t>
      </w:r>
      <w:r w:rsidR="00545D69">
        <w:t>Principal Internal Auditor</w:t>
      </w:r>
      <w:r>
        <w:t xml:space="preserve"> and/or other assigned personnel to assess the effectiveness of the corrective actions. </w:t>
      </w:r>
    </w:p>
    <w:p w14:paraId="3D24C137" w14:textId="16ED6E8C" w:rsidR="00E24F2C" w:rsidRDefault="00E24F2C" w:rsidP="008D2D56">
      <w:pPr>
        <w:pStyle w:val="NumberedListLevel1"/>
      </w:pPr>
      <w:r>
        <w:t xml:space="preserve">In case the action was effective, the NC will be closed. </w:t>
      </w:r>
      <w:r w:rsidR="0096072D">
        <w:t>Otherwise,</w:t>
      </w:r>
      <w:r>
        <w:t xml:space="preserve"> the details will be entered in the CPA including “Reasons for Ineffectiveness” and “Next Target Action”. Till the corrective/preventive actions are declared as effective, the audit/review will be continuously conducted. Once the corrective/preventive actions are considered as effective, the NC will be closed. </w:t>
      </w:r>
    </w:p>
    <w:p w14:paraId="5518291F" w14:textId="133EDCC6" w:rsidR="007418EF" w:rsidRDefault="00E24F2C" w:rsidP="008D2D56">
      <w:pPr>
        <w:pStyle w:val="NumberedListLevel1"/>
      </w:pPr>
      <w:r>
        <w:t>This action can be implemented for all types of nonconformities that occur before and after the internal audit.</w:t>
      </w:r>
    </w:p>
    <w:p w14:paraId="6DA859B7" w14:textId="62D7D248" w:rsidR="008D2D56" w:rsidRDefault="00E1679F" w:rsidP="003F11EB">
      <w:pPr>
        <w:pStyle w:val="Heading4"/>
      </w:pPr>
      <w:r>
        <w:t>Preventive Actions</w:t>
      </w:r>
    </w:p>
    <w:p w14:paraId="3D8BADC2" w14:textId="69DC0A66" w:rsidR="00EB750F" w:rsidRDefault="00EB750F" w:rsidP="00EB750F">
      <w:pPr>
        <w:pStyle w:val="Body"/>
      </w:pPr>
      <w:r>
        <w:t xml:space="preserve">Preventive actions will be taken </w:t>
      </w:r>
      <w:r w:rsidR="0096072D">
        <w:t>to</w:t>
      </w:r>
      <w:r>
        <w:t xml:space="preserve"> prevent potential problems or to avoid from reoccurrence of any issue. These may include potential problems in the product, </w:t>
      </w:r>
      <w:r w:rsidR="00C5012A">
        <w:t>process,</w:t>
      </w:r>
      <w:r>
        <w:t xml:space="preserve"> or equipment.</w:t>
      </w:r>
    </w:p>
    <w:p w14:paraId="3295D221" w14:textId="57DEE49A" w:rsidR="00EB750F" w:rsidRDefault="00EB750F" w:rsidP="003B420C">
      <w:pPr>
        <w:pStyle w:val="NumberedListLevel1"/>
        <w:numPr>
          <w:ilvl w:val="0"/>
          <w:numId w:val="30"/>
        </w:numPr>
      </w:pPr>
      <w:r>
        <w:t xml:space="preserve">Any existing and potential problems may be identified in purchased products, unreleased/released software products, network, equipment, </w:t>
      </w:r>
      <w:r w:rsidR="00C5012A">
        <w:t>SOC Compliance</w:t>
      </w:r>
      <w:r>
        <w:t xml:space="preserve">, Service Management </w:t>
      </w:r>
      <w:r w:rsidR="0096072D">
        <w:t>System,</w:t>
      </w:r>
      <w:r>
        <w:t xml:space="preserve"> and Information Security Management System.</w:t>
      </w:r>
    </w:p>
    <w:p w14:paraId="38AB0FFC" w14:textId="0FE4708A" w:rsidR="00EB750F" w:rsidRDefault="00EB750F" w:rsidP="006812A7">
      <w:pPr>
        <w:pStyle w:val="NumberedListLevel1"/>
      </w:pPr>
      <w:r>
        <w:t>These problems may be identified through general observation, inspection, audits, management reviews and customer feedback.</w:t>
      </w:r>
    </w:p>
    <w:p w14:paraId="159101C7" w14:textId="49BE2444" w:rsidR="00EB750F" w:rsidRDefault="00EB750F" w:rsidP="006812A7">
      <w:pPr>
        <w:pStyle w:val="NumberedListLevel1"/>
      </w:pPr>
      <w:r>
        <w:t>Root cause analysis of the existing problem will be recorded on the NC log.</w:t>
      </w:r>
    </w:p>
    <w:p w14:paraId="76FDF0DA" w14:textId="1E821F25" w:rsidR="00EB750F" w:rsidRDefault="00EB750F" w:rsidP="006812A7">
      <w:pPr>
        <w:pStyle w:val="NumberedListLevel1"/>
      </w:pPr>
      <w:r>
        <w:lastRenderedPageBreak/>
        <w:t xml:space="preserve">A follow-up audit may be conducted after which the relevant details will be entered in the NC log and appropriate action will be taken. </w:t>
      </w:r>
    </w:p>
    <w:p w14:paraId="070DD8EE" w14:textId="0FA155A1" w:rsidR="00EB750F" w:rsidRDefault="00EB750F" w:rsidP="006812A7">
      <w:pPr>
        <w:pStyle w:val="NumberedListLevel1"/>
      </w:pPr>
      <w:r>
        <w:t xml:space="preserve">The performed actions will be audited/reviewed by </w:t>
      </w:r>
      <w:r w:rsidR="00286408">
        <w:t>Principal Internal Auditor</w:t>
      </w:r>
      <w:r>
        <w:t xml:space="preserve"> and/or other assigned personnel to assess the effectiveness of the preventive actions. </w:t>
      </w:r>
    </w:p>
    <w:p w14:paraId="3947CE25" w14:textId="4D737623" w:rsidR="00EB750F" w:rsidRDefault="00EB750F" w:rsidP="006812A7">
      <w:pPr>
        <w:pStyle w:val="NumberedListLevel1"/>
      </w:pPr>
      <w:r>
        <w:t xml:space="preserve">In case the action was effective, the NC will be closed, otherwise the details will be entered in the CPA columns of the NC log including “Follow up”. Till the corrective/preventive actions are declared as effective, the audit/review will be continuously conducted. Once the preventive actions are considered as effective, the NC will be closed. </w:t>
      </w:r>
    </w:p>
    <w:p w14:paraId="12BC3750" w14:textId="6187EDF0" w:rsidR="00EB750F" w:rsidRDefault="00EB750F" w:rsidP="006812A7">
      <w:pPr>
        <w:pStyle w:val="NumberedListLevel1"/>
      </w:pPr>
      <w:r>
        <w:t>This action can be implemented for all types of nonconformities that occur before and after the internal audit.</w:t>
      </w:r>
    </w:p>
    <w:p w14:paraId="0CAB0753" w14:textId="73E87CC8" w:rsidR="00E1679F" w:rsidRDefault="00EB750F" w:rsidP="006812A7">
      <w:pPr>
        <w:pStyle w:val="NumberedListLevel1"/>
      </w:pPr>
      <w:r>
        <w:t>CPA columns of the NC log will be filled against major problems which required protecting future issues. It is not necessary that all IRF or NCs must have CPAs.</w:t>
      </w:r>
    </w:p>
    <w:p w14:paraId="3907F6EC" w14:textId="77777777" w:rsidR="00323EF1" w:rsidRPr="00E1679F" w:rsidRDefault="00323EF1" w:rsidP="005D1C30">
      <w:pPr>
        <w:pStyle w:val="NumberedListLevel1"/>
        <w:numPr>
          <w:ilvl w:val="0"/>
          <w:numId w:val="0"/>
        </w:numPr>
        <w:ind w:left="360" w:hanging="360"/>
      </w:pPr>
    </w:p>
    <w:p w14:paraId="08591B99" w14:textId="77777777" w:rsidR="00E1679F" w:rsidRPr="007418EF" w:rsidRDefault="00E1679F" w:rsidP="008D2D56">
      <w:pPr>
        <w:pStyle w:val="NumberedListLevel1"/>
        <w:numPr>
          <w:ilvl w:val="0"/>
          <w:numId w:val="0"/>
        </w:numPr>
        <w:ind w:left="360" w:hanging="360"/>
      </w:pPr>
    </w:p>
    <w:p w14:paraId="37F1A467" w14:textId="77777777" w:rsidR="007418EF" w:rsidRPr="00490855" w:rsidRDefault="007418EF" w:rsidP="00490855">
      <w:pPr>
        <w:pStyle w:val="Body"/>
      </w:pPr>
    </w:p>
    <w:p w14:paraId="45ED353E" w14:textId="77777777" w:rsidR="00490855" w:rsidRPr="00450369" w:rsidRDefault="00490855" w:rsidP="00450369">
      <w:pPr>
        <w:pStyle w:val="Body"/>
      </w:pPr>
    </w:p>
    <w:p w14:paraId="5C07E75E" w14:textId="77777777" w:rsidR="00450369" w:rsidRPr="00A66AAC" w:rsidRDefault="00450369" w:rsidP="00A66AAC">
      <w:pPr>
        <w:pStyle w:val="Body"/>
      </w:pPr>
    </w:p>
    <w:sectPr w:rsidR="00450369" w:rsidRPr="00A66AAC" w:rsidSect="003A4F95">
      <w:headerReference w:type="first" r:id="rId39"/>
      <w:footerReference w:type="first" r:id="rId40"/>
      <w:pgSz w:w="12240" w:h="15840" w:code="1"/>
      <w:pgMar w:top="1440" w:right="1440" w:bottom="1440" w:left="1440" w:header="720" w:footer="601" w:gutter="0"/>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4" w:author="Tauseef Shezad" w:date="2021-12-21T10:30:00Z" w:initials="TS">
    <w:p w14:paraId="7058AE19" w14:textId="77777777" w:rsidR="00F135C6" w:rsidRDefault="00F135C6" w:rsidP="00402BE8">
      <w:pPr>
        <w:pStyle w:val="CommentText"/>
        <w:jc w:val="left"/>
      </w:pPr>
      <w:r>
        <w:rPr>
          <w:rStyle w:val="CommentReference"/>
        </w:rPr>
        <w:annotationRef/>
      </w:r>
      <w:r>
        <w:t>Separate Organization Chart required for Nexelus</w:t>
      </w:r>
    </w:p>
  </w:comment>
  <w:comment w:id="128" w:author="Tauseef Shezad" w:date="2021-12-16T10:59:00Z" w:initials="TS">
    <w:p w14:paraId="1DFE954B" w14:textId="151BE853" w:rsidR="0088737C" w:rsidRDefault="0088737C" w:rsidP="00F135C6">
      <w:pPr>
        <w:pStyle w:val="CommentText"/>
      </w:pPr>
      <w:r>
        <w:rPr>
          <w:rStyle w:val="CommentReference"/>
        </w:rPr>
        <w:annotationRef/>
      </w:r>
      <w:r>
        <w:t>Training program needs to be developed.</w:t>
      </w:r>
    </w:p>
  </w:comment>
  <w:comment w:id="132" w:author="Tauseef Shezad" w:date="2021-10-15T14:57:00Z" w:initials="TS">
    <w:p w14:paraId="39C1574D" w14:textId="67966CBD" w:rsidR="00F30436" w:rsidRDefault="00F30436">
      <w:pPr>
        <w:pStyle w:val="CommentText"/>
      </w:pPr>
      <w:r>
        <w:rPr>
          <w:rStyle w:val="CommentReference"/>
        </w:rPr>
        <w:annotationRef/>
      </w:r>
      <w:r>
        <w:t>Will be different in USA</w:t>
      </w:r>
    </w:p>
  </w:comment>
  <w:comment w:id="135" w:author="Tauseef Shezad" w:date="2021-10-15T15:57:00Z" w:initials="TS">
    <w:p w14:paraId="47A19093" w14:textId="22001890" w:rsidR="002A3A75" w:rsidRDefault="002A3A75">
      <w:pPr>
        <w:pStyle w:val="CommentText"/>
      </w:pPr>
      <w:r>
        <w:t xml:space="preserve">Importance of </w:t>
      </w:r>
      <w:r>
        <w:rPr>
          <w:rStyle w:val="CommentReference"/>
        </w:rPr>
        <w:annotationRef/>
      </w:r>
      <w:r>
        <w:t>alternate site is not very high as servers are in cloud and employees can operate from home. However, we need to provide space and environment for employees living in affected areas to operate.</w:t>
      </w:r>
    </w:p>
  </w:comment>
  <w:comment w:id="142" w:author="Tauseef Shezad" w:date="2021-10-15T16:05:00Z" w:initials="TS">
    <w:p w14:paraId="3BC4011B" w14:textId="3C5AFE4E" w:rsidR="009C73A8" w:rsidRDefault="009C73A8">
      <w:pPr>
        <w:pStyle w:val="CommentText"/>
      </w:pPr>
      <w:r>
        <w:rPr>
          <w:rStyle w:val="CommentReference"/>
        </w:rPr>
        <w:annotationRef/>
      </w:r>
      <w:r>
        <w:t xml:space="preserve">We need to </w:t>
      </w:r>
      <w:r w:rsidR="005B1CCE">
        <w:t>Microsoft DevOps (</w:t>
      </w:r>
      <w:hyperlink r:id="rId1" w:history="1">
        <w:r w:rsidR="005B1CCE" w:rsidRPr="00897597">
          <w:rPr>
            <w:rStyle w:val="Hyperlink"/>
          </w:rPr>
          <w:t>https://azure.microsoft.com/en-us/services/devops/</w:t>
        </w:r>
      </w:hyperlink>
      <w:r w:rsidR="005B1CCE">
        <w:t>). Because physical TFS server will always be considered as risk factor.</w:t>
      </w:r>
    </w:p>
  </w:comment>
  <w:comment w:id="170" w:author="Tauseef Shezad" w:date="2021-11-16T14:34:00Z" w:initials="TS">
    <w:p w14:paraId="2C4BD031" w14:textId="4E0FCFAB" w:rsidR="008A476F" w:rsidRDefault="008A476F">
      <w:pPr>
        <w:pStyle w:val="CommentText"/>
      </w:pPr>
      <w:r>
        <w:rPr>
          <w:rStyle w:val="CommentReference"/>
        </w:rPr>
        <w:annotationRef/>
      </w:r>
      <w:r>
        <w:t>This will be different for US Office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58AE19" w15:done="0"/>
  <w15:commentEx w15:paraId="1DFE954B" w15:done="0"/>
  <w15:commentEx w15:paraId="39C1574D" w15:done="0"/>
  <w15:commentEx w15:paraId="47A19093" w15:done="0"/>
  <w15:commentEx w15:paraId="3BC4011B" w15:done="0"/>
  <w15:commentEx w15:paraId="2C4BD0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C2B4C" w16cex:dateUtc="2021-12-21T05:30:00Z"/>
  <w16cex:commentExtensible w16cex:durableId="25659AAD" w16cex:dateUtc="2021-12-16T05:59:00Z"/>
  <w16cex:commentExtensible w16cex:durableId="2514154C" w16cex:dateUtc="2021-10-15T09:57:00Z"/>
  <w16cex:commentExtensible w16cex:durableId="2514235A" w16cex:dateUtc="2021-10-15T10:57:00Z"/>
  <w16cex:commentExtensible w16cex:durableId="25142544" w16cex:dateUtc="2021-10-15T11:05:00Z"/>
  <w16cex:commentExtensible w16cex:durableId="253E3FF5" w16cex:dateUtc="2021-11-16T09: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58AE19" w16cid:durableId="256C2B4C"/>
  <w16cid:commentId w16cid:paraId="1DFE954B" w16cid:durableId="25659AAD"/>
  <w16cid:commentId w16cid:paraId="39C1574D" w16cid:durableId="2514154C"/>
  <w16cid:commentId w16cid:paraId="47A19093" w16cid:durableId="2514235A"/>
  <w16cid:commentId w16cid:paraId="3BC4011B" w16cid:durableId="25142544"/>
  <w16cid:commentId w16cid:paraId="2C4BD031" w16cid:durableId="253E3F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8F488" w14:textId="77777777" w:rsidR="00CA694C" w:rsidRDefault="00CA694C">
      <w:r>
        <w:separator/>
      </w:r>
    </w:p>
  </w:endnote>
  <w:endnote w:type="continuationSeparator" w:id="0">
    <w:p w14:paraId="6A45723B" w14:textId="77777777" w:rsidR="00CA694C" w:rsidRDefault="00CA69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0113" w14:textId="7F6BE687" w:rsidR="001B1126" w:rsidRDefault="001B1126" w:rsidP="001B1126">
    <w:pPr>
      <w:pStyle w:val="Footer"/>
      <w:jc w:val="left"/>
    </w:pPr>
    <w:r w:rsidRPr="00BD7996">
      <w:rPr>
        <w:sz w:val="14"/>
      </w:rPr>
      <w:t xml:space="preserve">Confidential Information:  The information provided in this document is intended solely for the use of </w:t>
    </w:r>
    <w:r w:rsidR="00F13E92" w:rsidRPr="00F13E92">
      <w:rPr>
        <w:sz w:val="14"/>
      </w:rPr>
      <w:t>Nexelus</w:t>
    </w:r>
    <w:r w:rsidRPr="00BD7996">
      <w:rPr>
        <w:sz w:val="14"/>
      </w:rPr>
      <w:t xml:space="preserve"> Corporation.  The contents of this document may not be reproduced or divulged outside the intended organization without the express written permission of </w:t>
    </w:r>
    <w:r w:rsidR="00F13E92" w:rsidRPr="00F13E92">
      <w:rPr>
        <w:sz w:val="14"/>
      </w:rPr>
      <w:t>Nexelus</w:t>
    </w:r>
    <w:r w:rsidRPr="00BD7996">
      <w:rPr>
        <w:sz w:val="14"/>
      </w:rPr>
      <w:t xml:space="preserve"> Corporation</w:t>
    </w:r>
  </w:p>
  <w:p w14:paraId="5712A4ED" w14:textId="45440C9D" w:rsidR="008651C3" w:rsidRDefault="008651C3" w:rsidP="00CA5053">
    <w:pPr>
      <w:pStyle w:val="Footer"/>
      <w:spacing w:after="0"/>
      <w:jc w:val="left"/>
    </w:pPr>
  </w:p>
  <w:p w14:paraId="014DF3AA" w14:textId="77777777" w:rsidR="008651C3" w:rsidRDefault="008651C3" w:rsidP="007348DC">
    <w:pPr>
      <w:pStyle w:val="Footer"/>
      <w:spacing w:after="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3C69C" w14:textId="2ECAC6DB" w:rsidR="008651C3" w:rsidRPr="00287444" w:rsidRDefault="008651C3" w:rsidP="00287444">
    <w:pPr>
      <w:pStyle w:val="Footer"/>
      <w:pBdr>
        <w:top w:val="none" w:sz="0" w:space="0" w:color="auto"/>
      </w:pBd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34CE64" w14:textId="77777777" w:rsidR="00CA694C" w:rsidRDefault="00CA694C">
      <w:r>
        <w:separator/>
      </w:r>
    </w:p>
  </w:footnote>
  <w:footnote w:type="continuationSeparator" w:id="0">
    <w:p w14:paraId="1C7F6847" w14:textId="77777777" w:rsidR="00CA694C" w:rsidRDefault="00CA69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825395653"/>
      <w:docPartObj>
        <w:docPartGallery w:val="Page Numbers (Top of Page)"/>
        <w:docPartUnique/>
      </w:docPartObj>
    </w:sdtPr>
    <w:sdtEndPr>
      <w:rPr>
        <w:b/>
        <w:bCs/>
        <w:noProof/>
        <w:color w:val="auto"/>
        <w:spacing w:val="0"/>
      </w:rPr>
    </w:sdtEndPr>
    <w:sdtContent>
      <w:p w14:paraId="052CCC06" w14:textId="77777777" w:rsidR="00B571AE" w:rsidRDefault="00B571AE" w:rsidP="00B571AE">
        <w:pPr>
          <w:pStyle w:val="Header"/>
          <w:pBdr>
            <w:bottom w:val="single" w:sz="4" w:space="1" w:color="D9D9D9" w:themeColor="background1" w:themeShade="D9"/>
          </w:pBdr>
          <w:jc w:val="left"/>
          <w:rPr>
            <w:color w:val="7F7F7F" w:themeColor="background1" w:themeShade="7F"/>
            <w:spacing w:val="60"/>
          </w:rPr>
        </w:pPr>
        <w:r w:rsidRPr="00F13E92">
          <w:rPr>
            <w:sz w:val="18"/>
            <w:szCs w:val="16"/>
          </w:rPr>
          <w:t>Nexelus</w:t>
        </w:r>
        <w:r w:rsidRPr="00723174">
          <w:rPr>
            <w:sz w:val="18"/>
            <w:szCs w:val="16"/>
          </w:rPr>
          <w:t xml:space="preserve"> Security Manual</w:t>
        </w:r>
      </w:p>
      <w:p w14:paraId="3244FA01" w14:textId="6D061B45" w:rsidR="00087BE6" w:rsidRPr="00B571AE" w:rsidRDefault="00B571AE" w:rsidP="00B571AE">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t>1</w:t>
        </w:r>
        <w:r>
          <w:rPr>
            <w:b/>
            <w:bCs/>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CE01E" w14:textId="35926F10" w:rsidR="00723174" w:rsidRPr="00723174" w:rsidRDefault="00F13E92" w:rsidP="00723174">
    <w:pPr>
      <w:pStyle w:val="Header"/>
      <w:jc w:val="left"/>
      <w:rPr>
        <w:sz w:val="18"/>
        <w:szCs w:val="16"/>
      </w:rPr>
    </w:pPr>
    <w:r w:rsidRPr="00F13E92">
      <w:rPr>
        <w:sz w:val="18"/>
        <w:szCs w:val="16"/>
      </w:rPr>
      <w:t>Nexelus</w:t>
    </w:r>
    <w:r w:rsidR="00723174" w:rsidRPr="00723174">
      <w:rPr>
        <w:sz w:val="18"/>
        <w:szCs w:val="16"/>
      </w:rPr>
      <w:t xml:space="preserve"> Security Manual</w:t>
    </w:r>
  </w:p>
  <w:sdt>
    <w:sdtPr>
      <w:id w:val="1719937371"/>
      <w:docPartObj>
        <w:docPartGallery w:val="Page Numbers (Top of Page)"/>
        <w:docPartUnique/>
      </w:docPartObj>
    </w:sdtPr>
    <w:sdtEndPr>
      <w:rPr>
        <w:noProof/>
      </w:rPr>
    </w:sdtEndPr>
    <w:sdtContent>
      <w:p w14:paraId="29B46932" w14:textId="67134863" w:rsidR="00723174" w:rsidRDefault="00723174" w:rsidP="00D40E30">
        <w:pPr>
          <w:pStyle w:val="Header"/>
          <w:pBdr>
            <w:bottom w:val="single" w:sz="4" w:space="1" w:color="auto"/>
          </w:pBdr>
          <w:jc w:val="right"/>
        </w:pPr>
        <w:r>
          <w:fldChar w:fldCharType="begin"/>
        </w:r>
        <w:r>
          <w:instrText xml:space="preserve"> PAGE   \* MERGEFORMAT </w:instrText>
        </w:r>
        <w:r>
          <w:fldChar w:fldCharType="separate"/>
        </w:r>
        <w:r>
          <w:rPr>
            <w:noProof/>
          </w:rPr>
          <w:t>2</w:t>
        </w:r>
        <w:r>
          <w:rPr>
            <w:noProof/>
          </w:rPr>
          <w:fldChar w:fldCharType="end"/>
        </w:r>
      </w:p>
    </w:sdtContent>
  </w:sdt>
  <w:p w14:paraId="16781F76" w14:textId="77777777" w:rsidR="00723174" w:rsidRDefault="0072317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050153367"/>
      <w:docPartObj>
        <w:docPartGallery w:val="Page Numbers (Top of Page)"/>
        <w:docPartUnique/>
      </w:docPartObj>
    </w:sdtPr>
    <w:sdtEndPr>
      <w:rPr>
        <w:b/>
        <w:bCs/>
        <w:noProof/>
        <w:color w:val="auto"/>
        <w:spacing w:val="0"/>
      </w:rPr>
    </w:sdtEndPr>
    <w:sdtContent>
      <w:p w14:paraId="5C4E5005" w14:textId="2E945240" w:rsidR="00087BE6" w:rsidRDefault="00F13E92" w:rsidP="00087BE6">
        <w:pPr>
          <w:pStyle w:val="Header"/>
          <w:pBdr>
            <w:bottom w:val="single" w:sz="4" w:space="1" w:color="D9D9D9" w:themeColor="background1" w:themeShade="D9"/>
          </w:pBdr>
          <w:jc w:val="left"/>
          <w:rPr>
            <w:color w:val="7F7F7F" w:themeColor="background1" w:themeShade="7F"/>
            <w:spacing w:val="60"/>
          </w:rPr>
        </w:pPr>
        <w:r w:rsidRPr="00F13E92">
          <w:rPr>
            <w:sz w:val="18"/>
            <w:szCs w:val="16"/>
          </w:rPr>
          <w:t>Nexelus</w:t>
        </w:r>
        <w:r w:rsidR="00087BE6" w:rsidRPr="00723174">
          <w:rPr>
            <w:sz w:val="18"/>
            <w:szCs w:val="16"/>
          </w:rPr>
          <w:t xml:space="preserve"> Security Manual</w:t>
        </w:r>
      </w:p>
      <w:p w14:paraId="7ACB036A" w14:textId="4A4F3919" w:rsidR="00087BE6" w:rsidRDefault="00087BE6">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4F31F87" w14:textId="77777777" w:rsidR="00D56036" w:rsidRPr="004F7D78" w:rsidRDefault="00D56036" w:rsidP="004F7D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E15AD9BE"/>
    <w:lvl w:ilvl="0">
      <w:start w:val="1"/>
      <w:numFmt w:val="bullet"/>
      <w:pStyle w:val="ListBullet5"/>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3858018E"/>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7AB26F30"/>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015413B3"/>
    <w:multiLevelType w:val="hybridMultilevel"/>
    <w:tmpl w:val="173004E2"/>
    <w:lvl w:ilvl="0" w:tplc="299460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16B1D03"/>
    <w:multiLevelType w:val="hybridMultilevel"/>
    <w:tmpl w:val="6D5E3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1E556E0"/>
    <w:multiLevelType w:val="hybridMultilevel"/>
    <w:tmpl w:val="B1AE0D96"/>
    <w:lvl w:ilvl="0" w:tplc="6E2C19D8">
      <w:start w:val="1"/>
      <w:numFmt w:val="decimal"/>
      <w:pStyle w:val="TableCaption"/>
      <w:suff w:val="space"/>
      <w:lvlText w:val="Table %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232BDE"/>
    <w:multiLevelType w:val="multilevel"/>
    <w:tmpl w:val="2E68B1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44B60C4"/>
    <w:multiLevelType w:val="hybridMultilevel"/>
    <w:tmpl w:val="1B747A5E"/>
    <w:lvl w:ilvl="0" w:tplc="1C7C2A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49C7459"/>
    <w:multiLevelType w:val="hybridMultilevel"/>
    <w:tmpl w:val="B5F64202"/>
    <w:lvl w:ilvl="0" w:tplc="294E0B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5E857EF"/>
    <w:multiLevelType w:val="hybridMultilevel"/>
    <w:tmpl w:val="D33AD970"/>
    <w:lvl w:ilvl="0" w:tplc="04090013">
      <w:start w:val="1"/>
      <w:numFmt w:val="upperRoman"/>
      <w:lvlText w:val="%1."/>
      <w:lvlJc w:val="right"/>
      <w:pPr>
        <w:ind w:left="360" w:hanging="360"/>
      </w:pPr>
      <w:rPr>
        <w:rFonts w:hint="default"/>
      </w:rPr>
    </w:lvl>
    <w:lvl w:ilvl="1" w:tplc="04090013">
      <w:start w:val="1"/>
      <w:numFmt w:val="upperRoman"/>
      <w:lvlText w:val="%2."/>
      <w:lvlJc w:val="righ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E46521A"/>
    <w:multiLevelType w:val="hybridMultilevel"/>
    <w:tmpl w:val="3EE0A40A"/>
    <w:lvl w:ilvl="0" w:tplc="3D2E7F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F0025CA"/>
    <w:multiLevelType w:val="hybridMultilevel"/>
    <w:tmpl w:val="CE624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25378B"/>
    <w:multiLevelType w:val="hybridMultilevel"/>
    <w:tmpl w:val="0EE4C4E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4EC6342"/>
    <w:multiLevelType w:val="singleLevel"/>
    <w:tmpl w:val="CAF25240"/>
    <w:lvl w:ilvl="0">
      <w:start w:val="1"/>
      <w:numFmt w:val="bullet"/>
      <w:pStyle w:val="BulletedBodyText"/>
      <w:lvlText w:val=""/>
      <w:lvlJc w:val="left"/>
      <w:pPr>
        <w:tabs>
          <w:tab w:val="num" w:pos="360"/>
        </w:tabs>
        <w:ind w:left="360" w:hanging="360"/>
      </w:pPr>
      <w:rPr>
        <w:rFonts w:ascii="Symbol" w:hAnsi="Symbol" w:hint="default"/>
      </w:rPr>
    </w:lvl>
  </w:abstractNum>
  <w:abstractNum w:abstractNumId="14" w15:restartNumberingAfterBreak="0">
    <w:nsid w:val="15A355A6"/>
    <w:multiLevelType w:val="hybridMultilevel"/>
    <w:tmpl w:val="4CC485E6"/>
    <w:lvl w:ilvl="0" w:tplc="C3B0C1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5E8076A"/>
    <w:multiLevelType w:val="hybridMultilevel"/>
    <w:tmpl w:val="47481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0BE7"/>
    <w:multiLevelType w:val="hybridMultilevel"/>
    <w:tmpl w:val="182480BC"/>
    <w:lvl w:ilvl="0" w:tplc="C1709D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9562B65"/>
    <w:multiLevelType w:val="hybridMultilevel"/>
    <w:tmpl w:val="B66036F0"/>
    <w:lvl w:ilvl="0" w:tplc="0409000F">
      <w:start w:val="1"/>
      <w:numFmt w:val="decimal"/>
      <w:lvlText w:val="%1."/>
      <w:lvlJc w:val="left"/>
      <w:pPr>
        <w:ind w:left="360" w:hanging="360"/>
      </w:pPr>
    </w:lvl>
    <w:lvl w:ilvl="1" w:tplc="635A0B9C">
      <w:start w:val="1"/>
      <w:numFmt w:val="decimal"/>
      <w:lvlText w:val="%2."/>
      <w:lvlJc w:val="left"/>
      <w:pPr>
        <w:ind w:left="1080" w:hanging="360"/>
      </w:pPr>
      <w:rPr>
        <w:rFonts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57A763E"/>
    <w:multiLevelType w:val="hybridMultilevel"/>
    <w:tmpl w:val="D122B5AA"/>
    <w:lvl w:ilvl="0" w:tplc="FFFFFFFF">
      <w:start w:val="1"/>
      <w:numFmt w:val="decimal"/>
      <w:lvlText w:val="%1."/>
      <w:lvlJc w:val="left"/>
      <w:pPr>
        <w:ind w:left="360" w:hanging="360"/>
      </w:pPr>
    </w:lvl>
    <w:lvl w:ilvl="1" w:tplc="04090013">
      <w:start w:val="1"/>
      <w:numFmt w:val="upperRoman"/>
      <w:lvlText w:val="%2."/>
      <w:lvlJc w:val="righ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27C90578"/>
    <w:multiLevelType w:val="hybridMultilevel"/>
    <w:tmpl w:val="0B2C1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D421A0"/>
    <w:multiLevelType w:val="hybridMultilevel"/>
    <w:tmpl w:val="4CE662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9303EC8"/>
    <w:multiLevelType w:val="hybridMultilevel"/>
    <w:tmpl w:val="78F27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F12CB5"/>
    <w:multiLevelType w:val="hybridMultilevel"/>
    <w:tmpl w:val="D434733A"/>
    <w:lvl w:ilvl="0" w:tplc="B53AE3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EDE2EED"/>
    <w:multiLevelType w:val="hybridMultilevel"/>
    <w:tmpl w:val="6F6C14FE"/>
    <w:lvl w:ilvl="0" w:tplc="9800D7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EED680C"/>
    <w:multiLevelType w:val="hybridMultilevel"/>
    <w:tmpl w:val="3BEE81D4"/>
    <w:lvl w:ilvl="0" w:tplc="C4C418C2">
      <w:start w:val="1"/>
      <w:numFmt w:val="decimal"/>
      <w:pStyle w:val="FigureCaption"/>
      <w:suff w:val="space"/>
      <w:lvlText w:val="Figure %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7F4759"/>
    <w:multiLevelType w:val="hybridMultilevel"/>
    <w:tmpl w:val="A84294EA"/>
    <w:lvl w:ilvl="0" w:tplc="13A86454">
      <w:start w:val="1"/>
      <w:numFmt w:val="bullet"/>
      <w:pStyle w:val="Heading5"/>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08B0F8E"/>
    <w:multiLevelType w:val="hybridMultilevel"/>
    <w:tmpl w:val="25CA0BEA"/>
    <w:lvl w:ilvl="0" w:tplc="0E3A49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25B1142"/>
    <w:multiLevelType w:val="hybridMultilevel"/>
    <w:tmpl w:val="FDC0657C"/>
    <w:lvl w:ilvl="0" w:tplc="57CCBD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53A20FA"/>
    <w:multiLevelType w:val="hybridMultilevel"/>
    <w:tmpl w:val="95F4179E"/>
    <w:lvl w:ilvl="0" w:tplc="DED6339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5CD2D0A"/>
    <w:multiLevelType w:val="hybridMultilevel"/>
    <w:tmpl w:val="2DEAB0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5D14DE4"/>
    <w:multiLevelType w:val="hybridMultilevel"/>
    <w:tmpl w:val="EAB23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8252FED"/>
    <w:multiLevelType w:val="hybridMultilevel"/>
    <w:tmpl w:val="F402BA40"/>
    <w:lvl w:ilvl="0" w:tplc="4EF2FB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8DA31C3"/>
    <w:multiLevelType w:val="hybridMultilevel"/>
    <w:tmpl w:val="97762F90"/>
    <w:lvl w:ilvl="0" w:tplc="B9E889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3BFE3A98"/>
    <w:multiLevelType w:val="hybridMultilevel"/>
    <w:tmpl w:val="36BE7200"/>
    <w:lvl w:ilvl="0" w:tplc="CE8C5A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DAB7EBE"/>
    <w:multiLevelType w:val="hybridMultilevel"/>
    <w:tmpl w:val="43DCA89C"/>
    <w:lvl w:ilvl="0" w:tplc="5BBA4E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54A639F"/>
    <w:multiLevelType w:val="hybridMultilevel"/>
    <w:tmpl w:val="E740314A"/>
    <w:lvl w:ilvl="0" w:tplc="54A81A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45533206"/>
    <w:multiLevelType w:val="hybridMultilevel"/>
    <w:tmpl w:val="8BD0372E"/>
    <w:lvl w:ilvl="0" w:tplc="63CE4C54">
      <w:start w:val="1"/>
      <w:numFmt w:val="lowerRoman"/>
      <w:pStyle w:val="NumberedListLevel3"/>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7" w15:restartNumberingAfterBreak="0">
    <w:nsid w:val="461567D0"/>
    <w:multiLevelType w:val="hybridMultilevel"/>
    <w:tmpl w:val="775ED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7AF45C4"/>
    <w:multiLevelType w:val="hybridMultilevel"/>
    <w:tmpl w:val="DA8AA1E4"/>
    <w:lvl w:ilvl="0" w:tplc="1B9EE3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47B36274"/>
    <w:multiLevelType w:val="hybridMultilevel"/>
    <w:tmpl w:val="343EC0EE"/>
    <w:lvl w:ilvl="0" w:tplc="053ABEF8">
      <w:start w:val="1"/>
      <w:numFmt w:val="decimal"/>
      <w:lvlText w:val="%1."/>
      <w:lvlJc w:val="left"/>
      <w:pPr>
        <w:ind w:left="720" w:hanging="360"/>
      </w:pPr>
      <w:rPr>
        <w:rFonts w:hint="default"/>
        <w:b w:val="0"/>
      </w:rPr>
    </w:lvl>
    <w:lvl w:ilvl="1" w:tplc="A82C28C8">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9A6244F"/>
    <w:multiLevelType w:val="hybridMultilevel"/>
    <w:tmpl w:val="5FB62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0BC045F"/>
    <w:multiLevelType w:val="hybridMultilevel"/>
    <w:tmpl w:val="9B3A92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52F24C5D"/>
    <w:multiLevelType w:val="hybridMultilevel"/>
    <w:tmpl w:val="D5A46B18"/>
    <w:lvl w:ilvl="0" w:tplc="0F8240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54767D70"/>
    <w:multiLevelType w:val="hybridMultilevel"/>
    <w:tmpl w:val="ED22D860"/>
    <w:lvl w:ilvl="0" w:tplc="D848E5C8">
      <w:start w:val="1"/>
      <w:numFmt w:val="bullet"/>
      <w:pStyle w:val="BulletedListLevel2"/>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547C6989"/>
    <w:multiLevelType w:val="hybridMultilevel"/>
    <w:tmpl w:val="F6801D56"/>
    <w:lvl w:ilvl="0" w:tplc="9CDC3B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566536DA"/>
    <w:multiLevelType w:val="hybridMultilevel"/>
    <w:tmpl w:val="CABC4B66"/>
    <w:lvl w:ilvl="0" w:tplc="FC562696">
      <w:start w:val="1"/>
      <w:numFmt w:val="lowerLetter"/>
      <w:pStyle w:val="NumberedListLevel2"/>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15:restartNumberingAfterBreak="0">
    <w:nsid w:val="56763C7B"/>
    <w:multiLevelType w:val="hybridMultilevel"/>
    <w:tmpl w:val="D92ADA1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7687417"/>
    <w:multiLevelType w:val="hybridMultilevel"/>
    <w:tmpl w:val="E8BCFD08"/>
    <w:lvl w:ilvl="0" w:tplc="070246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59607114"/>
    <w:multiLevelType w:val="hybridMultilevel"/>
    <w:tmpl w:val="E16ED812"/>
    <w:lvl w:ilvl="0" w:tplc="72C450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5A8908DD"/>
    <w:multiLevelType w:val="hybridMultilevel"/>
    <w:tmpl w:val="5ECACB44"/>
    <w:lvl w:ilvl="0" w:tplc="3B605322">
      <w:start w:val="1"/>
      <w:numFmt w:val="bullet"/>
      <w:pStyle w:val="BulletedListLevel3"/>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0" w15:restartNumberingAfterBreak="0">
    <w:nsid w:val="5B1153B9"/>
    <w:multiLevelType w:val="hybridMultilevel"/>
    <w:tmpl w:val="35BCE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B3B3BE9"/>
    <w:multiLevelType w:val="hybridMultilevel"/>
    <w:tmpl w:val="1F380EB6"/>
    <w:lvl w:ilvl="0" w:tplc="C91017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5CC24F7A"/>
    <w:multiLevelType w:val="singleLevel"/>
    <w:tmpl w:val="2042CF94"/>
    <w:lvl w:ilvl="0">
      <w:start w:val="1"/>
      <w:numFmt w:val="bullet"/>
      <w:pStyle w:val="ListBullet"/>
      <w:lvlText w:val=""/>
      <w:lvlJc w:val="left"/>
      <w:pPr>
        <w:tabs>
          <w:tab w:val="num" w:pos="360"/>
        </w:tabs>
        <w:ind w:left="360" w:hanging="360"/>
      </w:pPr>
      <w:rPr>
        <w:rFonts w:ascii="Symbol" w:hAnsi="Symbol" w:hint="default"/>
      </w:rPr>
    </w:lvl>
  </w:abstractNum>
  <w:abstractNum w:abstractNumId="53" w15:restartNumberingAfterBreak="0">
    <w:nsid w:val="5D136A71"/>
    <w:multiLevelType w:val="singleLevel"/>
    <w:tmpl w:val="E618D3DC"/>
    <w:lvl w:ilvl="0">
      <w:start w:val="1"/>
      <w:numFmt w:val="bullet"/>
      <w:pStyle w:val="MainBodyText"/>
      <w:lvlText w:val=""/>
      <w:lvlJc w:val="left"/>
      <w:pPr>
        <w:tabs>
          <w:tab w:val="num" w:pos="360"/>
        </w:tabs>
        <w:ind w:left="360" w:hanging="360"/>
      </w:pPr>
      <w:rPr>
        <w:rFonts w:ascii="Symbol" w:hAnsi="Symbol" w:hint="default"/>
        <w:b w:val="0"/>
        <w:i w:val="0"/>
        <w:caps w:val="0"/>
        <w:sz w:val="18"/>
      </w:rPr>
    </w:lvl>
  </w:abstractNum>
  <w:abstractNum w:abstractNumId="54" w15:restartNumberingAfterBreak="0">
    <w:nsid w:val="5E193CDE"/>
    <w:multiLevelType w:val="singleLevel"/>
    <w:tmpl w:val="D7A80966"/>
    <w:lvl w:ilvl="0">
      <w:start w:val="1"/>
      <w:numFmt w:val="bullet"/>
      <w:pStyle w:val="ListBullet2"/>
      <w:lvlText w:val=""/>
      <w:lvlJc w:val="left"/>
      <w:pPr>
        <w:tabs>
          <w:tab w:val="num" w:pos="360"/>
        </w:tabs>
        <w:ind w:left="360" w:hanging="360"/>
      </w:pPr>
      <w:rPr>
        <w:rFonts w:ascii="Wingdings" w:hAnsi="Wingdings" w:hint="default"/>
      </w:rPr>
    </w:lvl>
  </w:abstractNum>
  <w:abstractNum w:abstractNumId="55" w15:restartNumberingAfterBreak="0">
    <w:nsid w:val="60917366"/>
    <w:multiLevelType w:val="hybridMultilevel"/>
    <w:tmpl w:val="9C8C2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1CF186F"/>
    <w:multiLevelType w:val="hybridMultilevel"/>
    <w:tmpl w:val="C81A111A"/>
    <w:lvl w:ilvl="0" w:tplc="A0C0983C">
      <w:start w:val="1"/>
      <w:numFmt w:val="bullet"/>
      <w:pStyle w:val="BulletedListLevel1"/>
      <w:lvlText w:val=""/>
      <w:lvlJc w:val="left"/>
      <w:pPr>
        <w:ind w:left="360" w:hanging="360"/>
      </w:pPr>
      <w:rPr>
        <w:rFonts w:ascii="Symbol" w:hAnsi="Symbol" w:hint="default"/>
      </w:rPr>
    </w:lvl>
    <w:lvl w:ilvl="1" w:tplc="A82C28C8">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65386D06"/>
    <w:multiLevelType w:val="hybridMultilevel"/>
    <w:tmpl w:val="AEEC4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69A5C77"/>
    <w:multiLevelType w:val="hybridMultilevel"/>
    <w:tmpl w:val="073034FA"/>
    <w:lvl w:ilvl="0" w:tplc="A8960F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66B75600"/>
    <w:multiLevelType w:val="singleLevel"/>
    <w:tmpl w:val="BE38FCD2"/>
    <w:lvl w:ilvl="0">
      <w:start w:val="1"/>
      <w:numFmt w:val="bullet"/>
      <w:pStyle w:val="Achievement"/>
      <w:lvlText w:val=""/>
      <w:lvlJc w:val="left"/>
      <w:pPr>
        <w:tabs>
          <w:tab w:val="num" w:pos="360"/>
        </w:tabs>
        <w:ind w:left="245" w:hanging="245"/>
      </w:pPr>
      <w:rPr>
        <w:rFonts w:ascii="Wingdings" w:hAnsi="Wingdings" w:hint="default"/>
      </w:rPr>
    </w:lvl>
  </w:abstractNum>
  <w:abstractNum w:abstractNumId="60" w15:restartNumberingAfterBreak="0">
    <w:nsid w:val="67502651"/>
    <w:multiLevelType w:val="hybridMultilevel"/>
    <w:tmpl w:val="58947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C4F5B6D"/>
    <w:multiLevelType w:val="hybridMultilevel"/>
    <w:tmpl w:val="F34EA53C"/>
    <w:lvl w:ilvl="0" w:tplc="CA522F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6D0C2548"/>
    <w:multiLevelType w:val="hybridMultilevel"/>
    <w:tmpl w:val="00180918"/>
    <w:lvl w:ilvl="0" w:tplc="BE0086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6E3D7986"/>
    <w:multiLevelType w:val="hybridMultilevel"/>
    <w:tmpl w:val="98927E54"/>
    <w:lvl w:ilvl="0" w:tplc="3D86C5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73F263AB"/>
    <w:multiLevelType w:val="hybridMultilevel"/>
    <w:tmpl w:val="E93AE0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760020A2"/>
    <w:multiLevelType w:val="hybridMultilevel"/>
    <w:tmpl w:val="25849C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765276E6"/>
    <w:multiLevelType w:val="hybridMultilevel"/>
    <w:tmpl w:val="D6506B54"/>
    <w:lvl w:ilvl="0" w:tplc="FBEE97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77071E78"/>
    <w:multiLevelType w:val="hybridMultilevel"/>
    <w:tmpl w:val="161C7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7F66046"/>
    <w:multiLevelType w:val="hybridMultilevel"/>
    <w:tmpl w:val="1592D3D8"/>
    <w:lvl w:ilvl="0" w:tplc="0BEC9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78274586"/>
    <w:multiLevelType w:val="hybridMultilevel"/>
    <w:tmpl w:val="EE722406"/>
    <w:lvl w:ilvl="0" w:tplc="4F201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78D424CC"/>
    <w:multiLevelType w:val="hybridMultilevel"/>
    <w:tmpl w:val="C7023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9CD7372"/>
    <w:multiLevelType w:val="hybridMultilevel"/>
    <w:tmpl w:val="37CC05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CBE4F0B"/>
    <w:multiLevelType w:val="hybridMultilevel"/>
    <w:tmpl w:val="63CC1E46"/>
    <w:lvl w:ilvl="0" w:tplc="D7DEF7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7E0B3487"/>
    <w:multiLevelType w:val="hybridMultilevel"/>
    <w:tmpl w:val="76ECD5B0"/>
    <w:lvl w:ilvl="0" w:tplc="AA1EDA5E">
      <w:start w:val="1"/>
      <w:numFmt w:val="decimal"/>
      <w:pStyle w:val="ListNumber2"/>
      <w:lvlText w:val="%1)"/>
      <w:lvlJc w:val="left"/>
      <w:pPr>
        <w:tabs>
          <w:tab w:val="num" w:pos="1440"/>
        </w:tabs>
        <w:ind w:left="1440" w:hanging="360"/>
      </w:pPr>
    </w:lvl>
    <w:lvl w:ilvl="1" w:tplc="CA8CE65A" w:tentative="1">
      <w:start w:val="1"/>
      <w:numFmt w:val="lowerLetter"/>
      <w:lvlText w:val="%2."/>
      <w:lvlJc w:val="left"/>
      <w:pPr>
        <w:tabs>
          <w:tab w:val="num" w:pos="1440"/>
        </w:tabs>
        <w:ind w:left="1440" w:hanging="360"/>
      </w:pPr>
    </w:lvl>
    <w:lvl w:ilvl="2" w:tplc="8722CD06" w:tentative="1">
      <w:start w:val="1"/>
      <w:numFmt w:val="lowerRoman"/>
      <w:lvlText w:val="%3."/>
      <w:lvlJc w:val="right"/>
      <w:pPr>
        <w:tabs>
          <w:tab w:val="num" w:pos="2160"/>
        </w:tabs>
        <w:ind w:left="2160" w:hanging="180"/>
      </w:pPr>
    </w:lvl>
    <w:lvl w:ilvl="3" w:tplc="F5567E52" w:tentative="1">
      <w:start w:val="1"/>
      <w:numFmt w:val="decimal"/>
      <w:lvlText w:val="%4."/>
      <w:lvlJc w:val="left"/>
      <w:pPr>
        <w:tabs>
          <w:tab w:val="num" w:pos="2880"/>
        </w:tabs>
        <w:ind w:left="2880" w:hanging="360"/>
      </w:pPr>
    </w:lvl>
    <w:lvl w:ilvl="4" w:tplc="AF7A5872" w:tentative="1">
      <w:start w:val="1"/>
      <w:numFmt w:val="lowerLetter"/>
      <w:lvlText w:val="%5."/>
      <w:lvlJc w:val="left"/>
      <w:pPr>
        <w:tabs>
          <w:tab w:val="num" w:pos="3600"/>
        </w:tabs>
        <w:ind w:left="3600" w:hanging="360"/>
      </w:pPr>
    </w:lvl>
    <w:lvl w:ilvl="5" w:tplc="8B804ACA" w:tentative="1">
      <w:start w:val="1"/>
      <w:numFmt w:val="lowerRoman"/>
      <w:lvlText w:val="%6."/>
      <w:lvlJc w:val="right"/>
      <w:pPr>
        <w:tabs>
          <w:tab w:val="num" w:pos="4320"/>
        </w:tabs>
        <w:ind w:left="4320" w:hanging="180"/>
      </w:pPr>
    </w:lvl>
    <w:lvl w:ilvl="6" w:tplc="81982574" w:tentative="1">
      <w:start w:val="1"/>
      <w:numFmt w:val="decimal"/>
      <w:lvlText w:val="%7."/>
      <w:lvlJc w:val="left"/>
      <w:pPr>
        <w:tabs>
          <w:tab w:val="num" w:pos="5040"/>
        </w:tabs>
        <w:ind w:left="5040" w:hanging="360"/>
      </w:pPr>
    </w:lvl>
    <w:lvl w:ilvl="7" w:tplc="38FC794C" w:tentative="1">
      <w:start w:val="1"/>
      <w:numFmt w:val="lowerLetter"/>
      <w:lvlText w:val="%8."/>
      <w:lvlJc w:val="left"/>
      <w:pPr>
        <w:tabs>
          <w:tab w:val="num" w:pos="5760"/>
        </w:tabs>
        <w:ind w:left="5760" w:hanging="360"/>
      </w:pPr>
    </w:lvl>
    <w:lvl w:ilvl="8" w:tplc="E7F688D8" w:tentative="1">
      <w:start w:val="1"/>
      <w:numFmt w:val="lowerRoman"/>
      <w:lvlText w:val="%9."/>
      <w:lvlJc w:val="right"/>
      <w:pPr>
        <w:tabs>
          <w:tab w:val="num" w:pos="6480"/>
        </w:tabs>
        <w:ind w:left="6480" w:hanging="180"/>
      </w:pPr>
    </w:lvl>
  </w:abstractNum>
  <w:abstractNum w:abstractNumId="74" w15:restartNumberingAfterBreak="0">
    <w:nsid w:val="7E5671FD"/>
    <w:multiLevelType w:val="hybridMultilevel"/>
    <w:tmpl w:val="B8B81072"/>
    <w:lvl w:ilvl="0" w:tplc="5874E9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7E8049CA"/>
    <w:multiLevelType w:val="hybridMultilevel"/>
    <w:tmpl w:val="AC3ACD50"/>
    <w:lvl w:ilvl="0" w:tplc="33B045B6">
      <w:start w:val="1"/>
      <w:numFmt w:val="decimal"/>
      <w:pStyle w:val="NumberedListLevel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54"/>
  </w:num>
  <w:num w:numId="3">
    <w:abstractNumId w:val="53"/>
  </w:num>
  <w:num w:numId="4">
    <w:abstractNumId w:val="73"/>
  </w:num>
  <w:num w:numId="5">
    <w:abstractNumId w:val="52"/>
  </w:num>
  <w:num w:numId="6">
    <w:abstractNumId w:val="59"/>
  </w:num>
  <w:num w:numId="7">
    <w:abstractNumId w:val="1"/>
  </w:num>
  <w:num w:numId="8">
    <w:abstractNumId w:val="0"/>
  </w:num>
  <w:num w:numId="9">
    <w:abstractNumId w:val="13"/>
  </w:num>
  <w:num w:numId="10">
    <w:abstractNumId w:val="56"/>
  </w:num>
  <w:num w:numId="11">
    <w:abstractNumId w:val="43"/>
  </w:num>
  <w:num w:numId="12">
    <w:abstractNumId w:val="49"/>
  </w:num>
  <w:num w:numId="13">
    <w:abstractNumId w:val="45"/>
  </w:num>
  <w:num w:numId="14">
    <w:abstractNumId w:val="36"/>
  </w:num>
  <w:num w:numId="15">
    <w:abstractNumId w:val="5"/>
  </w:num>
  <w:num w:numId="16">
    <w:abstractNumId w:val="24"/>
  </w:num>
  <w:num w:numId="17">
    <w:abstractNumId w:val="29"/>
  </w:num>
  <w:num w:numId="18">
    <w:abstractNumId w:val="9"/>
  </w:num>
  <w:num w:numId="19">
    <w:abstractNumId w:val="41"/>
  </w:num>
  <w:num w:numId="20">
    <w:abstractNumId w:val="17"/>
  </w:num>
  <w:num w:numId="21">
    <w:abstractNumId w:val="18"/>
  </w:num>
  <w:num w:numId="22">
    <w:abstractNumId w:val="28"/>
  </w:num>
  <w:num w:numId="23">
    <w:abstractNumId w:val="75"/>
    <w:lvlOverride w:ilvl="0">
      <w:startOverride w:val="1"/>
    </w:lvlOverride>
  </w:num>
  <w:num w:numId="24">
    <w:abstractNumId w:val="75"/>
    <w:lvlOverride w:ilvl="0">
      <w:startOverride w:val="1"/>
    </w:lvlOverride>
  </w:num>
  <w:num w:numId="25">
    <w:abstractNumId w:val="75"/>
    <w:lvlOverride w:ilvl="0">
      <w:startOverride w:val="1"/>
    </w:lvlOverride>
  </w:num>
  <w:num w:numId="26">
    <w:abstractNumId w:val="75"/>
    <w:lvlOverride w:ilvl="0">
      <w:startOverride w:val="1"/>
    </w:lvlOverride>
  </w:num>
  <w:num w:numId="27">
    <w:abstractNumId w:val="75"/>
    <w:lvlOverride w:ilvl="0">
      <w:startOverride w:val="1"/>
    </w:lvlOverride>
  </w:num>
  <w:num w:numId="28">
    <w:abstractNumId w:val="75"/>
  </w:num>
  <w:num w:numId="29">
    <w:abstractNumId w:val="75"/>
    <w:lvlOverride w:ilvl="0">
      <w:startOverride w:val="1"/>
    </w:lvlOverride>
  </w:num>
  <w:num w:numId="30">
    <w:abstractNumId w:val="75"/>
    <w:lvlOverride w:ilvl="0">
      <w:startOverride w:val="1"/>
    </w:lvlOverride>
  </w:num>
  <w:num w:numId="31">
    <w:abstractNumId w:val="25"/>
  </w:num>
  <w:num w:numId="32">
    <w:abstractNumId w:val="75"/>
    <w:lvlOverride w:ilvl="0">
      <w:startOverride w:val="1"/>
    </w:lvlOverride>
  </w:num>
  <w:num w:numId="33">
    <w:abstractNumId w:val="75"/>
    <w:lvlOverride w:ilvl="0">
      <w:startOverride w:val="1"/>
    </w:lvlOverride>
  </w:num>
  <w:num w:numId="34">
    <w:abstractNumId w:val="75"/>
    <w:lvlOverride w:ilvl="0">
      <w:startOverride w:val="1"/>
    </w:lvlOverride>
  </w:num>
  <w:num w:numId="35">
    <w:abstractNumId w:val="20"/>
  </w:num>
  <w:num w:numId="36">
    <w:abstractNumId w:val="75"/>
    <w:lvlOverride w:ilvl="0">
      <w:startOverride w:val="1"/>
    </w:lvlOverride>
  </w:num>
  <w:num w:numId="37">
    <w:abstractNumId w:val="75"/>
    <w:lvlOverride w:ilvl="0">
      <w:startOverride w:val="1"/>
    </w:lvlOverride>
  </w:num>
  <w:num w:numId="38">
    <w:abstractNumId w:val="75"/>
    <w:lvlOverride w:ilvl="0">
      <w:startOverride w:val="1"/>
    </w:lvlOverride>
  </w:num>
  <w:num w:numId="39">
    <w:abstractNumId w:val="46"/>
  </w:num>
  <w:num w:numId="40">
    <w:abstractNumId w:val="12"/>
  </w:num>
  <w:num w:numId="41">
    <w:abstractNumId w:val="57"/>
  </w:num>
  <w:num w:numId="42">
    <w:abstractNumId w:val="75"/>
    <w:lvlOverride w:ilvl="0">
      <w:startOverride w:val="1"/>
    </w:lvlOverride>
  </w:num>
  <w:num w:numId="43">
    <w:abstractNumId w:val="64"/>
  </w:num>
  <w:num w:numId="44">
    <w:abstractNumId w:val="75"/>
    <w:lvlOverride w:ilvl="0">
      <w:startOverride w:val="1"/>
    </w:lvlOverride>
  </w:num>
  <w:num w:numId="45">
    <w:abstractNumId w:val="11"/>
  </w:num>
  <w:num w:numId="46">
    <w:abstractNumId w:val="40"/>
  </w:num>
  <w:num w:numId="47">
    <w:abstractNumId w:val="67"/>
  </w:num>
  <w:num w:numId="48">
    <w:abstractNumId w:val="65"/>
  </w:num>
  <w:num w:numId="49">
    <w:abstractNumId w:val="21"/>
  </w:num>
  <w:num w:numId="50">
    <w:abstractNumId w:val="39"/>
  </w:num>
  <w:num w:numId="51">
    <w:abstractNumId w:val="4"/>
  </w:num>
  <w:num w:numId="52">
    <w:abstractNumId w:val="50"/>
  </w:num>
  <w:num w:numId="53">
    <w:abstractNumId w:val="70"/>
  </w:num>
  <w:num w:numId="54">
    <w:abstractNumId w:val="55"/>
  </w:num>
  <w:num w:numId="55">
    <w:abstractNumId w:val="19"/>
  </w:num>
  <w:num w:numId="56">
    <w:abstractNumId w:val="75"/>
    <w:lvlOverride w:ilvl="0">
      <w:startOverride w:val="1"/>
    </w:lvlOverride>
  </w:num>
  <w:num w:numId="57">
    <w:abstractNumId w:val="15"/>
  </w:num>
  <w:num w:numId="58">
    <w:abstractNumId w:val="71"/>
  </w:num>
  <w:num w:numId="59">
    <w:abstractNumId w:val="32"/>
  </w:num>
  <w:num w:numId="60">
    <w:abstractNumId w:val="48"/>
  </w:num>
  <w:num w:numId="61">
    <w:abstractNumId w:val="3"/>
  </w:num>
  <w:num w:numId="62">
    <w:abstractNumId w:val="68"/>
  </w:num>
  <w:num w:numId="63">
    <w:abstractNumId w:val="26"/>
  </w:num>
  <w:num w:numId="64">
    <w:abstractNumId w:val="69"/>
  </w:num>
  <w:num w:numId="65">
    <w:abstractNumId w:val="63"/>
  </w:num>
  <w:num w:numId="66">
    <w:abstractNumId w:val="22"/>
  </w:num>
  <w:num w:numId="67">
    <w:abstractNumId w:val="74"/>
  </w:num>
  <w:num w:numId="68">
    <w:abstractNumId w:val="58"/>
  </w:num>
  <w:num w:numId="69">
    <w:abstractNumId w:val="27"/>
  </w:num>
  <w:num w:numId="70">
    <w:abstractNumId w:val="62"/>
  </w:num>
  <w:num w:numId="71">
    <w:abstractNumId w:val="47"/>
  </w:num>
  <w:num w:numId="72">
    <w:abstractNumId w:val="14"/>
  </w:num>
  <w:num w:numId="73">
    <w:abstractNumId w:val="31"/>
  </w:num>
  <w:num w:numId="74">
    <w:abstractNumId w:val="33"/>
  </w:num>
  <w:num w:numId="75">
    <w:abstractNumId w:val="61"/>
  </w:num>
  <w:num w:numId="76">
    <w:abstractNumId w:val="38"/>
  </w:num>
  <w:num w:numId="77">
    <w:abstractNumId w:val="44"/>
  </w:num>
  <w:num w:numId="78">
    <w:abstractNumId w:val="66"/>
  </w:num>
  <w:num w:numId="79">
    <w:abstractNumId w:val="7"/>
  </w:num>
  <w:num w:numId="80">
    <w:abstractNumId w:val="8"/>
  </w:num>
  <w:num w:numId="81">
    <w:abstractNumId w:val="10"/>
  </w:num>
  <w:num w:numId="82">
    <w:abstractNumId w:val="51"/>
  </w:num>
  <w:num w:numId="83">
    <w:abstractNumId w:val="23"/>
  </w:num>
  <w:num w:numId="84">
    <w:abstractNumId w:val="34"/>
  </w:num>
  <w:num w:numId="85">
    <w:abstractNumId w:val="16"/>
  </w:num>
  <w:num w:numId="86">
    <w:abstractNumId w:val="42"/>
  </w:num>
  <w:num w:numId="87">
    <w:abstractNumId w:val="35"/>
  </w:num>
  <w:num w:numId="88">
    <w:abstractNumId w:val="72"/>
  </w:num>
  <w:num w:numId="8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30"/>
  </w:num>
  <w:num w:numId="102">
    <w:abstractNumId w:val="60"/>
  </w:num>
  <w:num w:numId="103">
    <w:abstractNumId w:val="37"/>
  </w:num>
  <w:numIdMacAtCleanup w:val="10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auseef Shezad">
    <w15:presenceInfo w15:providerId="AD" w15:userId="S::TauseefS@nexelus.net::25ce2c96-a1b9-43f5-b144-a323e33af1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efaultTableStyle w:val="ReportTitle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777"/>
    <w:rsid w:val="00000612"/>
    <w:rsid w:val="00000845"/>
    <w:rsid w:val="00000944"/>
    <w:rsid w:val="00001277"/>
    <w:rsid w:val="000012E5"/>
    <w:rsid w:val="000018DC"/>
    <w:rsid w:val="00001AC8"/>
    <w:rsid w:val="00001B16"/>
    <w:rsid w:val="00001E5C"/>
    <w:rsid w:val="00001EF6"/>
    <w:rsid w:val="000022F6"/>
    <w:rsid w:val="0000241C"/>
    <w:rsid w:val="00002AEA"/>
    <w:rsid w:val="00002E91"/>
    <w:rsid w:val="00003772"/>
    <w:rsid w:val="000043E0"/>
    <w:rsid w:val="00004748"/>
    <w:rsid w:val="00004CC6"/>
    <w:rsid w:val="00005A58"/>
    <w:rsid w:val="00006223"/>
    <w:rsid w:val="0000679C"/>
    <w:rsid w:val="00006898"/>
    <w:rsid w:val="00006A91"/>
    <w:rsid w:val="00006BB3"/>
    <w:rsid w:val="00007375"/>
    <w:rsid w:val="000074A1"/>
    <w:rsid w:val="00010953"/>
    <w:rsid w:val="00010DB1"/>
    <w:rsid w:val="00010EC2"/>
    <w:rsid w:val="00011067"/>
    <w:rsid w:val="000115B6"/>
    <w:rsid w:val="0001173B"/>
    <w:rsid w:val="00011E59"/>
    <w:rsid w:val="00012B9B"/>
    <w:rsid w:val="00012EB7"/>
    <w:rsid w:val="00013155"/>
    <w:rsid w:val="0001336B"/>
    <w:rsid w:val="000134FB"/>
    <w:rsid w:val="0001373F"/>
    <w:rsid w:val="00013AA7"/>
    <w:rsid w:val="000141C1"/>
    <w:rsid w:val="000148C3"/>
    <w:rsid w:val="000150B0"/>
    <w:rsid w:val="00015929"/>
    <w:rsid w:val="00016739"/>
    <w:rsid w:val="00017DB1"/>
    <w:rsid w:val="00020009"/>
    <w:rsid w:val="00020566"/>
    <w:rsid w:val="00020612"/>
    <w:rsid w:val="000210CE"/>
    <w:rsid w:val="000216A1"/>
    <w:rsid w:val="00021DAF"/>
    <w:rsid w:val="0002232E"/>
    <w:rsid w:val="000226CD"/>
    <w:rsid w:val="0002277C"/>
    <w:rsid w:val="00022A7C"/>
    <w:rsid w:val="00022C0D"/>
    <w:rsid w:val="00022E97"/>
    <w:rsid w:val="0002302D"/>
    <w:rsid w:val="00023C14"/>
    <w:rsid w:val="00024320"/>
    <w:rsid w:val="00024AB0"/>
    <w:rsid w:val="00024C23"/>
    <w:rsid w:val="0002514E"/>
    <w:rsid w:val="0002535B"/>
    <w:rsid w:val="0002536F"/>
    <w:rsid w:val="00025E34"/>
    <w:rsid w:val="00025F3A"/>
    <w:rsid w:val="00026186"/>
    <w:rsid w:val="0002731E"/>
    <w:rsid w:val="000279E6"/>
    <w:rsid w:val="00027A2A"/>
    <w:rsid w:val="00030472"/>
    <w:rsid w:val="00030AC8"/>
    <w:rsid w:val="00030D62"/>
    <w:rsid w:val="00030E1D"/>
    <w:rsid w:val="0003159F"/>
    <w:rsid w:val="00031CDF"/>
    <w:rsid w:val="00032373"/>
    <w:rsid w:val="000323D9"/>
    <w:rsid w:val="0003292B"/>
    <w:rsid w:val="000334C9"/>
    <w:rsid w:val="000334F5"/>
    <w:rsid w:val="00033AA4"/>
    <w:rsid w:val="00034499"/>
    <w:rsid w:val="000345AD"/>
    <w:rsid w:val="000364D7"/>
    <w:rsid w:val="00036DA0"/>
    <w:rsid w:val="00036DCF"/>
    <w:rsid w:val="00037087"/>
    <w:rsid w:val="000375CD"/>
    <w:rsid w:val="000377F1"/>
    <w:rsid w:val="0003798A"/>
    <w:rsid w:val="00037A8F"/>
    <w:rsid w:val="00040A1F"/>
    <w:rsid w:val="00040C44"/>
    <w:rsid w:val="0004184F"/>
    <w:rsid w:val="000425CF"/>
    <w:rsid w:val="00042B75"/>
    <w:rsid w:val="00042C8B"/>
    <w:rsid w:val="000436B1"/>
    <w:rsid w:val="0004373E"/>
    <w:rsid w:val="00043C96"/>
    <w:rsid w:val="00043E2E"/>
    <w:rsid w:val="000441D5"/>
    <w:rsid w:val="000447CC"/>
    <w:rsid w:val="0004492E"/>
    <w:rsid w:val="00045052"/>
    <w:rsid w:val="0004522F"/>
    <w:rsid w:val="00045F3C"/>
    <w:rsid w:val="000464E6"/>
    <w:rsid w:val="0004654B"/>
    <w:rsid w:val="00046A34"/>
    <w:rsid w:val="00046DCF"/>
    <w:rsid w:val="000501AD"/>
    <w:rsid w:val="000505F7"/>
    <w:rsid w:val="000506B3"/>
    <w:rsid w:val="00050FBE"/>
    <w:rsid w:val="00051812"/>
    <w:rsid w:val="00051C04"/>
    <w:rsid w:val="000527BF"/>
    <w:rsid w:val="000532B5"/>
    <w:rsid w:val="00055CB5"/>
    <w:rsid w:val="00056202"/>
    <w:rsid w:val="00056540"/>
    <w:rsid w:val="0005687E"/>
    <w:rsid w:val="00056E66"/>
    <w:rsid w:val="00057CDE"/>
    <w:rsid w:val="000606A8"/>
    <w:rsid w:val="00060A52"/>
    <w:rsid w:val="00061082"/>
    <w:rsid w:val="00061638"/>
    <w:rsid w:val="00061940"/>
    <w:rsid w:val="00061AB2"/>
    <w:rsid w:val="00061E5D"/>
    <w:rsid w:val="00062031"/>
    <w:rsid w:val="0006205A"/>
    <w:rsid w:val="00062300"/>
    <w:rsid w:val="000625DF"/>
    <w:rsid w:val="0006263F"/>
    <w:rsid w:val="00062D6F"/>
    <w:rsid w:val="00064E47"/>
    <w:rsid w:val="00064F0C"/>
    <w:rsid w:val="00065241"/>
    <w:rsid w:val="0006569F"/>
    <w:rsid w:val="00065ACA"/>
    <w:rsid w:val="00066437"/>
    <w:rsid w:val="00066F7D"/>
    <w:rsid w:val="0006781C"/>
    <w:rsid w:val="0007030F"/>
    <w:rsid w:val="00070AC5"/>
    <w:rsid w:val="00071089"/>
    <w:rsid w:val="00071559"/>
    <w:rsid w:val="00071618"/>
    <w:rsid w:val="000720AD"/>
    <w:rsid w:val="000728DE"/>
    <w:rsid w:val="000729AD"/>
    <w:rsid w:val="00072C6A"/>
    <w:rsid w:val="00072CF1"/>
    <w:rsid w:val="00072D05"/>
    <w:rsid w:val="00073106"/>
    <w:rsid w:val="00073539"/>
    <w:rsid w:val="000740C7"/>
    <w:rsid w:val="0007476E"/>
    <w:rsid w:val="00074CBC"/>
    <w:rsid w:val="00074E3C"/>
    <w:rsid w:val="00075513"/>
    <w:rsid w:val="00075A32"/>
    <w:rsid w:val="000767E1"/>
    <w:rsid w:val="00076E61"/>
    <w:rsid w:val="000775AB"/>
    <w:rsid w:val="00077E66"/>
    <w:rsid w:val="0008074E"/>
    <w:rsid w:val="00080912"/>
    <w:rsid w:val="00080EE2"/>
    <w:rsid w:val="0008108C"/>
    <w:rsid w:val="000818BF"/>
    <w:rsid w:val="00081D13"/>
    <w:rsid w:val="00081D25"/>
    <w:rsid w:val="00082065"/>
    <w:rsid w:val="00082E96"/>
    <w:rsid w:val="00083A75"/>
    <w:rsid w:val="00083C53"/>
    <w:rsid w:val="0008482E"/>
    <w:rsid w:val="00085301"/>
    <w:rsid w:val="00085636"/>
    <w:rsid w:val="0008575F"/>
    <w:rsid w:val="000858DF"/>
    <w:rsid w:val="00085A65"/>
    <w:rsid w:val="00085FAE"/>
    <w:rsid w:val="000862C7"/>
    <w:rsid w:val="0008712E"/>
    <w:rsid w:val="00087BE6"/>
    <w:rsid w:val="000900CE"/>
    <w:rsid w:val="00090120"/>
    <w:rsid w:val="00090725"/>
    <w:rsid w:val="0009084D"/>
    <w:rsid w:val="0009099F"/>
    <w:rsid w:val="00091F9B"/>
    <w:rsid w:val="000935D7"/>
    <w:rsid w:val="00093FDF"/>
    <w:rsid w:val="000940A8"/>
    <w:rsid w:val="00094437"/>
    <w:rsid w:val="000945F7"/>
    <w:rsid w:val="00094A83"/>
    <w:rsid w:val="000959F5"/>
    <w:rsid w:val="00095D06"/>
    <w:rsid w:val="00095E19"/>
    <w:rsid w:val="00096F1F"/>
    <w:rsid w:val="000970AA"/>
    <w:rsid w:val="0009729B"/>
    <w:rsid w:val="000A0036"/>
    <w:rsid w:val="000A0130"/>
    <w:rsid w:val="000A0ACB"/>
    <w:rsid w:val="000A1910"/>
    <w:rsid w:val="000A19CC"/>
    <w:rsid w:val="000A1B57"/>
    <w:rsid w:val="000A1F37"/>
    <w:rsid w:val="000A25F1"/>
    <w:rsid w:val="000A28DB"/>
    <w:rsid w:val="000A299E"/>
    <w:rsid w:val="000A29AF"/>
    <w:rsid w:val="000A2F9F"/>
    <w:rsid w:val="000A3940"/>
    <w:rsid w:val="000A3E27"/>
    <w:rsid w:val="000A3FA1"/>
    <w:rsid w:val="000A415E"/>
    <w:rsid w:val="000A440E"/>
    <w:rsid w:val="000A64D2"/>
    <w:rsid w:val="000A6974"/>
    <w:rsid w:val="000A74DD"/>
    <w:rsid w:val="000A7A67"/>
    <w:rsid w:val="000A7A93"/>
    <w:rsid w:val="000A7AE5"/>
    <w:rsid w:val="000A7E8F"/>
    <w:rsid w:val="000A7F77"/>
    <w:rsid w:val="000B03BC"/>
    <w:rsid w:val="000B15B2"/>
    <w:rsid w:val="000B1ECF"/>
    <w:rsid w:val="000B1EF1"/>
    <w:rsid w:val="000B1F37"/>
    <w:rsid w:val="000B280D"/>
    <w:rsid w:val="000B2DCA"/>
    <w:rsid w:val="000B34A3"/>
    <w:rsid w:val="000B358B"/>
    <w:rsid w:val="000B3721"/>
    <w:rsid w:val="000B3ED2"/>
    <w:rsid w:val="000B40E3"/>
    <w:rsid w:val="000B4327"/>
    <w:rsid w:val="000B450D"/>
    <w:rsid w:val="000B5180"/>
    <w:rsid w:val="000B5BA6"/>
    <w:rsid w:val="000B5C31"/>
    <w:rsid w:val="000B5D24"/>
    <w:rsid w:val="000B60AE"/>
    <w:rsid w:val="000B75A1"/>
    <w:rsid w:val="000C0512"/>
    <w:rsid w:val="000C0CD2"/>
    <w:rsid w:val="000C0EA6"/>
    <w:rsid w:val="000C2F44"/>
    <w:rsid w:val="000C3192"/>
    <w:rsid w:val="000C31EA"/>
    <w:rsid w:val="000C3530"/>
    <w:rsid w:val="000C3AD2"/>
    <w:rsid w:val="000C3F63"/>
    <w:rsid w:val="000C4086"/>
    <w:rsid w:val="000C45B6"/>
    <w:rsid w:val="000C4963"/>
    <w:rsid w:val="000C4F83"/>
    <w:rsid w:val="000C4FFC"/>
    <w:rsid w:val="000C5052"/>
    <w:rsid w:val="000C508C"/>
    <w:rsid w:val="000C5CE7"/>
    <w:rsid w:val="000C5EF2"/>
    <w:rsid w:val="000C67B2"/>
    <w:rsid w:val="000C710A"/>
    <w:rsid w:val="000C7654"/>
    <w:rsid w:val="000C7758"/>
    <w:rsid w:val="000C776B"/>
    <w:rsid w:val="000C7C76"/>
    <w:rsid w:val="000C7E06"/>
    <w:rsid w:val="000D0013"/>
    <w:rsid w:val="000D1463"/>
    <w:rsid w:val="000D15F7"/>
    <w:rsid w:val="000D2265"/>
    <w:rsid w:val="000D26B2"/>
    <w:rsid w:val="000D270F"/>
    <w:rsid w:val="000D28E3"/>
    <w:rsid w:val="000D3695"/>
    <w:rsid w:val="000D389A"/>
    <w:rsid w:val="000D4541"/>
    <w:rsid w:val="000D45FC"/>
    <w:rsid w:val="000D52CF"/>
    <w:rsid w:val="000D5862"/>
    <w:rsid w:val="000D5A29"/>
    <w:rsid w:val="000D5EDC"/>
    <w:rsid w:val="000D66C0"/>
    <w:rsid w:val="000D6F54"/>
    <w:rsid w:val="000D7405"/>
    <w:rsid w:val="000D7F9D"/>
    <w:rsid w:val="000E0163"/>
    <w:rsid w:val="000E175B"/>
    <w:rsid w:val="000E1FDC"/>
    <w:rsid w:val="000E2B04"/>
    <w:rsid w:val="000E32AF"/>
    <w:rsid w:val="000E3F5A"/>
    <w:rsid w:val="000E44CE"/>
    <w:rsid w:val="000E46EF"/>
    <w:rsid w:val="000E558B"/>
    <w:rsid w:val="000E5AC3"/>
    <w:rsid w:val="000E5CB6"/>
    <w:rsid w:val="000E63A6"/>
    <w:rsid w:val="000E6F9E"/>
    <w:rsid w:val="000E7204"/>
    <w:rsid w:val="000E742D"/>
    <w:rsid w:val="000E7D92"/>
    <w:rsid w:val="000F088D"/>
    <w:rsid w:val="000F0A9B"/>
    <w:rsid w:val="000F0AD1"/>
    <w:rsid w:val="000F105C"/>
    <w:rsid w:val="000F15C2"/>
    <w:rsid w:val="000F16D9"/>
    <w:rsid w:val="000F1984"/>
    <w:rsid w:val="000F207C"/>
    <w:rsid w:val="000F232C"/>
    <w:rsid w:val="000F29F3"/>
    <w:rsid w:val="000F2AD4"/>
    <w:rsid w:val="000F2B84"/>
    <w:rsid w:val="000F2E53"/>
    <w:rsid w:val="000F31A1"/>
    <w:rsid w:val="000F37FB"/>
    <w:rsid w:val="000F3DCC"/>
    <w:rsid w:val="000F4FBE"/>
    <w:rsid w:val="000F56A8"/>
    <w:rsid w:val="000F62AA"/>
    <w:rsid w:val="000F62CC"/>
    <w:rsid w:val="000F6FB3"/>
    <w:rsid w:val="000F7198"/>
    <w:rsid w:val="000F742A"/>
    <w:rsid w:val="000F79AC"/>
    <w:rsid w:val="000F7AB0"/>
    <w:rsid w:val="0010010C"/>
    <w:rsid w:val="00100AF2"/>
    <w:rsid w:val="0010112A"/>
    <w:rsid w:val="001014F7"/>
    <w:rsid w:val="001018CF"/>
    <w:rsid w:val="00101DD7"/>
    <w:rsid w:val="001021AF"/>
    <w:rsid w:val="00102773"/>
    <w:rsid w:val="00102D59"/>
    <w:rsid w:val="00102F19"/>
    <w:rsid w:val="0010368C"/>
    <w:rsid w:val="001036A4"/>
    <w:rsid w:val="00103900"/>
    <w:rsid w:val="00103D62"/>
    <w:rsid w:val="0010480B"/>
    <w:rsid w:val="001051D3"/>
    <w:rsid w:val="00105986"/>
    <w:rsid w:val="00105C78"/>
    <w:rsid w:val="00106A68"/>
    <w:rsid w:val="001073BB"/>
    <w:rsid w:val="00107819"/>
    <w:rsid w:val="00107B5B"/>
    <w:rsid w:val="00107E27"/>
    <w:rsid w:val="0011065F"/>
    <w:rsid w:val="00110A4C"/>
    <w:rsid w:val="00111596"/>
    <w:rsid w:val="00111664"/>
    <w:rsid w:val="00112144"/>
    <w:rsid w:val="00112615"/>
    <w:rsid w:val="00112A5F"/>
    <w:rsid w:val="00112D60"/>
    <w:rsid w:val="001135BF"/>
    <w:rsid w:val="0011399E"/>
    <w:rsid w:val="00114007"/>
    <w:rsid w:val="00114947"/>
    <w:rsid w:val="00114B4E"/>
    <w:rsid w:val="00114D3B"/>
    <w:rsid w:val="00114FEF"/>
    <w:rsid w:val="00116357"/>
    <w:rsid w:val="00116862"/>
    <w:rsid w:val="00116E8D"/>
    <w:rsid w:val="00116FCD"/>
    <w:rsid w:val="001171F7"/>
    <w:rsid w:val="00117416"/>
    <w:rsid w:val="001209A7"/>
    <w:rsid w:val="00120DF8"/>
    <w:rsid w:val="001213AC"/>
    <w:rsid w:val="00121ADD"/>
    <w:rsid w:val="00121E31"/>
    <w:rsid w:val="001220D7"/>
    <w:rsid w:val="001223FC"/>
    <w:rsid w:val="0012263B"/>
    <w:rsid w:val="00122849"/>
    <w:rsid w:val="00122C35"/>
    <w:rsid w:val="0012372F"/>
    <w:rsid w:val="0012474C"/>
    <w:rsid w:val="00124852"/>
    <w:rsid w:val="00125757"/>
    <w:rsid w:val="0012592F"/>
    <w:rsid w:val="00125B30"/>
    <w:rsid w:val="00125D77"/>
    <w:rsid w:val="00126061"/>
    <w:rsid w:val="0012691E"/>
    <w:rsid w:val="00126E08"/>
    <w:rsid w:val="00127777"/>
    <w:rsid w:val="00127FFB"/>
    <w:rsid w:val="00130763"/>
    <w:rsid w:val="001308A7"/>
    <w:rsid w:val="00130F56"/>
    <w:rsid w:val="0013102C"/>
    <w:rsid w:val="0013108F"/>
    <w:rsid w:val="00131769"/>
    <w:rsid w:val="00131786"/>
    <w:rsid w:val="00131BFC"/>
    <w:rsid w:val="001325C6"/>
    <w:rsid w:val="00132B0E"/>
    <w:rsid w:val="00133971"/>
    <w:rsid w:val="00133A51"/>
    <w:rsid w:val="00133D8D"/>
    <w:rsid w:val="00133EE0"/>
    <w:rsid w:val="00134160"/>
    <w:rsid w:val="00134D53"/>
    <w:rsid w:val="00134ED3"/>
    <w:rsid w:val="00135C56"/>
    <w:rsid w:val="0013614D"/>
    <w:rsid w:val="0013637D"/>
    <w:rsid w:val="00136ABA"/>
    <w:rsid w:val="0013749C"/>
    <w:rsid w:val="00137AAE"/>
    <w:rsid w:val="00137EE0"/>
    <w:rsid w:val="001404ED"/>
    <w:rsid w:val="00140D40"/>
    <w:rsid w:val="00141E94"/>
    <w:rsid w:val="0014228C"/>
    <w:rsid w:val="00143555"/>
    <w:rsid w:val="00143C03"/>
    <w:rsid w:val="001448DF"/>
    <w:rsid w:val="00144C87"/>
    <w:rsid w:val="001450EA"/>
    <w:rsid w:val="001452D7"/>
    <w:rsid w:val="001464C0"/>
    <w:rsid w:val="001465F2"/>
    <w:rsid w:val="001468A1"/>
    <w:rsid w:val="00146D6B"/>
    <w:rsid w:val="001475E5"/>
    <w:rsid w:val="0014784D"/>
    <w:rsid w:val="00147B12"/>
    <w:rsid w:val="00147EE2"/>
    <w:rsid w:val="0015088A"/>
    <w:rsid w:val="001511D7"/>
    <w:rsid w:val="0015133B"/>
    <w:rsid w:val="0015165C"/>
    <w:rsid w:val="00152718"/>
    <w:rsid w:val="0015277D"/>
    <w:rsid w:val="00152D0B"/>
    <w:rsid w:val="00153074"/>
    <w:rsid w:val="00153226"/>
    <w:rsid w:val="001539DB"/>
    <w:rsid w:val="00153FE9"/>
    <w:rsid w:val="00154315"/>
    <w:rsid w:val="0015445A"/>
    <w:rsid w:val="00154882"/>
    <w:rsid w:val="0015566A"/>
    <w:rsid w:val="001561BE"/>
    <w:rsid w:val="00157AF4"/>
    <w:rsid w:val="00157F52"/>
    <w:rsid w:val="00161783"/>
    <w:rsid w:val="00162414"/>
    <w:rsid w:val="0016266C"/>
    <w:rsid w:val="00162C86"/>
    <w:rsid w:val="001638B5"/>
    <w:rsid w:val="00163DC2"/>
    <w:rsid w:val="001646A5"/>
    <w:rsid w:val="00164F8D"/>
    <w:rsid w:val="00165175"/>
    <w:rsid w:val="001654C2"/>
    <w:rsid w:val="001654CB"/>
    <w:rsid w:val="00165F9B"/>
    <w:rsid w:val="001660A2"/>
    <w:rsid w:val="00166275"/>
    <w:rsid w:val="00166688"/>
    <w:rsid w:val="00166C29"/>
    <w:rsid w:val="00166D88"/>
    <w:rsid w:val="00167A6A"/>
    <w:rsid w:val="00167C57"/>
    <w:rsid w:val="00167C64"/>
    <w:rsid w:val="001706E5"/>
    <w:rsid w:val="00170A49"/>
    <w:rsid w:val="001712EA"/>
    <w:rsid w:val="0017141D"/>
    <w:rsid w:val="001717CE"/>
    <w:rsid w:val="00171984"/>
    <w:rsid w:val="00173C28"/>
    <w:rsid w:val="00174931"/>
    <w:rsid w:val="00175AA5"/>
    <w:rsid w:val="00175CBA"/>
    <w:rsid w:val="0017668F"/>
    <w:rsid w:val="0017783A"/>
    <w:rsid w:val="00180154"/>
    <w:rsid w:val="00180BDA"/>
    <w:rsid w:val="00181974"/>
    <w:rsid w:val="00181A2F"/>
    <w:rsid w:val="001822DD"/>
    <w:rsid w:val="0018260F"/>
    <w:rsid w:val="0018321D"/>
    <w:rsid w:val="0018330B"/>
    <w:rsid w:val="00183453"/>
    <w:rsid w:val="00184689"/>
    <w:rsid w:val="001848B3"/>
    <w:rsid w:val="00185480"/>
    <w:rsid w:val="001859C1"/>
    <w:rsid w:val="00185A16"/>
    <w:rsid w:val="00186508"/>
    <w:rsid w:val="00186AA0"/>
    <w:rsid w:val="00187B14"/>
    <w:rsid w:val="00190985"/>
    <w:rsid w:val="00190B40"/>
    <w:rsid w:val="00190BC0"/>
    <w:rsid w:val="00190F70"/>
    <w:rsid w:val="00191266"/>
    <w:rsid w:val="0019167A"/>
    <w:rsid w:val="001920A1"/>
    <w:rsid w:val="001920E1"/>
    <w:rsid w:val="00193A20"/>
    <w:rsid w:val="00193BA5"/>
    <w:rsid w:val="00193E8C"/>
    <w:rsid w:val="00194BB4"/>
    <w:rsid w:val="00194E4A"/>
    <w:rsid w:val="00195410"/>
    <w:rsid w:val="001954A3"/>
    <w:rsid w:val="001954C9"/>
    <w:rsid w:val="001958F9"/>
    <w:rsid w:val="00195A6A"/>
    <w:rsid w:val="00196848"/>
    <w:rsid w:val="0019687C"/>
    <w:rsid w:val="00196C46"/>
    <w:rsid w:val="00196D38"/>
    <w:rsid w:val="0019719F"/>
    <w:rsid w:val="00197660"/>
    <w:rsid w:val="001977AE"/>
    <w:rsid w:val="00197B18"/>
    <w:rsid w:val="00197EAA"/>
    <w:rsid w:val="001A0040"/>
    <w:rsid w:val="001A07AD"/>
    <w:rsid w:val="001A102C"/>
    <w:rsid w:val="001A10F2"/>
    <w:rsid w:val="001A1A9F"/>
    <w:rsid w:val="001A2ADD"/>
    <w:rsid w:val="001A31E6"/>
    <w:rsid w:val="001A3586"/>
    <w:rsid w:val="001A3DF3"/>
    <w:rsid w:val="001A58C4"/>
    <w:rsid w:val="001A5ACA"/>
    <w:rsid w:val="001A5C9E"/>
    <w:rsid w:val="001A6D68"/>
    <w:rsid w:val="001A7118"/>
    <w:rsid w:val="001A7AAE"/>
    <w:rsid w:val="001B0893"/>
    <w:rsid w:val="001B09F8"/>
    <w:rsid w:val="001B1126"/>
    <w:rsid w:val="001B1C30"/>
    <w:rsid w:val="001B2868"/>
    <w:rsid w:val="001B2C05"/>
    <w:rsid w:val="001B3AF0"/>
    <w:rsid w:val="001B3C16"/>
    <w:rsid w:val="001B3CCD"/>
    <w:rsid w:val="001B4C38"/>
    <w:rsid w:val="001B5027"/>
    <w:rsid w:val="001B5F0F"/>
    <w:rsid w:val="001B78B7"/>
    <w:rsid w:val="001B7AF2"/>
    <w:rsid w:val="001B7EED"/>
    <w:rsid w:val="001C0515"/>
    <w:rsid w:val="001C08EC"/>
    <w:rsid w:val="001C1153"/>
    <w:rsid w:val="001C148F"/>
    <w:rsid w:val="001C1CA2"/>
    <w:rsid w:val="001C1FD6"/>
    <w:rsid w:val="001C21F5"/>
    <w:rsid w:val="001C24DF"/>
    <w:rsid w:val="001C27D7"/>
    <w:rsid w:val="001C308E"/>
    <w:rsid w:val="001C31EC"/>
    <w:rsid w:val="001C36C8"/>
    <w:rsid w:val="001C36D9"/>
    <w:rsid w:val="001C3BEF"/>
    <w:rsid w:val="001C4212"/>
    <w:rsid w:val="001C43B0"/>
    <w:rsid w:val="001C43BF"/>
    <w:rsid w:val="001C47AB"/>
    <w:rsid w:val="001C4840"/>
    <w:rsid w:val="001C4BC2"/>
    <w:rsid w:val="001C4E68"/>
    <w:rsid w:val="001C513D"/>
    <w:rsid w:val="001C51AD"/>
    <w:rsid w:val="001C5570"/>
    <w:rsid w:val="001C58C0"/>
    <w:rsid w:val="001C5962"/>
    <w:rsid w:val="001C5BA7"/>
    <w:rsid w:val="001C5ED8"/>
    <w:rsid w:val="001C69C5"/>
    <w:rsid w:val="001C6BBE"/>
    <w:rsid w:val="001C6C89"/>
    <w:rsid w:val="001C6FE7"/>
    <w:rsid w:val="001C70C7"/>
    <w:rsid w:val="001D0EF3"/>
    <w:rsid w:val="001D14D2"/>
    <w:rsid w:val="001D15DE"/>
    <w:rsid w:val="001D1647"/>
    <w:rsid w:val="001D213A"/>
    <w:rsid w:val="001D256A"/>
    <w:rsid w:val="001D2580"/>
    <w:rsid w:val="001D2889"/>
    <w:rsid w:val="001D2A66"/>
    <w:rsid w:val="001D2AD5"/>
    <w:rsid w:val="001D374B"/>
    <w:rsid w:val="001D3806"/>
    <w:rsid w:val="001D3816"/>
    <w:rsid w:val="001D3AE4"/>
    <w:rsid w:val="001D4195"/>
    <w:rsid w:val="001D4ACD"/>
    <w:rsid w:val="001D4FEC"/>
    <w:rsid w:val="001D5438"/>
    <w:rsid w:val="001D58D1"/>
    <w:rsid w:val="001D5FF1"/>
    <w:rsid w:val="001D6A61"/>
    <w:rsid w:val="001D6B5F"/>
    <w:rsid w:val="001D6E4B"/>
    <w:rsid w:val="001D7167"/>
    <w:rsid w:val="001D771B"/>
    <w:rsid w:val="001D7F79"/>
    <w:rsid w:val="001D7FA0"/>
    <w:rsid w:val="001E0273"/>
    <w:rsid w:val="001E0441"/>
    <w:rsid w:val="001E1057"/>
    <w:rsid w:val="001E11BA"/>
    <w:rsid w:val="001E18A9"/>
    <w:rsid w:val="001E1B4F"/>
    <w:rsid w:val="001E23A3"/>
    <w:rsid w:val="001E26FA"/>
    <w:rsid w:val="001E27F3"/>
    <w:rsid w:val="001E2862"/>
    <w:rsid w:val="001E31FE"/>
    <w:rsid w:val="001E35D3"/>
    <w:rsid w:val="001E3A65"/>
    <w:rsid w:val="001E5514"/>
    <w:rsid w:val="001E5C73"/>
    <w:rsid w:val="001E5CD9"/>
    <w:rsid w:val="001E5DF2"/>
    <w:rsid w:val="001E6B85"/>
    <w:rsid w:val="001E7531"/>
    <w:rsid w:val="001E77C3"/>
    <w:rsid w:val="001F0DF9"/>
    <w:rsid w:val="001F1311"/>
    <w:rsid w:val="001F16DF"/>
    <w:rsid w:val="001F1B85"/>
    <w:rsid w:val="001F1C3A"/>
    <w:rsid w:val="001F2E72"/>
    <w:rsid w:val="001F2EE0"/>
    <w:rsid w:val="001F325B"/>
    <w:rsid w:val="001F3B09"/>
    <w:rsid w:val="001F3B7B"/>
    <w:rsid w:val="001F3DF1"/>
    <w:rsid w:val="001F4340"/>
    <w:rsid w:val="001F46E3"/>
    <w:rsid w:val="001F48DD"/>
    <w:rsid w:val="001F4E33"/>
    <w:rsid w:val="001F4E77"/>
    <w:rsid w:val="001F5163"/>
    <w:rsid w:val="001F5B30"/>
    <w:rsid w:val="001F5FC2"/>
    <w:rsid w:val="001F612E"/>
    <w:rsid w:val="001F62F9"/>
    <w:rsid w:val="001F677C"/>
    <w:rsid w:val="001F6893"/>
    <w:rsid w:val="001F71F6"/>
    <w:rsid w:val="001F75D7"/>
    <w:rsid w:val="001F7DE1"/>
    <w:rsid w:val="0020040B"/>
    <w:rsid w:val="00200B04"/>
    <w:rsid w:val="00201052"/>
    <w:rsid w:val="002013F3"/>
    <w:rsid w:val="002015B6"/>
    <w:rsid w:val="00201BFC"/>
    <w:rsid w:val="00201EE7"/>
    <w:rsid w:val="00201F71"/>
    <w:rsid w:val="00203561"/>
    <w:rsid w:val="00203644"/>
    <w:rsid w:val="00204A92"/>
    <w:rsid w:val="00204B9E"/>
    <w:rsid w:val="00204C5A"/>
    <w:rsid w:val="00204D71"/>
    <w:rsid w:val="00205508"/>
    <w:rsid w:val="002057CB"/>
    <w:rsid w:val="00206204"/>
    <w:rsid w:val="00206232"/>
    <w:rsid w:val="00206A7B"/>
    <w:rsid w:val="00206DF7"/>
    <w:rsid w:val="002074A0"/>
    <w:rsid w:val="002076A5"/>
    <w:rsid w:val="0020778A"/>
    <w:rsid w:val="002100CD"/>
    <w:rsid w:val="00210148"/>
    <w:rsid w:val="00210283"/>
    <w:rsid w:val="002108DB"/>
    <w:rsid w:val="002109A4"/>
    <w:rsid w:val="00210DA5"/>
    <w:rsid w:val="00210E0F"/>
    <w:rsid w:val="00211119"/>
    <w:rsid w:val="00211576"/>
    <w:rsid w:val="002118EF"/>
    <w:rsid w:val="00211DF1"/>
    <w:rsid w:val="00212181"/>
    <w:rsid w:val="00213111"/>
    <w:rsid w:val="00213F3B"/>
    <w:rsid w:val="00213F3E"/>
    <w:rsid w:val="002140C4"/>
    <w:rsid w:val="0021488A"/>
    <w:rsid w:val="00214BBB"/>
    <w:rsid w:val="002152AF"/>
    <w:rsid w:val="00215F84"/>
    <w:rsid w:val="002161A0"/>
    <w:rsid w:val="0021667D"/>
    <w:rsid w:val="00216E39"/>
    <w:rsid w:val="00216E47"/>
    <w:rsid w:val="00217224"/>
    <w:rsid w:val="00217D85"/>
    <w:rsid w:val="00220196"/>
    <w:rsid w:val="00220B9B"/>
    <w:rsid w:val="00220CBF"/>
    <w:rsid w:val="00220DC4"/>
    <w:rsid w:val="00220E72"/>
    <w:rsid w:val="0022185E"/>
    <w:rsid w:val="00221888"/>
    <w:rsid w:val="00221BB9"/>
    <w:rsid w:val="00222164"/>
    <w:rsid w:val="00223267"/>
    <w:rsid w:val="00223532"/>
    <w:rsid w:val="002239C4"/>
    <w:rsid w:val="00223F34"/>
    <w:rsid w:val="0022482B"/>
    <w:rsid w:val="00225080"/>
    <w:rsid w:val="002250B0"/>
    <w:rsid w:val="00225C49"/>
    <w:rsid w:val="00226303"/>
    <w:rsid w:val="002265D7"/>
    <w:rsid w:val="002267EB"/>
    <w:rsid w:val="00226FAD"/>
    <w:rsid w:val="00227D84"/>
    <w:rsid w:val="0023025A"/>
    <w:rsid w:val="00230542"/>
    <w:rsid w:val="00230CBC"/>
    <w:rsid w:val="0023120C"/>
    <w:rsid w:val="00231D31"/>
    <w:rsid w:val="00232181"/>
    <w:rsid w:val="00232D84"/>
    <w:rsid w:val="00233418"/>
    <w:rsid w:val="00234246"/>
    <w:rsid w:val="002345BE"/>
    <w:rsid w:val="00235791"/>
    <w:rsid w:val="00235A47"/>
    <w:rsid w:val="00236AAE"/>
    <w:rsid w:val="00237042"/>
    <w:rsid w:val="0023706E"/>
    <w:rsid w:val="002379BD"/>
    <w:rsid w:val="002404BD"/>
    <w:rsid w:val="00240614"/>
    <w:rsid w:val="00240644"/>
    <w:rsid w:val="002413D8"/>
    <w:rsid w:val="00241A12"/>
    <w:rsid w:val="00242470"/>
    <w:rsid w:val="0024259A"/>
    <w:rsid w:val="002425F9"/>
    <w:rsid w:val="00242643"/>
    <w:rsid w:val="002448C8"/>
    <w:rsid w:val="002457FE"/>
    <w:rsid w:val="00245B00"/>
    <w:rsid w:val="00245C33"/>
    <w:rsid w:val="00246087"/>
    <w:rsid w:val="00246181"/>
    <w:rsid w:val="00246539"/>
    <w:rsid w:val="0024658B"/>
    <w:rsid w:val="00246B87"/>
    <w:rsid w:val="00246B9E"/>
    <w:rsid w:val="002470E2"/>
    <w:rsid w:val="002472EF"/>
    <w:rsid w:val="0024745B"/>
    <w:rsid w:val="002477D0"/>
    <w:rsid w:val="00247847"/>
    <w:rsid w:val="00247ED6"/>
    <w:rsid w:val="002501E2"/>
    <w:rsid w:val="002507BE"/>
    <w:rsid w:val="002511A9"/>
    <w:rsid w:val="00252662"/>
    <w:rsid w:val="00252B3D"/>
    <w:rsid w:val="00252FE9"/>
    <w:rsid w:val="00253367"/>
    <w:rsid w:val="00253463"/>
    <w:rsid w:val="00254344"/>
    <w:rsid w:val="002546D6"/>
    <w:rsid w:val="002546D8"/>
    <w:rsid w:val="00254775"/>
    <w:rsid w:val="00254EEC"/>
    <w:rsid w:val="00255095"/>
    <w:rsid w:val="0025522A"/>
    <w:rsid w:val="00255B58"/>
    <w:rsid w:val="00255E61"/>
    <w:rsid w:val="00256A04"/>
    <w:rsid w:val="00256D23"/>
    <w:rsid w:val="00257263"/>
    <w:rsid w:val="002578A1"/>
    <w:rsid w:val="00257FAF"/>
    <w:rsid w:val="00260677"/>
    <w:rsid w:val="00260B00"/>
    <w:rsid w:val="002612C4"/>
    <w:rsid w:val="00261540"/>
    <w:rsid w:val="00262412"/>
    <w:rsid w:val="002628D5"/>
    <w:rsid w:val="00263BB9"/>
    <w:rsid w:val="0026444C"/>
    <w:rsid w:val="002646DE"/>
    <w:rsid w:val="002647EB"/>
    <w:rsid w:val="00264C08"/>
    <w:rsid w:val="00265082"/>
    <w:rsid w:val="002653F6"/>
    <w:rsid w:val="00265E34"/>
    <w:rsid w:val="00266604"/>
    <w:rsid w:val="002667D5"/>
    <w:rsid w:val="00266A0E"/>
    <w:rsid w:val="00266AB9"/>
    <w:rsid w:val="00266C74"/>
    <w:rsid w:val="00266FF6"/>
    <w:rsid w:val="0026713A"/>
    <w:rsid w:val="002671C3"/>
    <w:rsid w:val="00267364"/>
    <w:rsid w:val="002674D5"/>
    <w:rsid w:val="002679F7"/>
    <w:rsid w:val="00267FF5"/>
    <w:rsid w:val="0027074D"/>
    <w:rsid w:val="00270781"/>
    <w:rsid w:val="00270CB3"/>
    <w:rsid w:val="00270FCF"/>
    <w:rsid w:val="0027218D"/>
    <w:rsid w:val="00272699"/>
    <w:rsid w:val="0027290F"/>
    <w:rsid w:val="00272BB7"/>
    <w:rsid w:val="00272D4E"/>
    <w:rsid w:val="002738A1"/>
    <w:rsid w:val="00274270"/>
    <w:rsid w:val="002742BF"/>
    <w:rsid w:val="0027488F"/>
    <w:rsid w:val="002749DE"/>
    <w:rsid w:val="00275529"/>
    <w:rsid w:val="002756E1"/>
    <w:rsid w:val="0027649F"/>
    <w:rsid w:val="00276A4D"/>
    <w:rsid w:val="00276CFA"/>
    <w:rsid w:val="00276DD5"/>
    <w:rsid w:val="0027764D"/>
    <w:rsid w:val="00277B24"/>
    <w:rsid w:val="00277EE6"/>
    <w:rsid w:val="00280604"/>
    <w:rsid w:val="002809F1"/>
    <w:rsid w:val="00281078"/>
    <w:rsid w:val="0028182F"/>
    <w:rsid w:val="00281F3F"/>
    <w:rsid w:val="0028257F"/>
    <w:rsid w:val="0028283B"/>
    <w:rsid w:val="00282985"/>
    <w:rsid w:val="00282D41"/>
    <w:rsid w:val="002833F8"/>
    <w:rsid w:val="0028344C"/>
    <w:rsid w:val="002850A5"/>
    <w:rsid w:val="00285DBA"/>
    <w:rsid w:val="00286408"/>
    <w:rsid w:val="00286C87"/>
    <w:rsid w:val="00286FA4"/>
    <w:rsid w:val="00287129"/>
    <w:rsid w:val="00287444"/>
    <w:rsid w:val="00290268"/>
    <w:rsid w:val="00290397"/>
    <w:rsid w:val="002903DF"/>
    <w:rsid w:val="002907A5"/>
    <w:rsid w:val="00290E6E"/>
    <w:rsid w:val="00291480"/>
    <w:rsid w:val="00291798"/>
    <w:rsid w:val="0029186E"/>
    <w:rsid w:val="00291B00"/>
    <w:rsid w:val="00291C34"/>
    <w:rsid w:val="00292782"/>
    <w:rsid w:val="0029325A"/>
    <w:rsid w:val="00293770"/>
    <w:rsid w:val="00293E39"/>
    <w:rsid w:val="002940FC"/>
    <w:rsid w:val="00294A53"/>
    <w:rsid w:val="002950AB"/>
    <w:rsid w:val="002950F9"/>
    <w:rsid w:val="00295202"/>
    <w:rsid w:val="002960CB"/>
    <w:rsid w:val="002961C1"/>
    <w:rsid w:val="002963B4"/>
    <w:rsid w:val="0029724D"/>
    <w:rsid w:val="00297259"/>
    <w:rsid w:val="002A07B6"/>
    <w:rsid w:val="002A139D"/>
    <w:rsid w:val="002A1409"/>
    <w:rsid w:val="002A1419"/>
    <w:rsid w:val="002A1719"/>
    <w:rsid w:val="002A1D31"/>
    <w:rsid w:val="002A203F"/>
    <w:rsid w:val="002A27F8"/>
    <w:rsid w:val="002A2EEB"/>
    <w:rsid w:val="002A3172"/>
    <w:rsid w:val="002A3A75"/>
    <w:rsid w:val="002A3DDF"/>
    <w:rsid w:val="002A42A1"/>
    <w:rsid w:val="002A4821"/>
    <w:rsid w:val="002A48EE"/>
    <w:rsid w:val="002A4A48"/>
    <w:rsid w:val="002A4AE1"/>
    <w:rsid w:val="002A51D7"/>
    <w:rsid w:val="002A55CC"/>
    <w:rsid w:val="002A5E06"/>
    <w:rsid w:val="002A621C"/>
    <w:rsid w:val="002A62E7"/>
    <w:rsid w:val="002A6A63"/>
    <w:rsid w:val="002A6DC0"/>
    <w:rsid w:val="002A7E72"/>
    <w:rsid w:val="002A7EBC"/>
    <w:rsid w:val="002B0733"/>
    <w:rsid w:val="002B0945"/>
    <w:rsid w:val="002B151E"/>
    <w:rsid w:val="002B1849"/>
    <w:rsid w:val="002B26A3"/>
    <w:rsid w:val="002B275A"/>
    <w:rsid w:val="002B2F9E"/>
    <w:rsid w:val="002B331C"/>
    <w:rsid w:val="002B39AA"/>
    <w:rsid w:val="002B52D4"/>
    <w:rsid w:val="002B5A47"/>
    <w:rsid w:val="002B5AF6"/>
    <w:rsid w:val="002B5E00"/>
    <w:rsid w:val="002B6361"/>
    <w:rsid w:val="002B639E"/>
    <w:rsid w:val="002B63B2"/>
    <w:rsid w:val="002B63C8"/>
    <w:rsid w:val="002B640F"/>
    <w:rsid w:val="002B6538"/>
    <w:rsid w:val="002B76A7"/>
    <w:rsid w:val="002B78BA"/>
    <w:rsid w:val="002B7DBC"/>
    <w:rsid w:val="002C0174"/>
    <w:rsid w:val="002C0FB5"/>
    <w:rsid w:val="002C1356"/>
    <w:rsid w:val="002C1A38"/>
    <w:rsid w:val="002C1A8A"/>
    <w:rsid w:val="002C1B03"/>
    <w:rsid w:val="002C2647"/>
    <w:rsid w:val="002C2936"/>
    <w:rsid w:val="002C2961"/>
    <w:rsid w:val="002C2962"/>
    <w:rsid w:val="002C2C79"/>
    <w:rsid w:val="002C3009"/>
    <w:rsid w:val="002C3FC6"/>
    <w:rsid w:val="002C441A"/>
    <w:rsid w:val="002C59D1"/>
    <w:rsid w:val="002C5C95"/>
    <w:rsid w:val="002C62A1"/>
    <w:rsid w:val="002C649E"/>
    <w:rsid w:val="002C6652"/>
    <w:rsid w:val="002C7F00"/>
    <w:rsid w:val="002D0425"/>
    <w:rsid w:val="002D0B55"/>
    <w:rsid w:val="002D135C"/>
    <w:rsid w:val="002D16B2"/>
    <w:rsid w:val="002D2115"/>
    <w:rsid w:val="002D222B"/>
    <w:rsid w:val="002D23B7"/>
    <w:rsid w:val="002D2942"/>
    <w:rsid w:val="002D3020"/>
    <w:rsid w:val="002D35C2"/>
    <w:rsid w:val="002D3A4C"/>
    <w:rsid w:val="002D3D77"/>
    <w:rsid w:val="002D471F"/>
    <w:rsid w:val="002D52D7"/>
    <w:rsid w:val="002D5FA0"/>
    <w:rsid w:val="002D6052"/>
    <w:rsid w:val="002D612A"/>
    <w:rsid w:val="002D6541"/>
    <w:rsid w:val="002D6602"/>
    <w:rsid w:val="002D6972"/>
    <w:rsid w:val="002D6A9C"/>
    <w:rsid w:val="002D6DB8"/>
    <w:rsid w:val="002D74C0"/>
    <w:rsid w:val="002E0421"/>
    <w:rsid w:val="002E0D25"/>
    <w:rsid w:val="002E1430"/>
    <w:rsid w:val="002E18AF"/>
    <w:rsid w:val="002E2C95"/>
    <w:rsid w:val="002E350F"/>
    <w:rsid w:val="002E37C2"/>
    <w:rsid w:val="002E37FD"/>
    <w:rsid w:val="002E3A54"/>
    <w:rsid w:val="002E51BF"/>
    <w:rsid w:val="002E5338"/>
    <w:rsid w:val="002E539F"/>
    <w:rsid w:val="002E65C2"/>
    <w:rsid w:val="002E6945"/>
    <w:rsid w:val="002E6B97"/>
    <w:rsid w:val="002E7112"/>
    <w:rsid w:val="002E71FD"/>
    <w:rsid w:val="002E7933"/>
    <w:rsid w:val="002F0021"/>
    <w:rsid w:val="002F03C8"/>
    <w:rsid w:val="002F152E"/>
    <w:rsid w:val="002F15FA"/>
    <w:rsid w:val="002F16E4"/>
    <w:rsid w:val="002F1D6E"/>
    <w:rsid w:val="002F26B3"/>
    <w:rsid w:val="002F2EAA"/>
    <w:rsid w:val="002F30E9"/>
    <w:rsid w:val="002F3AE5"/>
    <w:rsid w:val="002F594B"/>
    <w:rsid w:val="002F5CCE"/>
    <w:rsid w:val="002F621A"/>
    <w:rsid w:val="002F67EB"/>
    <w:rsid w:val="0030003D"/>
    <w:rsid w:val="00300CCD"/>
    <w:rsid w:val="00300FE8"/>
    <w:rsid w:val="0030119D"/>
    <w:rsid w:val="0030166B"/>
    <w:rsid w:val="003026BF"/>
    <w:rsid w:val="0030387C"/>
    <w:rsid w:val="00303B85"/>
    <w:rsid w:val="00304111"/>
    <w:rsid w:val="00304917"/>
    <w:rsid w:val="00304B6C"/>
    <w:rsid w:val="00305AE4"/>
    <w:rsid w:val="003062CD"/>
    <w:rsid w:val="00306656"/>
    <w:rsid w:val="00307497"/>
    <w:rsid w:val="003078E6"/>
    <w:rsid w:val="003103DE"/>
    <w:rsid w:val="00310855"/>
    <w:rsid w:val="00310A2A"/>
    <w:rsid w:val="00310ACC"/>
    <w:rsid w:val="00310E4A"/>
    <w:rsid w:val="0031106A"/>
    <w:rsid w:val="00311261"/>
    <w:rsid w:val="00311833"/>
    <w:rsid w:val="00311C2E"/>
    <w:rsid w:val="00311C2F"/>
    <w:rsid w:val="00312CB9"/>
    <w:rsid w:val="00313703"/>
    <w:rsid w:val="00313841"/>
    <w:rsid w:val="00313B06"/>
    <w:rsid w:val="003146DD"/>
    <w:rsid w:val="003153E7"/>
    <w:rsid w:val="00315452"/>
    <w:rsid w:val="00315EDD"/>
    <w:rsid w:val="0031656D"/>
    <w:rsid w:val="00316611"/>
    <w:rsid w:val="0031718E"/>
    <w:rsid w:val="00317D39"/>
    <w:rsid w:val="00320772"/>
    <w:rsid w:val="00320AE3"/>
    <w:rsid w:val="00321200"/>
    <w:rsid w:val="00322C45"/>
    <w:rsid w:val="0032317E"/>
    <w:rsid w:val="00323279"/>
    <w:rsid w:val="00323566"/>
    <w:rsid w:val="00323A40"/>
    <w:rsid w:val="00323EF1"/>
    <w:rsid w:val="003245F4"/>
    <w:rsid w:val="00324E24"/>
    <w:rsid w:val="00324F20"/>
    <w:rsid w:val="00325192"/>
    <w:rsid w:val="00325A11"/>
    <w:rsid w:val="00325C91"/>
    <w:rsid w:val="00326509"/>
    <w:rsid w:val="00326E10"/>
    <w:rsid w:val="00326F26"/>
    <w:rsid w:val="0032796C"/>
    <w:rsid w:val="00327BD3"/>
    <w:rsid w:val="00330F1A"/>
    <w:rsid w:val="00331041"/>
    <w:rsid w:val="003312E9"/>
    <w:rsid w:val="00331C31"/>
    <w:rsid w:val="00332655"/>
    <w:rsid w:val="00332FAD"/>
    <w:rsid w:val="00333F0C"/>
    <w:rsid w:val="003358B3"/>
    <w:rsid w:val="00335A3D"/>
    <w:rsid w:val="00335F6D"/>
    <w:rsid w:val="00336ED8"/>
    <w:rsid w:val="00336FD3"/>
    <w:rsid w:val="00337050"/>
    <w:rsid w:val="003379A5"/>
    <w:rsid w:val="003403B7"/>
    <w:rsid w:val="00340ADA"/>
    <w:rsid w:val="00341312"/>
    <w:rsid w:val="00341321"/>
    <w:rsid w:val="003417EE"/>
    <w:rsid w:val="00341D50"/>
    <w:rsid w:val="00341DF9"/>
    <w:rsid w:val="00342263"/>
    <w:rsid w:val="0034226F"/>
    <w:rsid w:val="003424D7"/>
    <w:rsid w:val="00342A15"/>
    <w:rsid w:val="00342CD2"/>
    <w:rsid w:val="003430CD"/>
    <w:rsid w:val="0034331F"/>
    <w:rsid w:val="00343357"/>
    <w:rsid w:val="00343AC0"/>
    <w:rsid w:val="00343B92"/>
    <w:rsid w:val="00343F41"/>
    <w:rsid w:val="0034523A"/>
    <w:rsid w:val="00345CE4"/>
    <w:rsid w:val="00345FAF"/>
    <w:rsid w:val="0034687F"/>
    <w:rsid w:val="003470B3"/>
    <w:rsid w:val="0034744A"/>
    <w:rsid w:val="00347567"/>
    <w:rsid w:val="00347C46"/>
    <w:rsid w:val="00347EA6"/>
    <w:rsid w:val="003500CF"/>
    <w:rsid w:val="00350542"/>
    <w:rsid w:val="0035064F"/>
    <w:rsid w:val="0035100B"/>
    <w:rsid w:val="00351697"/>
    <w:rsid w:val="00351917"/>
    <w:rsid w:val="00351E9F"/>
    <w:rsid w:val="00352434"/>
    <w:rsid w:val="003525C4"/>
    <w:rsid w:val="00352714"/>
    <w:rsid w:val="003528F8"/>
    <w:rsid w:val="00352F8C"/>
    <w:rsid w:val="003532CD"/>
    <w:rsid w:val="003549AA"/>
    <w:rsid w:val="00354A03"/>
    <w:rsid w:val="00354AF2"/>
    <w:rsid w:val="00354CC7"/>
    <w:rsid w:val="003554DD"/>
    <w:rsid w:val="003555EA"/>
    <w:rsid w:val="0035641E"/>
    <w:rsid w:val="00356A52"/>
    <w:rsid w:val="003575C6"/>
    <w:rsid w:val="003576E8"/>
    <w:rsid w:val="00357883"/>
    <w:rsid w:val="00357C9A"/>
    <w:rsid w:val="00357CDD"/>
    <w:rsid w:val="003604CD"/>
    <w:rsid w:val="0036058D"/>
    <w:rsid w:val="003605F2"/>
    <w:rsid w:val="0036108E"/>
    <w:rsid w:val="00361E98"/>
    <w:rsid w:val="00361EEF"/>
    <w:rsid w:val="00361F42"/>
    <w:rsid w:val="00361FE7"/>
    <w:rsid w:val="003626CA"/>
    <w:rsid w:val="0036274F"/>
    <w:rsid w:val="00362F57"/>
    <w:rsid w:val="003638F6"/>
    <w:rsid w:val="0036492B"/>
    <w:rsid w:val="00364A86"/>
    <w:rsid w:val="00364B50"/>
    <w:rsid w:val="00364CC6"/>
    <w:rsid w:val="00364E1B"/>
    <w:rsid w:val="00365142"/>
    <w:rsid w:val="003656E3"/>
    <w:rsid w:val="00366066"/>
    <w:rsid w:val="003668B7"/>
    <w:rsid w:val="0036694C"/>
    <w:rsid w:val="003676DC"/>
    <w:rsid w:val="003710DB"/>
    <w:rsid w:val="00371152"/>
    <w:rsid w:val="0037139F"/>
    <w:rsid w:val="0037223F"/>
    <w:rsid w:val="0037241E"/>
    <w:rsid w:val="00372557"/>
    <w:rsid w:val="00372CA3"/>
    <w:rsid w:val="00372CB5"/>
    <w:rsid w:val="00372F9D"/>
    <w:rsid w:val="00373262"/>
    <w:rsid w:val="00373759"/>
    <w:rsid w:val="0037381B"/>
    <w:rsid w:val="0037530B"/>
    <w:rsid w:val="00375580"/>
    <w:rsid w:val="00376198"/>
    <w:rsid w:val="00376653"/>
    <w:rsid w:val="00376B4E"/>
    <w:rsid w:val="00376F54"/>
    <w:rsid w:val="00376FD0"/>
    <w:rsid w:val="00377656"/>
    <w:rsid w:val="00377682"/>
    <w:rsid w:val="003779F1"/>
    <w:rsid w:val="00377C68"/>
    <w:rsid w:val="003805E4"/>
    <w:rsid w:val="00380AB8"/>
    <w:rsid w:val="00380BBC"/>
    <w:rsid w:val="00380E2E"/>
    <w:rsid w:val="003813D0"/>
    <w:rsid w:val="003819E4"/>
    <w:rsid w:val="003826F8"/>
    <w:rsid w:val="003828AC"/>
    <w:rsid w:val="00382DF0"/>
    <w:rsid w:val="00382E2E"/>
    <w:rsid w:val="00383815"/>
    <w:rsid w:val="00383A04"/>
    <w:rsid w:val="00384086"/>
    <w:rsid w:val="0038455A"/>
    <w:rsid w:val="00384B99"/>
    <w:rsid w:val="00384EEA"/>
    <w:rsid w:val="00384F07"/>
    <w:rsid w:val="00385008"/>
    <w:rsid w:val="0038505D"/>
    <w:rsid w:val="003850B1"/>
    <w:rsid w:val="00385301"/>
    <w:rsid w:val="0038621C"/>
    <w:rsid w:val="00386294"/>
    <w:rsid w:val="00386360"/>
    <w:rsid w:val="003863EE"/>
    <w:rsid w:val="00386613"/>
    <w:rsid w:val="00386EB9"/>
    <w:rsid w:val="0039136F"/>
    <w:rsid w:val="003914B0"/>
    <w:rsid w:val="0039167C"/>
    <w:rsid w:val="00391A46"/>
    <w:rsid w:val="00391B56"/>
    <w:rsid w:val="00392C32"/>
    <w:rsid w:val="00392F68"/>
    <w:rsid w:val="003935F9"/>
    <w:rsid w:val="00394124"/>
    <w:rsid w:val="0039424E"/>
    <w:rsid w:val="00394C96"/>
    <w:rsid w:val="00395507"/>
    <w:rsid w:val="00395906"/>
    <w:rsid w:val="00395985"/>
    <w:rsid w:val="00395EE2"/>
    <w:rsid w:val="00396729"/>
    <w:rsid w:val="00397996"/>
    <w:rsid w:val="00397BAF"/>
    <w:rsid w:val="00397C19"/>
    <w:rsid w:val="003A052A"/>
    <w:rsid w:val="003A05F7"/>
    <w:rsid w:val="003A0A64"/>
    <w:rsid w:val="003A16F7"/>
    <w:rsid w:val="003A1B00"/>
    <w:rsid w:val="003A1EAA"/>
    <w:rsid w:val="003A2011"/>
    <w:rsid w:val="003A2A09"/>
    <w:rsid w:val="003A2EA6"/>
    <w:rsid w:val="003A366B"/>
    <w:rsid w:val="003A36CC"/>
    <w:rsid w:val="003A379E"/>
    <w:rsid w:val="003A3CFF"/>
    <w:rsid w:val="003A3E3A"/>
    <w:rsid w:val="003A476C"/>
    <w:rsid w:val="003A4F95"/>
    <w:rsid w:val="003A5691"/>
    <w:rsid w:val="003A5D2F"/>
    <w:rsid w:val="003A66F4"/>
    <w:rsid w:val="003A6C7A"/>
    <w:rsid w:val="003A7DF5"/>
    <w:rsid w:val="003B03EC"/>
    <w:rsid w:val="003B0CE9"/>
    <w:rsid w:val="003B128F"/>
    <w:rsid w:val="003B13AA"/>
    <w:rsid w:val="003B1A9D"/>
    <w:rsid w:val="003B1D34"/>
    <w:rsid w:val="003B22A1"/>
    <w:rsid w:val="003B2349"/>
    <w:rsid w:val="003B248E"/>
    <w:rsid w:val="003B2E7A"/>
    <w:rsid w:val="003B3082"/>
    <w:rsid w:val="003B3419"/>
    <w:rsid w:val="003B346F"/>
    <w:rsid w:val="003B369E"/>
    <w:rsid w:val="003B3C78"/>
    <w:rsid w:val="003B420C"/>
    <w:rsid w:val="003B456B"/>
    <w:rsid w:val="003B4D8C"/>
    <w:rsid w:val="003B5306"/>
    <w:rsid w:val="003B5A68"/>
    <w:rsid w:val="003B5BB8"/>
    <w:rsid w:val="003B5C69"/>
    <w:rsid w:val="003B641D"/>
    <w:rsid w:val="003B65F6"/>
    <w:rsid w:val="003B701E"/>
    <w:rsid w:val="003B710F"/>
    <w:rsid w:val="003B799C"/>
    <w:rsid w:val="003C056F"/>
    <w:rsid w:val="003C088D"/>
    <w:rsid w:val="003C186B"/>
    <w:rsid w:val="003C34A4"/>
    <w:rsid w:val="003C4384"/>
    <w:rsid w:val="003C4DEE"/>
    <w:rsid w:val="003C5153"/>
    <w:rsid w:val="003C5183"/>
    <w:rsid w:val="003C545A"/>
    <w:rsid w:val="003C5BA6"/>
    <w:rsid w:val="003C64D0"/>
    <w:rsid w:val="003C6BBC"/>
    <w:rsid w:val="003C771E"/>
    <w:rsid w:val="003D0036"/>
    <w:rsid w:val="003D0772"/>
    <w:rsid w:val="003D1656"/>
    <w:rsid w:val="003D3072"/>
    <w:rsid w:val="003D3471"/>
    <w:rsid w:val="003D38A6"/>
    <w:rsid w:val="003D3B08"/>
    <w:rsid w:val="003D3F29"/>
    <w:rsid w:val="003D42AC"/>
    <w:rsid w:val="003D4824"/>
    <w:rsid w:val="003D49FE"/>
    <w:rsid w:val="003D4FE3"/>
    <w:rsid w:val="003D560B"/>
    <w:rsid w:val="003D585A"/>
    <w:rsid w:val="003D5C7F"/>
    <w:rsid w:val="003D5FA7"/>
    <w:rsid w:val="003D6541"/>
    <w:rsid w:val="003D6A8A"/>
    <w:rsid w:val="003D6CED"/>
    <w:rsid w:val="003D6F6D"/>
    <w:rsid w:val="003D73D9"/>
    <w:rsid w:val="003D78A8"/>
    <w:rsid w:val="003E05A4"/>
    <w:rsid w:val="003E11FB"/>
    <w:rsid w:val="003E1708"/>
    <w:rsid w:val="003E2184"/>
    <w:rsid w:val="003E2D51"/>
    <w:rsid w:val="003E3570"/>
    <w:rsid w:val="003E3751"/>
    <w:rsid w:val="003E3871"/>
    <w:rsid w:val="003E3880"/>
    <w:rsid w:val="003E3AA4"/>
    <w:rsid w:val="003E413D"/>
    <w:rsid w:val="003E53CA"/>
    <w:rsid w:val="003E56C0"/>
    <w:rsid w:val="003E59BD"/>
    <w:rsid w:val="003E59E4"/>
    <w:rsid w:val="003E5CFB"/>
    <w:rsid w:val="003E63DF"/>
    <w:rsid w:val="003E6C83"/>
    <w:rsid w:val="003E7043"/>
    <w:rsid w:val="003E728D"/>
    <w:rsid w:val="003E760A"/>
    <w:rsid w:val="003E7E9B"/>
    <w:rsid w:val="003E7EF1"/>
    <w:rsid w:val="003F060B"/>
    <w:rsid w:val="003F09C7"/>
    <w:rsid w:val="003F11EB"/>
    <w:rsid w:val="003F1421"/>
    <w:rsid w:val="003F1A41"/>
    <w:rsid w:val="003F1D7A"/>
    <w:rsid w:val="003F340D"/>
    <w:rsid w:val="003F38B2"/>
    <w:rsid w:val="003F3B3D"/>
    <w:rsid w:val="003F3EA7"/>
    <w:rsid w:val="003F3F92"/>
    <w:rsid w:val="003F4190"/>
    <w:rsid w:val="003F4535"/>
    <w:rsid w:val="003F6493"/>
    <w:rsid w:val="003F6C55"/>
    <w:rsid w:val="003F71AD"/>
    <w:rsid w:val="003F7526"/>
    <w:rsid w:val="003F7BF8"/>
    <w:rsid w:val="0040157D"/>
    <w:rsid w:val="00401B82"/>
    <w:rsid w:val="00401BA7"/>
    <w:rsid w:val="00402818"/>
    <w:rsid w:val="004029E3"/>
    <w:rsid w:val="00402DC0"/>
    <w:rsid w:val="00403357"/>
    <w:rsid w:val="00403A8F"/>
    <w:rsid w:val="00403E52"/>
    <w:rsid w:val="00404378"/>
    <w:rsid w:val="00404AA7"/>
    <w:rsid w:val="00404C80"/>
    <w:rsid w:val="00404FC1"/>
    <w:rsid w:val="00405129"/>
    <w:rsid w:val="004051A3"/>
    <w:rsid w:val="00405482"/>
    <w:rsid w:val="00406172"/>
    <w:rsid w:val="00406439"/>
    <w:rsid w:val="004064B4"/>
    <w:rsid w:val="00406986"/>
    <w:rsid w:val="00406BDA"/>
    <w:rsid w:val="00407EDF"/>
    <w:rsid w:val="00407FDD"/>
    <w:rsid w:val="004101F5"/>
    <w:rsid w:val="00410373"/>
    <w:rsid w:val="00411483"/>
    <w:rsid w:val="004114E9"/>
    <w:rsid w:val="00411A34"/>
    <w:rsid w:val="00411CB9"/>
    <w:rsid w:val="00412264"/>
    <w:rsid w:val="00412813"/>
    <w:rsid w:val="00412F0D"/>
    <w:rsid w:val="00413259"/>
    <w:rsid w:val="00413E94"/>
    <w:rsid w:val="00414766"/>
    <w:rsid w:val="0041489B"/>
    <w:rsid w:val="00416EEA"/>
    <w:rsid w:val="0041726A"/>
    <w:rsid w:val="00417643"/>
    <w:rsid w:val="00417CD5"/>
    <w:rsid w:val="004207CE"/>
    <w:rsid w:val="00420AED"/>
    <w:rsid w:val="00420B6B"/>
    <w:rsid w:val="00420FF4"/>
    <w:rsid w:val="004210B8"/>
    <w:rsid w:val="0042114E"/>
    <w:rsid w:val="0042158D"/>
    <w:rsid w:val="00421952"/>
    <w:rsid w:val="00421EEB"/>
    <w:rsid w:val="004220BA"/>
    <w:rsid w:val="004222A4"/>
    <w:rsid w:val="004224FF"/>
    <w:rsid w:val="004227FA"/>
    <w:rsid w:val="00422A84"/>
    <w:rsid w:val="00422E5D"/>
    <w:rsid w:val="00423C39"/>
    <w:rsid w:val="00423CD3"/>
    <w:rsid w:val="004245BB"/>
    <w:rsid w:val="00425575"/>
    <w:rsid w:val="004268A2"/>
    <w:rsid w:val="00426A3A"/>
    <w:rsid w:val="004270C9"/>
    <w:rsid w:val="00431A34"/>
    <w:rsid w:val="00431FAF"/>
    <w:rsid w:val="00432071"/>
    <w:rsid w:val="00432294"/>
    <w:rsid w:val="004322AF"/>
    <w:rsid w:val="004327EC"/>
    <w:rsid w:val="00432813"/>
    <w:rsid w:val="004328A1"/>
    <w:rsid w:val="004328B8"/>
    <w:rsid w:val="0043379F"/>
    <w:rsid w:val="00433935"/>
    <w:rsid w:val="00434446"/>
    <w:rsid w:val="0043459B"/>
    <w:rsid w:val="00434E01"/>
    <w:rsid w:val="00435ACB"/>
    <w:rsid w:val="00435DA1"/>
    <w:rsid w:val="00435E14"/>
    <w:rsid w:val="00435E98"/>
    <w:rsid w:val="00435FE5"/>
    <w:rsid w:val="00436363"/>
    <w:rsid w:val="00436B3E"/>
    <w:rsid w:val="00436F2B"/>
    <w:rsid w:val="00436F92"/>
    <w:rsid w:val="0043705A"/>
    <w:rsid w:val="00437324"/>
    <w:rsid w:val="00437681"/>
    <w:rsid w:val="004403A1"/>
    <w:rsid w:val="0044058E"/>
    <w:rsid w:val="00440ABD"/>
    <w:rsid w:val="004413D1"/>
    <w:rsid w:val="00441D9C"/>
    <w:rsid w:val="00442E23"/>
    <w:rsid w:val="004432EF"/>
    <w:rsid w:val="00443478"/>
    <w:rsid w:val="00444268"/>
    <w:rsid w:val="00444C79"/>
    <w:rsid w:val="00446037"/>
    <w:rsid w:val="004460AA"/>
    <w:rsid w:val="00446156"/>
    <w:rsid w:val="00446828"/>
    <w:rsid w:val="00446895"/>
    <w:rsid w:val="004471EC"/>
    <w:rsid w:val="00450175"/>
    <w:rsid w:val="00450369"/>
    <w:rsid w:val="0045051F"/>
    <w:rsid w:val="00450F19"/>
    <w:rsid w:val="00450FFC"/>
    <w:rsid w:val="004515BD"/>
    <w:rsid w:val="00451A70"/>
    <w:rsid w:val="00451D10"/>
    <w:rsid w:val="00452A8B"/>
    <w:rsid w:val="004534FC"/>
    <w:rsid w:val="00453F6E"/>
    <w:rsid w:val="00454221"/>
    <w:rsid w:val="00454E6B"/>
    <w:rsid w:val="004568BF"/>
    <w:rsid w:val="00456F5B"/>
    <w:rsid w:val="00457351"/>
    <w:rsid w:val="00457857"/>
    <w:rsid w:val="004579F3"/>
    <w:rsid w:val="00457BF4"/>
    <w:rsid w:val="00460018"/>
    <w:rsid w:val="004602C8"/>
    <w:rsid w:val="00460437"/>
    <w:rsid w:val="004604E3"/>
    <w:rsid w:val="004607DE"/>
    <w:rsid w:val="0046094B"/>
    <w:rsid w:val="0046098E"/>
    <w:rsid w:val="00460AD2"/>
    <w:rsid w:val="00460D45"/>
    <w:rsid w:val="00461991"/>
    <w:rsid w:val="00461C91"/>
    <w:rsid w:val="0046209C"/>
    <w:rsid w:val="00462659"/>
    <w:rsid w:val="00463FE7"/>
    <w:rsid w:val="00464080"/>
    <w:rsid w:val="00464093"/>
    <w:rsid w:val="004646C7"/>
    <w:rsid w:val="00465A05"/>
    <w:rsid w:val="00465BF2"/>
    <w:rsid w:val="00465DBC"/>
    <w:rsid w:val="00465DFB"/>
    <w:rsid w:val="004667DC"/>
    <w:rsid w:val="00466ECF"/>
    <w:rsid w:val="004705D3"/>
    <w:rsid w:val="00470D3F"/>
    <w:rsid w:val="00470F1D"/>
    <w:rsid w:val="004717B7"/>
    <w:rsid w:val="00471BA4"/>
    <w:rsid w:val="00472845"/>
    <w:rsid w:val="00472BB9"/>
    <w:rsid w:val="00472E04"/>
    <w:rsid w:val="004731E9"/>
    <w:rsid w:val="0047351B"/>
    <w:rsid w:val="00473A61"/>
    <w:rsid w:val="004740D0"/>
    <w:rsid w:val="00474F67"/>
    <w:rsid w:val="00475395"/>
    <w:rsid w:val="00475B8E"/>
    <w:rsid w:val="00475D51"/>
    <w:rsid w:val="00477903"/>
    <w:rsid w:val="00480C60"/>
    <w:rsid w:val="00480E3D"/>
    <w:rsid w:val="00481203"/>
    <w:rsid w:val="00481229"/>
    <w:rsid w:val="00482341"/>
    <w:rsid w:val="00483778"/>
    <w:rsid w:val="00483908"/>
    <w:rsid w:val="004839B9"/>
    <w:rsid w:val="004851DF"/>
    <w:rsid w:val="0048556E"/>
    <w:rsid w:val="004856CD"/>
    <w:rsid w:val="00485B4E"/>
    <w:rsid w:val="00486585"/>
    <w:rsid w:val="004868D0"/>
    <w:rsid w:val="00486BFB"/>
    <w:rsid w:val="00486E3A"/>
    <w:rsid w:val="004872FB"/>
    <w:rsid w:val="00487309"/>
    <w:rsid w:val="004877D3"/>
    <w:rsid w:val="00487999"/>
    <w:rsid w:val="004902CE"/>
    <w:rsid w:val="00490855"/>
    <w:rsid w:val="00490B67"/>
    <w:rsid w:val="004919B4"/>
    <w:rsid w:val="004919C9"/>
    <w:rsid w:val="00492B2E"/>
    <w:rsid w:val="00492BCF"/>
    <w:rsid w:val="004934DA"/>
    <w:rsid w:val="00493CCE"/>
    <w:rsid w:val="0049548C"/>
    <w:rsid w:val="004956EF"/>
    <w:rsid w:val="00496347"/>
    <w:rsid w:val="00496504"/>
    <w:rsid w:val="00496E5C"/>
    <w:rsid w:val="004972A6"/>
    <w:rsid w:val="004A03C8"/>
    <w:rsid w:val="004A0650"/>
    <w:rsid w:val="004A1440"/>
    <w:rsid w:val="004A14D2"/>
    <w:rsid w:val="004A19A2"/>
    <w:rsid w:val="004A221C"/>
    <w:rsid w:val="004A39B2"/>
    <w:rsid w:val="004A3A4C"/>
    <w:rsid w:val="004A3DF9"/>
    <w:rsid w:val="004A4298"/>
    <w:rsid w:val="004A486B"/>
    <w:rsid w:val="004A4F72"/>
    <w:rsid w:val="004A5363"/>
    <w:rsid w:val="004A5A66"/>
    <w:rsid w:val="004A63A5"/>
    <w:rsid w:val="004A6A6C"/>
    <w:rsid w:val="004A74A8"/>
    <w:rsid w:val="004A7909"/>
    <w:rsid w:val="004B04CF"/>
    <w:rsid w:val="004B0BB8"/>
    <w:rsid w:val="004B0DBE"/>
    <w:rsid w:val="004B11AD"/>
    <w:rsid w:val="004B1685"/>
    <w:rsid w:val="004B23EB"/>
    <w:rsid w:val="004B2801"/>
    <w:rsid w:val="004B2D03"/>
    <w:rsid w:val="004B3288"/>
    <w:rsid w:val="004B3A74"/>
    <w:rsid w:val="004B3BA6"/>
    <w:rsid w:val="004B3E63"/>
    <w:rsid w:val="004B403F"/>
    <w:rsid w:val="004B4490"/>
    <w:rsid w:val="004B467F"/>
    <w:rsid w:val="004B53B1"/>
    <w:rsid w:val="004B5B50"/>
    <w:rsid w:val="004B5DCA"/>
    <w:rsid w:val="004B5F41"/>
    <w:rsid w:val="004B5FEF"/>
    <w:rsid w:val="004B642A"/>
    <w:rsid w:val="004B6450"/>
    <w:rsid w:val="004B6A95"/>
    <w:rsid w:val="004B6C28"/>
    <w:rsid w:val="004B6D03"/>
    <w:rsid w:val="004B6F74"/>
    <w:rsid w:val="004B7542"/>
    <w:rsid w:val="004C0BB3"/>
    <w:rsid w:val="004C0CEF"/>
    <w:rsid w:val="004C1149"/>
    <w:rsid w:val="004C15D0"/>
    <w:rsid w:val="004C1620"/>
    <w:rsid w:val="004C18B0"/>
    <w:rsid w:val="004C1B33"/>
    <w:rsid w:val="004C1BE0"/>
    <w:rsid w:val="004C23E0"/>
    <w:rsid w:val="004C254D"/>
    <w:rsid w:val="004C42C2"/>
    <w:rsid w:val="004C45E7"/>
    <w:rsid w:val="004C65F2"/>
    <w:rsid w:val="004C6674"/>
    <w:rsid w:val="004C699E"/>
    <w:rsid w:val="004C6EBC"/>
    <w:rsid w:val="004C74DC"/>
    <w:rsid w:val="004C7CDF"/>
    <w:rsid w:val="004D0132"/>
    <w:rsid w:val="004D07FC"/>
    <w:rsid w:val="004D0805"/>
    <w:rsid w:val="004D0D0A"/>
    <w:rsid w:val="004D12F2"/>
    <w:rsid w:val="004D1A61"/>
    <w:rsid w:val="004D1BC1"/>
    <w:rsid w:val="004D2608"/>
    <w:rsid w:val="004D3288"/>
    <w:rsid w:val="004D4A31"/>
    <w:rsid w:val="004D5008"/>
    <w:rsid w:val="004D566C"/>
    <w:rsid w:val="004D62BE"/>
    <w:rsid w:val="004D6399"/>
    <w:rsid w:val="004D6F3F"/>
    <w:rsid w:val="004D7C45"/>
    <w:rsid w:val="004E08C5"/>
    <w:rsid w:val="004E16A9"/>
    <w:rsid w:val="004E18AE"/>
    <w:rsid w:val="004E1BB1"/>
    <w:rsid w:val="004E1BE0"/>
    <w:rsid w:val="004E21D0"/>
    <w:rsid w:val="004E2667"/>
    <w:rsid w:val="004E3623"/>
    <w:rsid w:val="004E40BD"/>
    <w:rsid w:val="004E4495"/>
    <w:rsid w:val="004E46C8"/>
    <w:rsid w:val="004E533E"/>
    <w:rsid w:val="004E5547"/>
    <w:rsid w:val="004E56EB"/>
    <w:rsid w:val="004E5B35"/>
    <w:rsid w:val="004E5D95"/>
    <w:rsid w:val="004E68B7"/>
    <w:rsid w:val="004E6BE3"/>
    <w:rsid w:val="004E6D39"/>
    <w:rsid w:val="004E703A"/>
    <w:rsid w:val="004E7222"/>
    <w:rsid w:val="004E7688"/>
    <w:rsid w:val="004E76E1"/>
    <w:rsid w:val="004E79A8"/>
    <w:rsid w:val="004E7F3E"/>
    <w:rsid w:val="004F0523"/>
    <w:rsid w:val="004F077C"/>
    <w:rsid w:val="004F0929"/>
    <w:rsid w:val="004F0C5A"/>
    <w:rsid w:val="004F0D7E"/>
    <w:rsid w:val="004F2231"/>
    <w:rsid w:val="004F3EEA"/>
    <w:rsid w:val="004F4A19"/>
    <w:rsid w:val="004F4B41"/>
    <w:rsid w:val="004F4B8E"/>
    <w:rsid w:val="004F4D41"/>
    <w:rsid w:val="004F52BF"/>
    <w:rsid w:val="004F6115"/>
    <w:rsid w:val="004F68EB"/>
    <w:rsid w:val="004F6E9A"/>
    <w:rsid w:val="004F7023"/>
    <w:rsid w:val="004F70FE"/>
    <w:rsid w:val="004F7D78"/>
    <w:rsid w:val="004F7F3D"/>
    <w:rsid w:val="005000E7"/>
    <w:rsid w:val="0050024B"/>
    <w:rsid w:val="0050061E"/>
    <w:rsid w:val="00500830"/>
    <w:rsid w:val="0050100A"/>
    <w:rsid w:val="00501C66"/>
    <w:rsid w:val="0050256B"/>
    <w:rsid w:val="00502E5E"/>
    <w:rsid w:val="00502F0D"/>
    <w:rsid w:val="00503CC5"/>
    <w:rsid w:val="00504326"/>
    <w:rsid w:val="00504598"/>
    <w:rsid w:val="00505051"/>
    <w:rsid w:val="00505268"/>
    <w:rsid w:val="00505478"/>
    <w:rsid w:val="00505EA5"/>
    <w:rsid w:val="0050649D"/>
    <w:rsid w:val="005066EE"/>
    <w:rsid w:val="005067DC"/>
    <w:rsid w:val="00507347"/>
    <w:rsid w:val="005079B0"/>
    <w:rsid w:val="00507C81"/>
    <w:rsid w:val="00510116"/>
    <w:rsid w:val="005105ED"/>
    <w:rsid w:val="00510BFC"/>
    <w:rsid w:val="00511262"/>
    <w:rsid w:val="005118BE"/>
    <w:rsid w:val="00511B14"/>
    <w:rsid w:val="00511C06"/>
    <w:rsid w:val="00512421"/>
    <w:rsid w:val="00512E44"/>
    <w:rsid w:val="00513340"/>
    <w:rsid w:val="0051369D"/>
    <w:rsid w:val="00513F42"/>
    <w:rsid w:val="005143C7"/>
    <w:rsid w:val="00514AA3"/>
    <w:rsid w:val="005151AC"/>
    <w:rsid w:val="0051536A"/>
    <w:rsid w:val="005159F1"/>
    <w:rsid w:val="00515BAE"/>
    <w:rsid w:val="00516136"/>
    <w:rsid w:val="0051628C"/>
    <w:rsid w:val="005168F1"/>
    <w:rsid w:val="0051690F"/>
    <w:rsid w:val="005174BB"/>
    <w:rsid w:val="00517E01"/>
    <w:rsid w:val="00520187"/>
    <w:rsid w:val="00521344"/>
    <w:rsid w:val="00521427"/>
    <w:rsid w:val="00521C34"/>
    <w:rsid w:val="00521D79"/>
    <w:rsid w:val="0052229D"/>
    <w:rsid w:val="00522720"/>
    <w:rsid w:val="00522A22"/>
    <w:rsid w:val="005230FA"/>
    <w:rsid w:val="005232BA"/>
    <w:rsid w:val="005236C9"/>
    <w:rsid w:val="00523F20"/>
    <w:rsid w:val="005247F1"/>
    <w:rsid w:val="00525086"/>
    <w:rsid w:val="0052517C"/>
    <w:rsid w:val="005253B8"/>
    <w:rsid w:val="00525A2F"/>
    <w:rsid w:val="00525E99"/>
    <w:rsid w:val="005260B9"/>
    <w:rsid w:val="00527A07"/>
    <w:rsid w:val="005307A6"/>
    <w:rsid w:val="0053146A"/>
    <w:rsid w:val="00531968"/>
    <w:rsid w:val="00531B3A"/>
    <w:rsid w:val="005327EB"/>
    <w:rsid w:val="00532829"/>
    <w:rsid w:val="005328E4"/>
    <w:rsid w:val="00533508"/>
    <w:rsid w:val="00533814"/>
    <w:rsid w:val="00533C58"/>
    <w:rsid w:val="00533F7B"/>
    <w:rsid w:val="0053458E"/>
    <w:rsid w:val="005345DD"/>
    <w:rsid w:val="0053492D"/>
    <w:rsid w:val="00534C88"/>
    <w:rsid w:val="00534D4A"/>
    <w:rsid w:val="0053515B"/>
    <w:rsid w:val="005356FE"/>
    <w:rsid w:val="00535B65"/>
    <w:rsid w:val="00535F35"/>
    <w:rsid w:val="0053677D"/>
    <w:rsid w:val="00536E9D"/>
    <w:rsid w:val="00537116"/>
    <w:rsid w:val="0053733E"/>
    <w:rsid w:val="0053742C"/>
    <w:rsid w:val="00537457"/>
    <w:rsid w:val="0053780D"/>
    <w:rsid w:val="005401A5"/>
    <w:rsid w:val="005402E0"/>
    <w:rsid w:val="00540620"/>
    <w:rsid w:val="005407FF"/>
    <w:rsid w:val="00540E5A"/>
    <w:rsid w:val="00540F00"/>
    <w:rsid w:val="00541141"/>
    <w:rsid w:val="005413E4"/>
    <w:rsid w:val="0054164D"/>
    <w:rsid w:val="005417F7"/>
    <w:rsid w:val="00541D4B"/>
    <w:rsid w:val="00541F34"/>
    <w:rsid w:val="0054262B"/>
    <w:rsid w:val="005426ED"/>
    <w:rsid w:val="00542893"/>
    <w:rsid w:val="00544473"/>
    <w:rsid w:val="00544BFB"/>
    <w:rsid w:val="00544D5C"/>
    <w:rsid w:val="00545153"/>
    <w:rsid w:val="0054565A"/>
    <w:rsid w:val="00545CD0"/>
    <w:rsid w:val="00545D69"/>
    <w:rsid w:val="0054632D"/>
    <w:rsid w:val="005463EB"/>
    <w:rsid w:val="00546FFA"/>
    <w:rsid w:val="00547236"/>
    <w:rsid w:val="0054761E"/>
    <w:rsid w:val="00547D05"/>
    <w:rsid w:val="00547D30"/>
    <w:rsid w:val="00547EBF"/>
    <w:rsid w:val="0055000C"/>
    <w:rsid w:val="005500BB"/>
    <w:rsid w:val="005509DB"/>
    <w:rsid w:val="00551232"/>
    <w:rsid w:val="0055125F"/>
    <w:rsid w:val="0055167B"/>
    <w:rsid w:val="005517AA"/>
    <w:rsid w:val="00551824"/>
    <w:rsid w:val="005522B6"/>
    <w:rsid w:val="0055282F"/>
    <w:rsid w:val="00553109"/>
    <w:rsid w:val="00553A68"/>
    <w:rsid w:val="00553B8D"/>
    <w:rsid w:val="00553BD4"/>
    <w:rsid w:val="00553FE6"/>
    <w:rsid w:val="005541D1"/>
    <w:rsid w:val="00554460"/>
    <w:rsid w:val="00554577"/>
    <w:rsid w:val="00554832"/>
    <w:rsid w:val="00554E1F"/>
    <w:rsid w:val="0055516D"/>
    <w:rsid w:val="005552CA"/>
    <w:rsid w:val="005553F6"/>
    <w:rsid w:val="00555B4A"/>
    <w:rsid w:val="00555CAD"/>
    <w:rsid w:val="005560EC"/>
    <w:rsid w:val="00556388"/>
    <w:rsid w:val="00556594"/>
    <w:rsid w:val="00556C24"/>
    <w:rsid w:val="00556CA6"/>
    <w:rsid w:val="0055763C"/>
    <w:rsid w:val="005602AE"/>
    <w:rsid w:val="005610AA"/>
    <w:rsid w:val="005614BF"/>
    <w:rsid w:val="00562191"/>
    <w:rsid w:val="00562218"/>
    <w:rsid w:val="00562BA9"/>
    <w:rsid w:val="00562E25"/>
    <w:rsid w:val="00562F90"/>
    <w:rsid w:val="00563411"/>
    <w:rsid w:val="00564A0E"/>
    <w:rsid w:val="005659D6"/>
    <w:rsid w:val="00565C69"/>
    <w:rsid w:val="00565F7D"/>
    <w:rsid w:val="00566759"/>
    <w:rsid w:val="0056701F"/>
    <w:rsid w:val="005671BB"/>
    <w:rsid w:val="005679BF"/>
    <w:rsid w:val="00567F41"/>
    <w:rsid w:val="00570C74"/>
    <w:rsid w:val="00571001"/>
    <w:rsid w:val="0057133F"/>
    <w:rsid w:val="00571ED6"/>
    <w:rsid w:val="00572632"/>
    <w:rsid w:val="00573639"/>
    <w:rsid w:val="00573C6A"/>
    <w:rsid w:val="00575A47"/>
    <w:rsid w:val="00575D1C"/>
    <w:rsid w:val="00576F0C"/>
    <w:rsid w:val="005773DD"/>
    <w:rsid w:val="0057754A"/>
    <w:rsid w:val="005778AB"/>
    <w:rsid w:val="00577C51"/>
    <w:rsid w:val="00577DEA"/>
    <w:rsid w:val="00577F2A"/>
    <w:rsid w:val="00577FE5"/>
    <w:rsid w:val="005801B5"/>
    <w:rsid w:val="00580438"/>
    <w:rsid w:val="005804DD"/>
    <w:rsid w:val="00580C90"/>
    <w:rsid w:val="00580F89"/>
    <w:rsid w:val="00581147"/>
    <w:rsid w:val="005818B5"/>
    <w:rsid w:val="00581F25"/>
    <w:rsid w:val="0058213F"/>
    <w:rsid w:val="0058233E"/>
    <w:rsid w:val="005827AB"/>
    <w:rsid w:val="0058281B"/>
    <w:rsid w:val="00582D4C"/>
    <w:rsid w:val="00583927"/>
    <w:rsid w:val="00583F83"/>
    <w:rsid w:val="00584DE7"/>
    <w:rsid w:val="00584E0D"/>
    <w:rsid w:val="00584EA6"/>
    <w:rsid w:val="0058607B"/>
    <w:rsid w:val="00586D35"/>
    <w:rsid w:val="00586FD0"/>
    <w:rsid w:val="0058720E"/>
    <w:rsid w:val="005873B3"/>
    <w:rsid w:val="00587A91"/>
    <w:rsid w:val="005904B7"/>
    <w:rsid w:val="00590B20"/>
    <w:rsid w:val="00590B8D"/>
    <w:rsid w:val="00590EA4"/>
    <w:rsid w:val="00591169"/>
    <w:rsid w:val="0059210F"/>
    <w:rsid w:val="00592434"/>
    <w:rsid w:val="00592C2B"/>
    <w:rsid w:val="005934F4"/>
    <w:rsid w:val="00593928"/>
    <w:rsid w:val="0059444F"/>
    <w:rsid w:val="005944CB"/>
    <w:rsid w:val="00595695"/>
    <w:rsid w:val="005956B1"/>
    <w:rsid w:val="005957BF"/>
    <w:rsid w:val="00595B08"/>
    <w:rsid w:val="00595DDE"/>
    <w:rsid w:val="00596897"/>
    <w:rsid w:val="00596986"/>
    <w:rsid w:val="00597113"/>
    <w:rsid w:val="00597888"/>
    <w:rsid w:val="00597D6E"/>
    <w:rsid w:val="005A01E5"/>
    <w:rsid w:val="005A146B"/>
    <w:rsid w:val="005A183D"/>
    <w:rsid w:val="005A347D"/>
    <w:rsid w:val="005A3825"/>
    <w:rsid w:val="005A3A7E"/>
    <w:rsid w:val="005A3DD5"/>
    <w:rsid w:val="005A41A8"/>
    <w:rsid w:val="005A41D6"/>
    <w:rsid w:val="005A436C"/>
    <w:rsid w:val="005A46AF"/>
    <w:rsid w:val="005A4AD9"/>
    <w:rsid w:val="005A4BA3"/>
    <w:rsid w:val="005A56E2"/>
    <w:rsid w:val="005A5EE7"/>
    <w:rsid w:val="005A6142"/>
    <w:rsid w:val="005A6AE2"/>
    <w:rsid w:val="005A7AEF"/>
    <w:rsid w:val="005B032F"/>
    <w:rsid w:val="005B178A"/>
    <w:rsid w:val="005B1A52"/>
    <w:rsid w:val="005B1CCE"/>
    <w:rsid w:val="005B1D60"/>
    <w:rsid w:val="005B1D90"/>
    <w:rsid w:val="005B2432"/>
    <w:rsid w:val="005B3191"/>
    <w:rsid w:val="005B31AF"/>
    <w:rsid w:val="005B32B9"/>
    <w:rsid w:val="005B49CF"/>
    <w:rsid w:val="005B4BF0"/>
    <w:rsid w:val="005B4FC2"/>
    <w:rsid w:val="005B4FD7"/>
    <w:rsid w:val="005B5874"/>
    <w:rsid w:val="005B5BD0"/>
    <w:rsid w:val="005B639A"/>
    <w:rsid w:val="005B6A71"/>
    <w:rsid w:val="005B6DAE"/>
    <w:rsid w:val="005B7AD8"/>
    <w:rsid w:val="005B7EE2"/>
    <w:rsid w:val="005C0FBB"/>
    <w:rsid w:val="005C12DD"/>
    <w:rsid w:val="005C13D2"/>
    <w:rsid w:val="005C189C"/>
    <w:rsid w:val="005C2407"/>
    <w:rsid w:val="005C34C5"/>
    <w:rsid w:val="005C426D"/>
    <w:rsid w:val="005C4530"/>
    <w:rsid w:val="005C4FF4"/>
    <w:rsid w:val="005C534E"/>
    <w:rsid w:val="005C5715"/>
    <w:rsid w:val="005C5772"/>
    <w:rsid w:val="005C5965"/>
    <w:rsid w:val="005C5A86"/>
    <w:rsid w:val="005C5ABB"/>
    <w:rsid w:val="005C5C8A"/>
    <w:rsid w:val="005C66B9"/>
    <w:rsid w:val="005C6AD9"/>
    <w:rsid w:val="005C6EC2"/>
    <w:rsid w:val="005C7488"/>
    <w:rsid w:val="005C76C3"/>
    <w:rsid w:val="005D0236"/>
    <w:rsid w:val="005D056E"/>
    <w:rsid w:val="005D0E32"/>
    <w:rsid w:val="005D1391"/>
    <w:rsid w:val="005D186E"/>
    <w:rsid w:val="005D1C30"/>
    <w:rsid w:val="005D3F6B"/>
    <w:rsid w:val="005D3FD8"/>
    <w:rsid w:val="005D44C4"/>
    <w:rsid w:val="005D4A7C"/>
    <w:rsid w:val="005D57C0"/>
    <w:rsid w:val="005D607D"/>
    <w:rsid w:val="005D6606"/>
    <w:rsid w:val="005D6629"/>
    <w:rsid w:val="005D6630"/>
    <w:rsid w:val="005D7E5D"/>
    <w:rsid w:val="005D7EC2"/>
    <w:rsid w:val="005E004E"/>
    <w:rsid w:val="005E0EC9"/>
    <w:rsid w:val="005E0EFE"/>
    <w:rsid w:val="005E1219"/>
    <w:rsid w:val="005E1274"/>
    <w:rsid w:val="005E1720"/>
    <w:rsid w:val="005E175E"/>
    <w:rsid w:val="005E1ABC"/>
    <w:rsid w:val="005E3F56"/>
    <w:rsid w:val="005E41AF"/>
    <w:rsid w:val="005E42B3"/>
    <w:rsid w:val="005E47F4"/>
    <w:rsid w:val="005E4B27"/>
    <w:rsid w:val="005E5734"/>
    <w:rsid w:val="005E5D07"/>
    <w:rsid w:val="005E61D9"/>
    <w:rsid w:val="005E6207"/>
    <w:rsid w:val="005E67FC"/>
    <w:rsid w:val="005E6BC2"/>
    <w:rsid w:val="005E71D0"/>
    <w:rsid w:val="005E71F3"/>
    <w:rsid w:val="005E722D"/>
    <w:rsid w:val="005E7D65"/>
    <w:rsid w:val="005F07A5"/>
    <w:rsid w:val="005F0B17"/>
    <w:rsid w:val="005F0F50"/>
    <w:rsid w:val="005F0FEA"/>
    <w:rsid w:val="005F10F0"/>
    <w:rsid w:val="005F171E"/>
    <w:rsid w:val="005F174F"/>
    <w:rsid w:val="005F2E98"/>
    <w:rsid w:val="005F3007"/>
    <w:rsid w:val="005F37C9"/>
    <w:rsid w:val="005F38B1"/>
    <w:rsid w:val="005F3B57"/>
    <w:rsid w:val="005F4851"/>
    <w:rsid w:val="005F488C"/>
    <w:rsid w:val="005F54ED"/>
    <w:rsid w:val="005F5A0D"/>
    <w:rsid w:val="005F6476"/>
    <w:rsid w:val="005F6B85"/>
    <w:rsid w:val="005F7217"/>
    <w:rsid w:val="005F7508"/>
    <w:rsid w:val="00600133"/>
    <w:rsid w:val="0060094F"/>
    <w:rsid w:val="006010A9"/>
    <w:rsid w:val="00601433"/>
    <w:rsid w:val="00601CDB"/>
    <w:rsid w:val="00602302"/>
    <w:rsid w:val="00602E95"/>
    <w:rsid w:val="00603363"/>
    <w:rsid w:val="00603410"/>
    <w:rsid w:val="00603443"/>
    <w:rsid w:val="00603D4E"/>
    <w:rsid w:val="0060468B"/>
    <w:rsid w:val="006047FA"/>
    <w:rsid w:val="00604C4F"/>
    <w:rsid w:val="006050BA"/>
    <w:rsid w:val="006060F6"/>
    <w:rsid w:val="00606868"/>
    <w:rsid w:val="00606EDC"/>
    <w:rsid w:val="006077FC"/>
    <w:rsid w:val="0060781B"/>
    <w:rsid w:val="00607EB2"/>
    <w:rsid w:val="00607FA7"/>
    <w:rsid w:val="00610893"/>
    <w:rsid w:val="00610EA6"/>
    <w:rsid w:val="006111E9"/>
    <w:rsid w:val="00611361"/>
    <w:rsid w:val="00611708"/>
    <w:rsid w:val="00611A0E"/>
    <w:rsid w:val="0061211E"/>
    <w:rsid w:val="006127F9"/>
    <w:rsid w:val="00612D47"/>
    <w:rsid w:val="00612D8B"/>
    <w:rsid w:val="006134D1"/>
    <w:rsid w:val="006134FE"/>
    <w:rsid w:val="00613B4A"/>
    <w:rsid w:val="00614E9B"/>
    <w:rsid w:val="00614EEC"/>
    <w:rsid w:val="0061579C"/>
    <w:rsid w:val="0061782A"/>
    <w:rsid w:val="00617841"/>
    <w:rsid w:val="006204B9"/>
    <w:rsid w:val="006210AB"/>
    <w:rsid w:val="006210F5"/>
    <w:rsid w:val="00621E18"/>
    <w:rsid w:val="0062212E"/>
    <w:rsid w:val="006222D9"/>
    <w:rsid w:val="006227F8"/>
    <w:rsid w:val="00622E96"/>
    <w:rsid w:val="00623343"/>
    <w:rsid w:val="0062334A"/>
    <w:rsid w:val="00623C88"/>
    <w:rsid w:val="00623E79"/>
    <w:rsid w:val="0062420B"/>
    <w:rsid w:val="00624489"/>
    <w:rsid w:val="00624F85"/>
    <w:rsid w:val="00625434"/>
    <w:rsid w:val="00626B73"/>
    <w:rsid w:val="00627380"/>
    <w:rsid w:val="006277C6"/>
    <w:rsid w:val="00627C43"/>
    <w:rsid w:val="00627FD0"/>
    <w:rsid w:val="006309FF"/>
    <w:rsid w:val="00630C08"/>
    <w:rsid w:val="00631D64"/>
    <w:rsid w:val="0063258E"/>
    <w:rsid w:val="00632FB3"/>
    <w:rsid w:val="006330A9"/>
    <w:rsid w:val="0063342A"/>
    <w:rsid w:val="00633BE0"/>
    <w:rsid w:val="00633DEA"/>
    <w:rsid w:val="006343E6"/>
    <w:rsid w:val="00634495"/>
    <w:rsid w:val="0063489F"/>
    <w:rsid w:val="0063540B"/>
    <w:rsid w:val="00635686"/>
    <w:rsid w:val="006359C0"/>
    <w:rsid w:val="006360C4"/>
    <w:rsid w:val="0063671F"/>
    <w:rsid w:val="0063677A"/>
    <w:rsid w:val="00636F4E"/>
    <w:rsid w:val="00637C0D"/>
    <w:rsid w:val="00640AD6"/>
    <w:rsid w:val="0064101C"/>
    <w:rsid w:val="0064196B"/>
    <w:rsid w:val="006426CC"/>
    <w:rsid w:val="00642AE7"/>
    <w:rsid w:val="00642CC2"/>
    <w:rsid w:val="00643C14"/>
    <w:rsid w:val="00643EB2"/>
    <w:rsid w:val="006444E0"/>
    <w:rsid w:val="00644BD0"/>
    <w:rsid w:val="006450C2"/>
    <w:rsid w:val="00645405"/>
    <w:rsid w:val="0064557B"/>
    <w:rsid w:val="006459B1"/>
    <w:rsid w:val="00646390"/>
    <w:rsid w:val="006471F0"/>
    <w:rsid w:val="006473A8"/>
    <w:rsid w:val="006478F2"/>
    <w:rsid w:val="00650138"/>
    <w:rsid w:val="006505BF"/>
    <w:rsid w:val="006507A3"/>
    <w:rsid w:val="00650D40"/>
    <w:rsid w:val="00650D61"/>
    <w:rsid w:val="00651045"/>
    <w:rsid w:val="00651B3A"/>
    <w:rsid w:val="00652212"/>
    <w:rsid w:val="00652E39"/>
    <w:rsid w:val="00652FBC"/>
    <w:rsid w:val="006534B8"/>
    <w:rsid w:val="006537ED"/>
    <w:rsid w:val="0065436B"/>
    <w:rsid w:val="00656242"/>
    <w:rsid w:val="006563CF"/>
    <w:rsid w:val="006563DE"/>
    <w:rsid w:val="00656492"/>
    <w:rsid w:val="00656ACF"/>
    <w:rsid w:val="00656B7B"/>
    <w:rsid w:val="00656F97"/>
    <w:rsid w:val="006576EA"/>
    <w:rsid w:val="006577B2"/>
    <w:rsid w:val="00657E9E"/>
    <w:rsid w:val="006610A8"/>
    <w:rsid w:val="00661650"/>
    <w:rsid w:val="00661EB6"/>
    <w:rsid w:val="00661EDB"/>
    <w:rsid w:val="0066268A"/>
    <w:rsid w:val="00662DF8"/>
    <w:rsid w:val="00663471"/>
    <w:rsid w:val="0066424E"/>
    <w:rsid w:val="006643CC"/>
    <w:rsid w:val="0066447B"/>
    <w:rsid w:val="00664983"/>
    <w:rsid w:val="00664CC2"/>
    <w:rsid w:val="006658F7"/>
    <w:rsid w:val="00665F03"/>
    <w:rsid w:val="00666218"/>
    <w:rsid w:val="0066631D"/>
    <w:rsid w:val="006664F1"/>
    <w:rsid w:val="00666C1A"/>
    <w:rsid w:val="006670B5"/>
    <w:rsid w:val="00667AB2"/>
    <w:rsid w:val="00670580"/>
    <w:rsid w:val="006708E8"/>
    <w:rsid w:val="00670CC1"/>
    <w:rsid w:val="00670F8A"/>
    <w:rsid w:val="006714C5"/>
    <w:rsid w:val="00671B47"/>
    <w:rsid w:val="00672191"/>
    <w:rsid w:val="0067223D"/>
    <w:rsid w:val="00673B84"/>
    <w:rsid w:val="00674CAA"/>
    <w:rsid w:val="00675296"/>
    <w:rsid w:val="0067584B"/>
    <w:rsid w:val="00676B7B"/>
    <w:rsid w:val="0067709A"/>
    <w:rsid w:val="0068006E"/>
    <w:rsid w:val="006807E6"/>
    <w:rsid w:val="006812A7"/>
    <w:rsid w:val="00682674"/>
    <w:rsid w:val="00683020"/>
    <w:rsid w:val="0068309E"/>
    <w:rsid w:val="006834CC"/>
    <w:rsid w:val="00683A96"/>
    <w:rsid w:val="00683D7A"/>
    <w:rsid w:val="00683F9E"/>
    <w:rsid w:val="006846D6"/>
    <w:rsid w:val="006848B5"/>
    <w:rsid w:val="00684A1D"/>
    <w:rsid w:val="00684A45"/>
    <w:rsid w:val="006858A1"/>
    <w:rsid w:val="006865B7"/>
    <w:rsid w:val="00686BA3"/>
    <w:rsid w:val="00686D5E"/>
    <w:rsid w:val="00687092"/>
    <w:rsid w:val="00687A87"/>
    <w:rsid w:val="00690795"/>
    <w:rsid w:val="00690CFA"/>
    <w:rsid w:val="00690FCE"/>
    <w:rsid w:val="00691303"/>
    <w:rsid w:val="00691383"/>
    <w:rsid w:val="006922FD"/>
    <w:rsid w:val="0069231C"/>
    <w:rsid w:val="00692CE8"/>
    <w:rsid w:val="006933F2"/>
    <w:rsid w:val="006938F1"/>
    <w:rsid w:val="00693D55"/>
    <w:rsid w:val="00693EAC"/>
    <w:rsid w:val="0069575E"/>
    <w:rsid w:val="006965DA"/>
    <w:rsid w:val="00696FA5"/>
    <w:rsid w:val="006A09E8"/>
    <w:rsid w:val="006A0F41"/>
    <w:rsid w:val="006A19B5"/>
    <w:rsid w:val="006A1B69"/>
    <w:rsid w:val="006A2DF3"/>
    <w:rsid w:val="006A3D5C"/>
    <w:rsid w:val="006A44F8"/>
    <w:rsid w:val="006A47C7"/>
    <w:rsid w:val="006A4853"/>
    <w:rsid w:val="006A4A8F"/>
    <w:rsid w:val="006A4C9A"/>
    <w:rsid w:val="006A4CBD"/>
    <w:rsid w:val="006A4F9D"/>
    <w:rsid w:val="006A5402"/>
    <w:rsid w:val="006A54A0"/>
    <w:rsid w:val="006A5727"/>
    <w:rsid w:val="006A5B44"/>
    <w:rsid w:val="006A5CA0"/>
    <w:rsid w:val="006A5CF3"/>
    <w:rsid w:val="006A6D99"/>
    <w:rsid w:val="006A6F79"/>
    <w:rsid w:val="006A7168"/>
    <w:rsid w:val="006A73EF"/>
    <w:rsid w:val="006A7C66"/>
    <w:rsid w:val="006B0C00"/>
    <w:rsid w:val="006B1007"/>
    <w:rsid w:val="006B1085"/>
    <w:rsid w:val="006B1FA4"/>
    <w:rsid w:val="006B2406"/>
    <w:rsid w:val="006B2925"/>
    <w:rsid w:val="006B2AF0"/>
    <w:rsid w:val="006B3ED1"/>
    <w:rsid w:val="006B3FF9"/>
    <w:rsid w:val="006B4072"/>
    <w:rsid w:val="006B4796"/>
    <w:rsid w:val="006B55A8"/>
    <w:rsid w:val="006B5EC2"/>
    <w:rsid w:val="006B60F1"/>
    <w:rsid w:val="006B65A5"/>
    <w:rsid w:val="006B65BA"/>
    <w:rsid w:val="006B77DD"/>
    <w:rsid w:val="006B79B5"/>
    <w:rsid w:val="006C02F2"/>
    <w:rsid w:val="006C18D5"/>
    <w:rsid w:val="006C2802"/>
    <w:rsid w:val="006C3BCE"/>
    <w:rsid w:val="006C3F4E"/>
    <w:rsid w:val="006C44D6"/>
    <w:rsid w:val="006C4A55"/>
    <w:rsid w:val="006C4EC2"/>
    <w:rsid w:val="006C54CD"/>
    <w:rsid w:val="006C5B28"/>
    <w:rsid w:val="006C5B88"/>
    <w:rsid w:val="006C5CF4"/>
    <w:rsid w:val="006C5F8E"/>
    <w:rsid w:val="006C6370"/>
    <w:rsid w:val="006C64B3"/>
    <w:rsid w:val="006C7043"/>
    <w:rsid w:val="006C768D"/>
    <w:rsid w:val="006C78C1"/>
    <w:rsid w:val="006D0ACD"/>
    <w:rsid w:val="006D0D08"/>
    <w:rsid w:val="006D1935"/>
    <w:rsid w:val="006D1960"/>
    <w:rsid w:val="006D1B76"/>
    <w:rsid w:val="006D1CE6"/>
    <w:rsid w:val="006D22C1"/>
    <w:rsid w:val="006D2776"/>
    <w:rsid w:val="006D2BF2"/>
    <w:rsid w:val="006D333C"/>
    <w:rsid w:val="006D3342"/>
    <w:rsid w:val="006D36D2"/>
    <w:rsid w:val="006D3D24"/>
    <w:rsid w:val="006D3EBC"/>
    <w:rsid w:val="006D4340"/>
    <w:rsid w:val="006D5573"/>
    <w:rsid w:val="006D5B1A"/>
    <w:rsid w:val="006D6099"/>
    <w:rsid w:val="006D66CD"/>
    <w:rsid w:val="006D6F7A"/>
    <w:rsid w:val="006D78BA"/>
    <w:rsid w:val="006E01E9"/>
    <w:rsid w:val="006E0A40"/>
    <w:rsid w:val="006E10B1"/>
    <w:rsid w:val="006E13A7"/>
    <w:rsid w:val="006E13C2"/>
    <w:rsid w:val="006E1EA6"/>
    <w:rsid w:val="006E2311"/>
    <w:rsid w:val="006E2C17"/>
    <w:rsid w:val="006E2DD2"/>
    <w:rsid w:val="006E41DD"/>
    <w:rsid w:val="006E44A7"/>
    <w:rsid w:val="006E5B22"/>
    <w:rsid w:val="006E5F7E"/>
    <w:rsid w:val="006E6143"/>
    <w:rsid w:val="006E6284"/>
    <w:rsid w:val="006E6318"/>
    <w:rsid w:val="006E64FA"/>
    <w:rsid w:val="006E65FD"/>
    <w:rsid w:val="006E68F9"/>
    <w:rsid w:val="006E6F44"/>
    <w:rsid w:val="006F04D6"/>
    <w:rsid w:val="006F140D"/>
    <w:rsid w:val="006F1D28"/>
    <w:rsid w:val="006F282E"/>
    <w:rsid w:val="006F2A6C"/>
    <w:rsid w:val="006F2B77"/>
    <w:rsid w:val="006F2DFE"/>
    <w:rsid w:val="006F462D"/>
    <w:rsid w:val="006F468A"/>
    <w:rsid w:val="006F5720"/>
    <w:rsid w:val="006F57CF"/>
    <w:rsid w:val="006F5DB6"/>
    <w:rsid w:val="006F6038"/>
    <w:rsid w:val="006F63B5"/>
    <w:rsid w:val="006F733E"/>
    <w:rsid w:val="006F74AB"/>
    <w:rsid w:val="006F7F31"/>
    <w:rsid w:val="007008F1"/>
    <w:rsid w:val="007011A0"/>
    <w:rsid w:val="007022E9"/>
    <w:rsid w:val="00702318"/>
    <w:rsid w:val="00702615"/>
    <w:rsid w:val="00702649"/>
    <w:rsid w:val="00702A47"/>
    <w:rsid w:val="00703191"/>
    <w:rsid w:val="00703AEA"/>
    <w:rsid w:val="00703F22"/>
    <w:rsid w:val="0070447C"/>
    <w:rsid w:val="007044D5"/>
    <w:rsid w:val="00704C14"/>
    <w:rsid w:val="00704CA2"/>
    <w:rsid w:val="00704D4F"/>
    <w:rsid w:val="00705C77"/>
    <w:rsid w:val="00705F59"/>
    <w:rsid w:val="00706984"/>
    <w:rsid w:val="00706D02"/>
    <w:rsid w:val="00706E65"/>
    <w:rsid w:val="007071D8"/>
    <w:rsid w:val="007078C3"/>
    <w:rsid w:val="00707B5A"/>
    <w:rsid w:val="0071034D"/>
    <w:rsid w:val="00710513"/>
    <w:rsid w:val="00710D61"/>
    <w:rsid w:val="0071154B"/>
    <w:rsid w:val="00711AA3"/>
    <w:rsid w:val="00711C50"/>
    <w:rsid w:val="0071209E"/>
    <w:rsid w:val="007123A2"/>
    <w:rsid w:val="00712680"/>
    <w:rsid w:val="00712733"/>
    <w:rsid w:val="00712D1F"/>
    <w:rsid w:val="00712F1B"/>
    <w:rsid w:val="007144E7"/>
    <w:rsid w:val="00714A73"/>
    <w:rsid w:val="00714C1E"/>
    <w:rsid w:val="007150D6"/>
    <w:rsid w:val="0071534F"/>
    <w:rsid w:val="00715731"/>
    <w:rsid w:val="00716BED"/>
    <w:rsid w:val="00716ED0"/>
    <w:rsid w:val="00716F55"/>
    <w:rsid w:val="00717C6A"/>
    <w:rsid w:val="00717EC4"/>
    <w:rsid w:val="00721EF4"/>
    <w:rsid w:val="00722463"/>
    <w:rsid w:val="00722CDD"/>
    <w:rsid w:val="00722D4D"/>
    <w:rsid w:val="00723174"/>
    <w:rsid w:val="007233C7"/>
    <w:rsid w:val="007237FC"/>
    <w:rsid w:val="00723D8E"/>
    <w:rsid w:val="00723FD9"/>
    <w:rsid w:val="0072471B"/>
    <w:rsid w:val="00725A41"/>
    <w:rsid w:val="007263E4"/>
    <w:rsid w:val="007268B9"/>
    <w:rsid w:val="00727A47"/>
    <w:rsid w:val="0073131A"/>
    <w:rsid w:val="00731A40"/>
    <w:rsid w:val="00732353"/>
    <w:rsid w:val="00732399"/>
    <w:rsid w:val="007328D0"/>
    <w:rsid w:val="00733413"/>
    <w:rsid w:val="00733B99"/>
    <w:rsid w:val="00733FF6"/>
    <w:rsid w:val="007348DC"/>
    <w:rsid w:val="00734CAE"/>
    <w:rsid w:val="0073561E"/>
    <w:rsid w:val="007359ED"/>
    <w:rsid w:val="00735CF7"/>
    <w:rsid w:val="00736AA2"/>
    <w:rsid w:val="007371EA"/>
    <w:rsid w:val="007379F5"/>
    <w:rsid w:val="00737B16"/>
    <w:rsid w:val="0074009D"/>
    <w:rsid w:val="0074022F"/>
    <w:rsid w:val="007403BC"/>
    <w:rsid w:val="00740868"/>
    <w:rsid w:val="0074087E"/>
    <w:rsid w:val="007411FA"/>
    <w:rsid w:val="00741205"/>
    <w:rsid w:val="0074134C"/>
    <w:rsid w:val="007416D3"/>
    <w:rsid w:val="007418EF"/>
    <w:rsid w:val="007420BC"/>
    <w:rsid w:val="007422F8"/>
    <w:rsid w:val="00742349"/>
    <w:rsid w:val="00742963"/>
    <w:rsid w:val="007432EB"/>
    <w:rsid w:val="0074354B"/>
    <w:rsid w:val="0074370B"/>
    <w:rsid w:val="00743CEC"/>
    <w:rsid w:val="007441DA"/>
    <w:rsid w:val="007445A1"/>
    <w:rsid w:val="0074488A"/>
    <w:rsid w:val="00744F03"/>
    <w:rsid w:val="00745BF9"/>
    <w:rsid w:val="00747389"/>
    <w:rsid w:val="007478BD"/>
    <w:rsid w:val="00750006"/>
    <w:rsid w:val="00750D97"/>
    <w:rsid w:val="00750EA8"/>
    <w:rsid w:val="007514A1"/>
    <w:rsid w:val="0075175D"/>
    <w:rsid w:val="00751838"/>
    <w:rsid w:val="00751919"/>
    <w:rsid w:val="00751A86"/>
    <w:rsid w:val="00751F75"/>
    <w:rsid w:val="00751FEC"/>
    <w:rsid w:val="0075210C"/>
    <w:rsid w:val="00752A94"/>
    <w:rsid w:val="007533EE"/>
    <w:rsid w:val="0075443E"/>
    <w:rsid w:val="00754A08"/>
    <w:rsid w:val="007550F9"/>
    <w:rsid w:val="007553B7"/>
    <w:rsid w:val="00755968"/>
    <w:rsid w:val="00755B35"/>
    <w:rsid w:val="0075713A"/>
    <w:rsid w:val="0075740A"/>
    <w:rsid w:val="007578FE"/>
    <w:rsid w:val="0076033F"/>
    <w:rsid w:val="007607B1"/>
    <w:rsid w:val="00761450"/>
    <w:rsid w:val="00762003"/>
    <w:rsid w:val="0076267D"/>
    <w:rsid w:val="007626E5"/>
    <w:rsid w:val="00762D25"/>
    <w:rsid w:val="00762FF8"/>
    <w:rsid w:val="0076339A"/>
    <w:rsid w:val="00763819"/>
    <w:rsid w:val="00764756"/>
    <w:rsid w:val="00764F15"/>
    <w:rsid w:val="0076556C"/>
    <w:rsid w:val="00766866"/>
    <w:rsid w:val="00767CA3"/>
    <w:rsid w:val="00767D34"/>
    <w:rsid w:val="007700E1"/>
    <w:rsid w:val="007708C6"/>
    <w:rsid w:val="00770BCA"/>
    <w:rsid w:val="00770E60"/>
    <w:rsid w:val="007711F0"/>
    <w:rsid w:val="007712B4"/>
    <w:rsid w:val="007714C8"/>
    <w:rsid w:val="00771CFF"/>
    <w:rsid w:val="007728B1"/>
    <w:rsid w:val="00772A77"/>
    <w:rsid w:val="00773828"/>
    <w:rsid w:val="0077436D"/>
    <w:rsid w:val="007745D4"/>
    <w:rsid w:val="007747A4"/>
    <w:rsid w:val="00774914"/>
    <w:rsid w:val="007752F7"/>
    <w:rsid w:val="00775783"/>
    <w:rsid w:val="00776013"/>
    <w:rsid w:val="0077684E"/>
    <w:rsid w:val="007772F3"/>
    <w:rsid w:val="0077770D"/>
    <w:rsid w:val="00777BAB"/>
    <w:rsid w:val="0078043A"/>
    <w:rsid w:val="00780EE3"/>
    <w:rsid w:val="00781112"/>
    <w:rsid w:val="0078152D"/>
    <w:rsid w:val="0078190E"/>
    <w:rsid w:val="00781C27"/>
    <w:rsid w:val="00781CC4"/>
    <w:rsid w:val="0078245D"/>
    <w:rsid w:val="00782696"/>
    <w:rsid w:val="00782942"/>
    <w:rsid w:val="007830DA"/>
    <w:rsid w:val="007833C9"/>
    <w:rsid w:val="00783887"/>
    <w:rsid w:val="00783D9E"/>
    <w:rsid w:val="00783ECA"/>
    <w:rsid w:val="00785146"/>
    <w:rsid w:val="00786008"/>
    <w:rsid w:val="00786706"/>
    <w:rsid w:val="00786791"/>
    <w:rsid w:val="00786EC4"/>
    <w:rsid w:val="00787287"/>
    <w:rsid w:val="0078743E"/>
    <w:rsid w:val="00787566"/>
    <w:rsid w:val="00787876"/>
    <w:rsid w:val="00787C18"/>
    <w:rsid w:val="00787D02"/>
    <w:rsid w:val="00787F2F"/>
    <w:rsid w:val="00787FED"/>
    <w:rsid w:val="00790543"/>
    <w:rsid w:val="00791A02"/>
    <w:rsid w:val="00791B31"/>
    <w:rsid w:val="00791DB3"/>
    <w:rsid w:val="00791F3C"/>
    <w:rsid w:val="00792649"/>
    <w:rsid w:val="007939B7"/>
    <w:rsid w:val="00793CC4"/>
    <w:rsid w:val="0079471D"/>
    <w:rsid w:val="00795064"/>
    <w:rsid w:val="00795A44"/>
    <w:rsid w:val="00795E0A"/>
    <w:rsid w:val="007960BC"/>
    <w:rsid w:val="007963B9"/>
    <w:rsid w:val="00796FC4"/>
    <w:rsid w:val="0079766B"/>
    <w:rsid w:val="007A0210"/>
    <w:rsid w:val="007A0549"/>
    <w:rsid w:val="007A0B53"/>
    <w:rsid w:val="007A0E6F"/>
    <w:rsid w:val="007A21F0"/>
    <w:rsid w:val="007A26A8"/>
    <w:rsid w:val="007A2E1D"/>
    <w:rsid w:val="007A2EA6"/>
    <w:rsid w:val="007A3286"/>
    <w:rsid w:val="007A4083"/>
    <w:rsid w:val="007A433D"/>
    <w:rsid w:val="007A43C8"/>
    <w:rsid w:val="007A465F"/>
    <w:rsid w:val="007A517D"/>
    <w:rsid w:val="007A52D3"/>
    <w:rsid w:val="007A5365"/>
    <w:rsid w:val="007A5D85"/>
    <w:rsid w:val="007A5DC1"/>
    <w:rsid w:val="007A5F38"/>
    <w:rsid w:val="007A6002"/>
    <w:rsid w:val="007A6699"/>
    <w:rsid w:val="007A6818"/>
    <w:rsid w:val="007A75A3"/>
    <w:rsid w:val="007A77C7"/>
    <w:rsid w:val="007B0282"/>
    <w:rsid w:val="007B0F00"/>
    <w:rsid w:val="007B119B"/>
    <w:rsid w:val="007B16B8"/>
    <w:rsid w:val="007B1CF5"/>
    <w:rsid w:val="007B22E0"/>
    <w:rsid w:val="007B22E5"/>
    <w:rsid w:val="007B3328"/>
    <w:rsid w:val="007B3526"/>
    <w:rsid w:val="007B4064"/>
    <w:rsid w:val="007B45B9"/>
    <w:rsid w:val="007B46D6"/>
    <w:rsid w:val="007B48E7"/>
    <w:rsid w:val="007B49A1"/>
    <w:rsid w:val="007B4D37"/>
    <w:rsid w:val="007B514C"/>
    <w:rsid w:val="007B5265"/>
    <w:rsid w:val="007B55BD"/>
    <w:rsid w:val="007B5C0D"/>
    <w:rsid w:val="007B6769"/>
    <w:rsid w:val="007B7636"/>
    <w:rsid w:val="007B7A4D"/>
    <w:rsid w:val="007C071D"/>
    <w:rsid w:val="007C0786"/>
    <w:rsid w:val="007C07EE"/>
    <w:rsid w:val="007C0EEF"/>
    <w:rsid w:val="007C1449"/>
    <w:rsid w:val="007C1594"/>
    <w:rsid w:val="007C159A"/>
    <w:rsid w:val="007C228F"/>
    <w:rsid w:val="007C2605"/>
    <w:rsid w:val="007C29CE"/>
    <w:rsid w:val="007C2DB7"/>
    <w:rsid w:val="007C3577"/>
    <w:rsid w:val="007C357B"/>
    <w:rsid w:val="007C39FD"/>
    <w:rsid w:val="007C4681"/>
    <w:rsid w:val="007C4AD6"/>
    <w:rsid w:val="007C4DBD"/>
    <w:rsid w:val="007C5B8C"/>
    <w:rsid w:val="007C6D7B"/>
    <w:rsid w:val="007C6DAC"/>
    <w:rsid w:val="007C6DDF"/>
    <w:rsid w:val="007C6DFC"/>
    <w:rsid w:val="007C6FE0"/>
    <w:rsid w:val="007D0401"/>
    <w:rsid w:val="007D0A6D"/>
    <w:rsid w:val="007D0B2F"/>
    <w:rsid w:val="007D0C94"/>
    <w:rsid w:val="007D13A5"/>
    <w:rsid w:val="007D1CD8"/>
    <w:rsid w:val="007D20A4"/>
    <w:rsid w:val="007D2254"/>
    <w:rsid w:val="007D32D9"/>
    <w:rsid w:val="007D34DF"/>
    <w:rsid w:val="007D3FC0"/>
    <w:rsid w:val="007D568F"/>
    <w:rsid w:val="007D57B5"/>
    <w:rsid w:val="007D5FA7"/>
    <w:rsid w:val="007D6376"/>
    <w:rsid w:val="007D67A2"/>
    <w:rsid w:val="007D6E6A"/>
    <w:rsid w:val="007D71A1"/>
    <w:rsid w:val="007D7217"/>
    <w:rsid w:val="007D73ED"/>
    <w:rsid w:val="007D7AE2"/>
    <w:rsid w:val="007D7CE7"/>
    <w:rsid w:val="007D7D6E"/>
    <w:rsid w:val="007D7FFE"/>
    <w:rsid w:val="007E00AA"/>
    <w:rsid w:val="007E0A89"/>
    <w:rsid w:val="007E0FA8"/>
    <w:rsid w:val="007E1A38"/>
    <w:rsid w:val="007E1AD7"/>
    <w:rsid w:val="007E20E0"/>
    <w:rsid w:val="007E3194"/>
    <w:rsid w:val="007E3298"/>
    <w:rsid w:val="007E32A3"/>
    <w:rsid w:val="007E34E0"/>
    <w:rsid w:val="007E3638"/>
    <w:rsid w:val="007E39B9"/>
    <w:rsid w:val="007E3AE4"/>
    <w:rsid w:val="007E3ECC"/>
    <w:rsid w:val="007E41A1"/>
    <w:rsid w:val="007E43A1"/>
    <w:rsid w:val="007E495D"/>
    <w:rsid w:val="007E4C14"/>
    <w:rsid w:val="007E5CA9"/>
    <w:rsid w:val="007E5CE9"/>
    <w:rsid w:val="007E607E"/>
    <w:rsid w:val="007E6162"/>
    <w:rsid w:val="007E7118"/>
    <w:rsid w:val="007E71C0"/>
    <w:rsid w:val="007E743F"/>
    <w:rsid w:val="007E7480"/>
    <w:rsid w:val="007E7D5C"/>
    <w:rsid w:val="007E7F60"/>
    <w:rsid w:val="007F04A6"/>
    <w:rsid w:val="007F0B7A"/>
    <w:rsid w:val="007F0F57"/>
    <w:rsid w:val="007F1252"/>
    <w:rsid w:val="007F1AF0"/>
    <w:rsid w:val="007F1C9A"/>
    <w:rsid w:val="007F1E5F"/>
    <w:rsid w:val="007F26A6"/>
    <w:rsid w:val="007F297F"/>
    <w:rsid w:val="007F2A23"/>
    <w:rsid w:val="007F314A"/>
    <w:rsid w:val="007F31D9"/>
    <w:rsid w:val="007F3292"/>
    <w:rsid w:val="007F32B3"/>
    <w:rsid w:val="007F4DCA"/>
    <w:rsid w:val="007F522C"/>
    <w:rsid w:val="007F545C"/>
    <w:rsid w:val="007F6B5F"/>
    <w:rsid w:val="007F760D"/>
    <w:rsid w:val="00800892"/>
    <w:rsid w:val="00800DEA"/>
    <w:rsid w:val="0080133B"/>
    <w:rsid w:val="00801481"/>
    <w:rsid w:val="00801A3B"/>
    <w:rsid w:val="00801C4C"/>
    <w:rsid w:val="00801E6F"/>
    <w:rsid w:val="00801FA5"/>
    <w:rsid w:val="008022B1"/>
    <w:rsid w:val="0080257C"/>
    <w:rsid w:val="00802A2D"/>
    <w:rsid w:val="00802E8A"/>
    <w:rsid w:val="0080303E"/>
    <w:rsid w:val="00803305"/>
    <w:rsid w:val="008033DD"/>
    <w:rsid w:val="008033E0"/>
    <w:rsid w:val="00803D94"/>
    <w:rsid w:val="00804BF7"/>
    <w:rsid w:val="00804EC6"/>
    <w:rsid w:val="00804EE2"/>
    <w:rsid w:val="008053CB"/>
    <w:rsid w:val="00805521"/>
    <w:rsid w:val="00806442"/>
    <w:rsid w:val="00806712"/>
    <w:rsid w:val="00806A5E"/>
    <w:rsid w:val="00806DAC"/>
    <w:rsid w:val="00806FA8"/>
    <w:rsid w:val="0080792E"/>
    <w:rsid w:val="008079C8"/>
    <w:rsid w:val="00807FF8"/>
    <w:rsid w:val="0081086C"/>
    <w:rsid w:val="0081097F"/>
    <w:rsid w:val="00811257"/>
    <w:rsid w:val="008112F5"/>
    <w:rsid w:val="0081157A"/>
    <w:rsid w:val="00811AB2"/>
    <w:rsid w:val="00811B63"/>
    <w:rsid w:val="00812730"/>
    <w:rsid w:val="0081288F"/>
    <w:rsid w:val="00812987"/>
    <w:rsid w:val="00813156"/>
    <w:rsid w:val="00814DE0"/>
    <w:rsid w:val="00814FBC"/>
    <w:rsid w:val="008155F6"/>
    <w:rsid w:val="00815B04"/>
    <w:rsid w:val="00816068"/>
    <w:rsid w:val="00817276"/>
    <w:rsid w:val="00817A20"/>
    <w:rsid w:val="00817FA0"/>
    <w:rsid w:val="00820082"/>
    <w:rsid w:val="00820395"/>
    <w:rsid w:val="0082089F"/>
    <w:rsid w:val="0082116E"/>
    <w:rsid w:val="00821368"/>
    <w:rsid w:val="008213E1"/>
    <w:rsid w:val="00821510"/>
    <w:rsid w:val="00821C0C"/>
    <w:rsid w:val="00822734"/>
    <w:rsid w:val="00822BAF"/>
    <w:rsid w:val="008233F1"/>
    <w:rsid w:val="0082354F"/>
    <w:rsid w:val="00823A20"/>
    <w:rsid w:val="00823E89"/>
    <w:rsid w:val="008246CD"/>
    <w:rsid w:val="008256A1"/>
    <w:rsid w:val="00825AC4"/>
    <w:rsid w:val="00825CAB"/>
    <w:rsid w:val="0082612D"/>
    <w:rsid w:val="00826C84"/>
    <w:rsid w:val="00826DF0"/>
    <w:rsid w:val="00826ECE"/>
    <w:rsid w:val="0082711B"/>
    <w:rsid w:val="00827249"/>
    <w:rsid w:val="00827355"/>
    <w:rsid w:val="008276B4"/>
    <w:rsid w:val="0083010B"/>
    <w:rsid w:val="00831412"/>
    <w:rsid w:val="0083261B"/>
    <w:rsid w:val="00832FBB"/>
    <w:rsid w:val="0083355F"/>
    <w:rsid w:val="00833C6B"/>
    <w:rsid w:val="00833FC2"/>
    <w:rsid w:val="00834182"/>
    <w:rsid w:val="008342A4"/>
    <w:rsid w:val="008342E3"/>
    <w:rsid w:val="00834AE8"/>
    <w:rsid w:val="00836312"/>
    <w:rsid w:val="0083631B"/>
    <w:rsid w:val="008363E4"/>
    <w:rsid w:val="00836464"/>
    <w:rsid w:val="0083660E"/>
    <w:rsid w:val="00836785"/>
    <w:rsid w:val="00836FB4"/>
    <w:rsid w:val="00836FFC"/>
    <w:rsid w:val="00837512"/>
    <w:rsid w:val="008375E2"/>
    <w:rsid w:val="00837A63"/>
    <w:rsid w:val="00837E14"/>
    <w:rsid w:val="00840AD7"/>
    <w:rsid w:val="00840E34"/>
    <w:rsid w:val="008414FA"/>
    <w:rsid w:val="008416AC"/>
    <w:rsid w:val="0084253B"/>
    <w:rsid w:val="00842FDB"/>
    <w:rsid w:val="008432E7"/>
    <w:rsid w:val="00843C19"/>
    <w:rsid w:val="0084404A"/>
    <w:rsid w:val="0084432E"/>
    <w:rsid w:val="00844493"/>
    <w:rsid w:val="008447B4"/>
    <w:rsid w:val="00845186"/>
    <w:rsid w:val="00845BB5"/>
    <w:rsid w:val="00845CCD"/>
    <w:rsid w:val="00846EB4"/>
    <w:rsid w:val="00847D78"/>
    <w:rsid w:val="008500A0"/>
    <w:rsid w:val="008502A8"/>
    <w:rsid w:val="008502EE"/>
    <w:rsid w:val="00850BBC"/>
    <w:rsid w:val="00850D99"/>
    <w:rsid w:val="00851112"/>
    <w:rsid w:val="008513AC"/>
    <w:rsid w:val="00851936"/>
    <w:rsid w:val="0085244D"/>
    <w:rsid w:val="0085257E"/>
    <w:rsid w:val="00852745"/>
    <w:rsid w:val="00852EC0"/>
    <w:rsid w:val="00852FA1"/>
    <w:rsid w:val="00853766"/>
    <w:rsid w:val="00853926"/>
    <w:rsid w:val="008546AD"/>
    <w:rsid w:val="00854B28"/>
    <w:rsid w:val="00854B40"/>
    <w:rsid w:val="00854B56"/>
    <w:rsid w:val="00854C76"/>
    <w:rsid w:val="00856389"/>
    <w:rsid w:val="0085655F"/>
    <w:rsid w:val="008573A4"/>
    <w:rsid w:val="00857EF5"/>
    <w:rsid w:val="00860A0F"/>
    <w:rsid w:val="00860C17"/>
    <w:rsid w:val="00860F50"/>
    <w:rsid w:val="00861EEE"/>
    <w:rsid w:val="00862137"/>
    <w:rsid w:val="00862325"/>
    <w:rsid w:val="00862542"/>
    <w:rsid w:val="00862732"/>
    <w:rsid w:val="0086280B"/>
    <w:rsid w:val="008637BC"/>
    <w:rsid w:val="00863A81"/>
    <w:rsid w:val="00863F17"/>
    <w:rsid w:val="0086447F"/>
    <w:rsid w:val="008648BC"/>
    <w:rsid w:val="00864BD9"/>
    <w:rsid w:val="008650B0"/>
    <w:rsid w:val="008651C3"/>
    <w:rsid w:val="00865798"/>
    <w:rsid w:val="008660C9"/>
    <w:rsid w:val="00866773"/>
    <w:rsid w:val="008668DA"/>
    <w:rsid w:val="00867540"/>
    <w:rsid w:val="00867A11"/>
    <w:rsid w:val="008704C3"/>
    <w:rsid w:val="00871321"/>
    <w:rsid w:val="008714E9"/>
    <w:rsid w:val="00871BCC"/>
    <w:rsid w:val="00871CAF"/>
    <w:rsid w:val="00871DBA"/>
    <w:rsid w:val="00871EED"/>
    <w:rsid w:val="008722E8"/>
    <w:rsid w:val="00872489"/>
    <w:rsid w:val="008724FA"/>
    <w:rsid w:val="008732A0"/>
    <w:rsid w:val="00873C08"/>
    <w:rsid w:val="008740C9"/>
    <w:rsid w:val="008742FD"/>
    <w:rsid w:val="0087479E"/>
    <w:rsid w:val="00874B48"/>
    <w:rsid w:val="00874E5F"/>
    <w:rsid w:val="008753D0"/>
    <w:rsid w:val="008754E3"/>
    <w:rsid w:val="0087584B"/>
    <w:rsid w:val="00875D18"/>
    <w:rsid w:val="00876094"/>
    <w:rsid w:val="00876ABE"/>
    <w:rsid w:val="00876D46"/>
    <w:rsid w:val="00877083"/>
    <w:rsid w:val="0087732B"/>
    <w:rsid w:val="00877581"/>
    <w:rsid w:val="008800F2"/>
    <w:rsid w:val="00880B10"/>
    <w:rsid w:val="00881AAE"/>
    <w:rsid w:val="00881AD7"/>
    <w:rsid w:val="00881CA1"/>
    <w:rsid w:val="00882EF4"/>
    <w:rsid w:val="00883681"/>
    <w:rsid w:val="00883BB7"/>
    <w:rsid w:val="00883F39"/>
    <w:rsid w:val="00884729"/>
    <w:rsid w:val="00884873"/>
    <w:rsid w:val="00884D42"/>
    <w:rsid w:val="008852E8"/>
    <w:rsid w:val="00885988"/>
    <w:rsid w:val="00885C31"/>
    <w:rsid w:val="00885F90"/>
    <w:rsid w:val="00886086"/>
    <w:rsid w:val="00886A4B"/>
    <w:rsid w:val="00886BEB"/>
    <w:rsid w:val="00886E31"/>
    <w:rsid w:val="0088737C"/>
    <w:rsid w:val="0089038E"/>
    <w:rsid w:val="008909B1"/>
    <w:rsid w:val="00890D6C"/>
    <w:rsid w:val="0089130B"/>
    <w:rsid w:val="00891E09"/>
    <w:rsid w:val="00892A2C"/>
    <w:rsid w:val="00892EC3"/>
    <w:rsid w:val="00893019"/>
    <w:rsid w:val="00893309"/>
    <w:rsid w:val="008935C9"/>
    <w:rsid w:val="0089397E"/>
    <w:rsid w:val="00893B68"/>
    <w:rsid w:val="00893B73"/>
    <w:rsid w:val="00893F21"/>
    <w:rsid w:val="00895B14"/>
    <w:rsid w:val="00895D81"/>
    <w:rsid w:val="00896A11"/>
    <w:rsid w:val="00896AC2"/>
    <w:rsid w:val="00896D1C"/>
    <w:rsid w:val="00896F43"/>
    <w:rsid w:val="008A0233"/>
    <w:rsid w:val="008A0A61"/>
    <w:rsid w:val="008A0FF7"/>
    <w:rsid w:val="008A2F4C"/>
    <w:rsid w:val="008A3465"/>
    <w:rsid w:val="008A392A"/>
    <w:rsid w:val="008A3A41"/>
    <w:rsid w:val="008A404D"/>
    <w:rsid w:val="008A44AE"/>
    <w:rsid w:val="008A476F"/>
    <w:rsid w:val="008A52BB"/>
    <w:rsid w:val="008A5560"/>
    <w:rsid w:val="008A5CD9"/>
    <w:rsid w:val="008A5CEC"/>
    <w:rsid w:val="008A5F49"/>
    <w:rsid w:val="008A6B38"/>
    <w:rsid w:val="008A7992"/>
    <w:rsid w:val="008B091D"/>
    <w:rsid w:val="008B0C4A"/>
    <w:rsid w:val="008B115A"/>
    <w:rsid w:val="008B264E"/>
    <w:rsid w:val="008B2F7D"/>
    <w:rsid w:val="008B327A"/>
    <w:rsid w:val="008B3390"/>
    <w:rsid w:val="008B37AF"/>
    <w:rsid w:val="008B3AA6"/>
    <w:rsid w:val="008B3DE9"/>
    <w:rsid w:val="008B41DF"/>
    <w:rsid w:val="008B45F1"/>
    <w:rsid w:val="008B4ACD"/>
    <w:rsid w:val="008B5200"/>
    <w:rsid w:val="008B5431"/>
    <w:rsid w:val="008B5DB0"/>
    <w:rsid w:val="008B61B1"/>
    <w:rsid w:val="008B6CC6"/>
    <w:rsid w:val="008B710A"/>
    <w:rsid w:val="008B722E"/>
    <w:rsid w:val="008B7E65"/>
    <w:rsid w:val="008B7F14"/>
    <w:rsid w:val="008B7F22"/>
    <w:rsid w:val="008C064D"/>
    <w:rsid w:val="008C091C"/>
    <w:rsid w:val="008C096A"/>
    <w:rsid w:val="008C0B21"/>
    <w:rsid w:val="008C0F67"/>
    <w:rsid w:val="008C1D11"/>
    <w:rsid w:val="008C2044"/>
    <w:rsid w:val="008C21E8"/>
    <w:rsid w:val="008C2272"/>
    <w:rsid w:val="008C22FA"/>
    <w:rsid w:val="008C2637"/>
    <w:rsid w:val="008C293A"/>
    <w:rsid w:val="008C2B8D"/>
    <w:rsid w:val="008C2BCD"/>
    <w:rsid w:val="008C2D00"/>
    <w:rsid w:val="008C3686"/>
    <w:rsid w:val="008C3A95"/>
    <w:rsid w:val="008C3B8C"/>
    <w:rsid w:val="008C3D04"/>
    <w:rsid w:val="008C3E5B"/>
    <w:rsid w:val="008C456F"/>
    <w:rsid w:val="008C5728"/>
    <w:rsid w:val="008C5A6C"/>
    <w:rsid w:val="008C6527"/>
    <w:rsid w:val="008C7CBA"/>
    <w:rsid w:val="008D0E7B"/>
    <w:rsid w:val="008D1F21"/>
    <w:rsid w:val="008D2025"/>
    <w:rsid w:val="008D2063"/>
    <w:rsid w:val="008D24A0"/>
    <w:rsid w:val="008D2ADB"/>
    <w:rsid w:val="008D2C8A"/>
    <w:rsid w:val="008D2D56"/>
    <w:rsid w:val="008D34B2"/>
    <w:rsid w:val="008D3677"/>
    <w:rsid w:val="008D3987"/>
    <w:rsid w:val="008D3A54"/>
    <w:rsid w:val="008D4C45"/>
    <w:rsid w:val="008D5088"/>
    <w:rsid w:val="008D5305"/>
    <w:rsid w:val="008D54FE"/>
    <w:rsid w:val="008D550F"/>
    <w:rsid w:val="008D566A"/>
    <w:rsid w:val="008D58D2"/>
    <w:rsid w:val="008D5BFB"/>
    <w:rsid w:val="008D5E7F"/>
    <w:rsid w:val="008D6FFC"/>
    <w:rsid w:val="008D70BD"/>
    <w:rsid w:val="008E0685"/>
    <w:rsid w:val="008E096E"/>
    <w:rsid w:val="008E0996"/>
    <w:rsid w:val="008E133C"/>
    <w:rsid w:val="008E14ED"/>
    <w:rsid w:val="008E1AD0"/>
    <w:rsid w:val="008E1AE4"/>
    <w:rsid w:val="008E1D72"/>
    <w:rsid w:val="008E2344"/>
    <w:rsid w:val="008E23AF"/>
    <w:rsid w:val="008E2C47"/>
    <w:rsid w:val="008E2F3C"/>
    <w:rsid w:val="008E347E"/>
    <w:rsid w:val="008E47E1"/>
    <w:rsid w:val="008E4F0C"/>
    <w:rsid w:val="008E55C0"/>
    <w:rsid w:val="008E5A12"/>
    <w:rsid w:val="008E5A95"/>
    <w:rsid w:val="008E6488"/>
    <w:rsid w:val="008E6D75"/>
    <w:rsid w:val="008E6ECC"/>
    <w:rsid w:val="008E724C"/>
    <w:rsid w:val="008E78D9"/>
    <w:rsid w:val="008F07E5"/>
    <w:rsid w:val="008F0DAA"/>
    <w:rsid w:val="008F154A"/>
    <w:rsid w:val="008F18CC"/>
    <w:rsid w:val="008F2051"/>
    <w:rsid w:val="008F2813"/>
    <w:rsid w:val="008F287A"/>
    <w:rsid w:val="008F2BEF"/>
    <w:rsid w:val="008F3321"/>
    <w:rsid w:val="008F34BB"/>
    <w:rsid w:val="008F34FE"/>
    <w:rsid w:val="008F3510"/>
    <w:rsid w:val="008F37AB"/>
    <w:rsid w:val="008F382F"/>
    <w:rsid w:val="008F4204"/>
    <w:rsid w:val="008F5221"/>
    <w:rsid w:val="008F5282"/>
    <w:rsid w:val="008F5A88"/>
    <w:rsid w:val="008F6120"/>
    <w:rsid w:val="008F65F2"/>
    <w:rsid w:val="008F6878"/>
    <w:rsid w:val="008F68D7"/>
    <w:rsid w:val="008F6AEB"/>
    <w:rsid w:val="008F6ECA"/>
    <w:rsid w:val="008F74BF"/>
    <w:rsid w:val="008F7CB9"/>
    <w:rsid w:val="008F7D37"/>
    <w:rsid w:val="008F7D9E"/>
    <w:rsid w:val="00900712"/>
    <w:rsid w:val="00900AAA"/>
    <w:rsid w:val="00900DE5"/>
    <w:rsid w:val="00900FDD"/>
    <w:rsid w:val="00901DEF"/>
    <w:rsid w:val="009020AB"/>
    <w:rsid w:val="009027F8"/>
    <w:rsid w:val="00903743"/>
    <w:rsid w:val="00903791"/>
    <w:rsid w:val="00903A90"/>
    <w:rsid w:val="0090401E"/>
    <w:rsid w:val="00904C92"/>
    <w:rsid w:val="00904CC5"/>
    <w:rsid w:val="009052A0"/>
    <w:rsid w:val="009052F8"/>
    <w:rsid w:val="00905B26"/>
    <w:rsid w:val="00905C37"/>
    <w:rsid w:val="009060A9"/>
    <w:rsid w:val="009069F5"/>
    <w:rsid w:val="009077A7"/>
    <w:rsid w:val="0091010A"/>
    <w:rsid w:val="00910C0A"/>
    <w:rsid w:val="00910D8E"/>
    <w:rsid w:val="00910F51"/>
    <w:rsid w:val="0091144F"/>
    <w:rsid w:val="00911A93"/>
    <w:rsid w:val="00912174"/>
    <w:rsid w:val="009121FB"/>
    <w:rsid w:val="0091259C"/>
    <w:rsid w:val="009130E6"/>
    <w:rsid w:val="00913110"/>
    <w:rsid w:val="00913127"/>
    <w:rsid w:val="009135C7"/>
    <w:rsid w:val="00913899"/>
    <w:rsid w:val="00913E2D"/>
    <w:rsid w:val="00913EE5"/>
    <w:rsid w:val="0091429D"/>
    <w:rsid w:val="009144BA"/>
    <w:rsid w:val="00914E47"/>
    <w:rsid w:val="0091575C"/>
    <w:rsid w:val="00916292"/>
    <w:rsid w:val="00916D7B"/>
    <w:rsid w:val="0092004B"/>
    <w:rsid w:val="00920184"/>
    <w:rsid w:val="0092084B"/>
    <w:rsid w:val="009208C4"/>
    <w:rsid w:val="009208EE"/>
    <w:rsid w:val="00920A24"/>
    <w:rsid w:val="009213A7"/>
    <w:rsid w:val="00921DCD"/>
    <w:rsid w:val="00921E36"/>
    <w:rsid w:val="00923509"/>
    <w:rsid w:val="00923E1D"/>
    <w:rsid w:val="009244CF"/>
    <w:rsid w:val="009244FB"/>
    <w:rsid w:val="00925552"/>
    <w:rsid w:val="00925844"/>
    <w:rsid w:val="0092650D"/>
    <w:rsid w:val="009265A6"/>
    <w:rsid w:val="00927A1C"/>
    <w:rsid w:val="00927B03"/>
    <w:rsid w:val="00927FBC"/>
    <w:rsid w:val="009301B2"/>
    <w:rsid w:val="00930C13"/>
    <w:rsid w:val="0093143F"/>
    <w:rsid w:val="00931C2D"/>
    <w:rsid w:val="00932100"/>
    <w:rsid w:val="009321DD"/>
    <w:rsid w:val="0093236E"/>
    <w:rsid w:val="00932A5C"/>
    <w:rsid w:val="00932B93"/>
    <w:rsid w:val="00932C4E"/>
    <w:rsid w:val="00932D25"/>
    <w:rsid w:val="009340D5"/>
    <w:rsid w:val="00934C67"/>
    <w:rsid w:val="0093668F"/>
    <w:rsid w:val="00937338"/>
    <w:rsid w:val="009378A9"/>
    <w:rsid w:val="00940479"/>
    <w:rsid w:val="0094074E"/>
    <w:rsid w:val="00940E56"/>
    <w:rsid w:val="00940FDF"/>
    <w:rsid w:val="009411CA"/>
    <w:rsid w:val="00942C58"/>
    <w:rsid w:val="00942CEF"/>
    <w:rsid w:val="00942D4D"/>
    <w:rsid w:val="00942DCB"/>
    <w:rsid w:val="00942DD5"/>
    <w:rsid w:val="009433BA"/>
    <w:rsid w:val="0094372A"/>
    <w:rsid w:val="00943892"/>
    <w:rsid w:val="00943A4F"/>
    <w:rsid w:val="009445A7"/>
    <w:rsid w:val="00945B4D"/>
    <w:rsid w:val="00945E86"/>
    <w:rsid w:val="009461E2"/>
    <w:rsid w:val="009467F0"/>
    <w:rsid w:val="0094748B"/>
    <w:rsid w:val="00947B11"/>
    <w:rsid w:val="0095037C"/>
    <w:rsid w:val="009513AC"/>
    <w:rsid w:val="00951A2B"/>
    <w:rsid w:val="00951BA1"/>
    <w:rsid w:val="00952952"/>
    <w:rsid w:val="00952BD1"/>
    <w:rsid w:val="00952C17"/>
    <w:rsid w:val="00952CF2"/>
    <w:rsid w:val="00952ED6"/>
    <w:rsid w:val="009532F3"/>
    <w:rsid w:val="0095374B"/>
    <w:rsid w:val="00953AF7"/>
    <w:rsid w:val="00953F50"/>
    <w:rsid w:val="0095442C"/>
    <w:rsid w:val="00954A7E"/>
    <w:rsid w:val="00954BB1"/>
    <w:rsid w:val="009554CF"/>
    <w:rsid w:val="009555D0"/>
    <w:rsid w:val="00955615"/>
    <w:rsid w:val="009560F8"/>
    <w:rsid w:val="009567CF"/>
    <w:rsid w:val="00956A8B"/>
    <w:rsid w:val="00956C38"/>
    <w:rsid w:val="00956FE4"/>
    <w:rsid w:val="00957109"/>
    <w:rsid w:val="00957E8A"/>
    <w:rsid w:val="009600FC"/>
    <w:rsid w:val="0096060D"/>
    <w:rsid w:val="0096072D"/>
    <w:rsid w:val="00961354"/>
    <w:rsid w:val="0096154F"/>
    <w:rsid w:val="0096163E"/>
    <w:rsid w:val="00961765"/>
    <w:rsid w:val="00961CAF"/>
    <w:rsid w:val="0096280C"/>
    <w:rsid w:val="009634AF"/>
    <w:rsid w:val="0096393E"/>
    <w:rsid w:val="00963BE1"/>
    <w:rsid w:val="00963F65"/>
    <w:rsid w:val="0096434D"/>
    <w:rsid w:val="00964959"/>
    <w:rsid w:val="00964DBC"/>
    <w:rsid w:val="0096525A"/>
    <w:rsid w:val="009652C6"/>
    <w:rsid w:val="00965A37"/>
    <w:rsid w:val="0096610C"/>
    <w:rsid w:val="00966236"/>
    <w:rsid w:val="0096643F"/>
    <w:rsid w:val="009669F2"/>
    <w:rsid w:val="00967208"/>
    <w:rsid w:val="0096779A"/>
    <w:rsid w:val="00967A71"/>
    <w:rsid w:val="009701D3"/>
    <w:rsid w:val="0097024D"/>
    <w:rsid w:val="00970E29"/>
    <w:rsid w:val="00970F19"/>
    <w:rsid w:val="0097124E"/>
    <w:rsid w:val="0097156A"/>
    <w:rsid w:val="0097157F"/>
    <w:rsid w:val="00971B50"/>
    <w:rsid w:val="00971EE6"/>
    <w:rsid w:val="009720CD"/>
    <w:rsid w:val="00972B91"/>
    <w:rsid w:val="009732E9"/>
    <w:rsid w:val="009746B5"/>
    <w:rsid w:val="00974BD8"/>
    <w:rsid w:val="00974F47"/>
    <w:rsid w:val="00975028"/>
    <w:rsid w:val="009753F4"/>
    <w:rsid w:val="009754FA"/>
    <w:rsid w:val="00975968"/>
    <w:rsid w:val="00975E70"/>
    <w:rsid w:val="009760DF"/>
    <w:rsid w:val="00976BEB"/>
    <w:rsid w:val="0097751C"/>
    <w:rsid w:val="00977E69"/>
    <w:rsid w:val="0098000A"/>
    <w:rsid w:val="0098038D"/>
    <w:rsid w:val="00980B0B"/>
    <w:rsid w:val="009814C2"/>
    <w:rsid w:val="009819FF"/>
    <w:rsid w:val="00983D9A"/>
    <w:rsid w:val="00983E05"/>
    <w:rsid w:val="00984162"/>
    <w:rsid w:val="0098459F"/>
    <w:rsid w:val="00984710"/>
    <w:rsid w:val="009847B4"/>
    <w:rsid w:val="009849B2"/>
    <w:rsid w:val="00984A07"/>
    <w:rsid w:val="00984AC3"/>
    <w:rsid w:val="00984C4D"/>
    <w:rsid w:val="009858C6"/>
    <w:rsid w:val="00985A58"/>
    <w:rsid w:val="00986034"/>
    <w:rsid w:val="009860BD"/>
    <w:rsid w:val="0098661A"/>
    <w:rsid w:val="0098679C"/>
    <w:rsid w:val="009874A4"/>
    <w:rsid w:val="00987CF2"/>
    <w:rsid w:val="00987D90"/>
    <w:rsid w:val="00987DBB"/>
    <w:rsid w:val="00987FCE"/>
    <w:rsid w:val="009902F4"/>
    <w:rsid w:val="00990B0C"/>
    <w:rsid w:val="00991034"/>
    <w:rsid w:val="009916EF"/>
    <w:rsid w:val="00991962"/>
    <w:rsid w:val="00991DCF"/>
    <w:rsid w:val="00991E4A"/>
    <w:rsid w:val="009926C3"/>
    <w:rsid w:val="009927D3"/>
    <w:rsid w:val="00992F34"/>
    <w:rsid w:val="00993B3C"/>
    <w:rsid w:val="009942C2"/>
    <w:rsid w:val="00995832"/>
    <w:rsid w:val="00995C4E"/>
    <w:rsid w:val="00995DD6"/>
    <w:rsid w:val="00995DE3"/>
    <w:rsid w:val="00995EEF"/>
    <w:rsid w:val="00996021"/>
    <w:rsid w:val="00996853"/>
    <w:rsid w:val="00996BE9"/>
    <w:rsid w:val="00997C5D"/>
    <w:rsid w:val="00997F42"/>
    <w:rsid w:val="009A1699"/>
    <w:rsid w:val="009A1A30"/>
    <w:rsid w:val="009A258A"/>
    <w:rsid w:val="009A2D78"/>
    <w:rsid w:val="009A2DF0"/>
    <w:rsid w:val="009A3375"/>
    <w:rsid w:val="009A3529"/>
    <w:rsid w:val="009A373D"/>
    <w:rsid w:val="009A3778"/>
    <w:rsid w:val="009A3BFC"/>
    <w:rsid w:val="009A4CA9"/>
    <w:rsid w:val="009A5488"/>
    <w:rsid w:val="009A607A"/>
    <w:rsid w:val="009A6830"/>
    <w:rsid w:val="009A6899"/>
    <w:rsid w:val="009A69AC"/>
    <w:rsid w:val="009A6B06"/>
    <w:rsid w:val="009A6DE0"/>
    <w:rsid w:val="009A76A5"/>
    <w:rsid w:val="009B02A5"/>
    <w:rsid w:val="009B0D6E"/>
    <w:rsid w:val="009B0D8B"/>
    <w:rsid w:val="009B0E1C"/>
    <w:rsid w:val="009B1BC9"/>
    <w:rsid w:val="009B1EA8"/>
    <w:rsid w:val="009B1EAF"/>
    <w:rsid w:val="009B2332"/>
    <w:rsid w:val="009B2367"/>
    <w:rsid w:val="009B2CE0"/>
    <w:rsid w:val="009B30EE"/>
    <w:rsid w:val="009B3B7A"/>
    <w:rsid w:val="009B3DC1"/>
    <w:rsid w:val="009B491B"/>
    <w:rsid w:val="009B49B6"/>
    <w:rsid w:val="009B4B90"/>
    <w:rsid w:val="009B53B7"/>
    <w:rsid w:val="009B5510"/>
    <w:rsid w:val="009B5B82"/>
    <w:rsid w:val="009B5E68"/>
    <w:rsid w:val="009B6C1D"/>
    <w:rsid w:val="009B6D33"/>
    <w:rsid w:val="009B7AA6"/>
    <w:rsid w:val="009B7B67"/>
    <w:rsid w:val="009B7EF3"/>
    <w:rsid w:val="009C0006"/>
    <w:rsid w:val="009C0483"/>
    <w:rsid w:val="009C0A6A"/>
    <w:rsid w:val="009C0B14"/>
    <w:rsid w:val="009C157D"/>
    <w:rsid w:val="009C1C4D"/>
    <w:rsid w:val="009C2500"/>
    <w:rsid w:val="009C2D3E"/>
    <w:rsid w:val="009C2E1E"/>
    <w:rsid w:val="009C4853"/>
    <w:rsid w:val="009C4E43"/>
    <w:rsid w:val="009C507D"/>
    <w:rsid w:val="009C5544"/>
    <w:rsid w:val="009C55F9"/>
    <w:rsid w:val="009C5AE6"/>
    <w:rsid w:val="009C5D0D"/>
    <w:rsid w:val="009C5F85"/>
    <w:rsid w:val="009C6231"/>
    <w:rsid w:val="009C64CD"/>
    <w:rsid w:val="009C6D75"/>
    <w:rsid w:val="009C6F69"/>
    <w:rsid w:val="009C73A8"/>
    <w:rsid w:val="009C73E0"/>
    <w:rsid w:val="009C7BA1"/>
    <w:rsid w:val="009D081E"/>
    <w:rsid w:val="009D0C96"/>
    <w:rsid w:val="009D1484"/>
    <w:rsid w:val="009D16BC"/>
    <w:rsid w:val="009D16DD"/>
    <w:rsid w:val="009D1719"/>
    <w:rsid w:val="009D184B"/>
    <w:rsid w:val="009D1941"/>
    <w:rsid w:val="009D1DBE"/>
    <w:rsid w:val="009D24DC"/>
    <w:rsid w:val="009D27DE"/>
    <w:rsid w:val="009D425B"/>
    <w:rsid w:val="009D4583"/>
    <w:rsid w:val="009D45FF"/>
    <w:rsid w:val="009D4787"/>
    <w:rsid w:val="009D49AF"/>
    <w:rsid w:val="009D4D05"/>
    <w:rsid w:val="009D530D"/>
    <w:rsid w:val="009D6831"/>
    <w:rsid w:val="009D7646"/>
    <w:rsid w:val="009D7DFC"/>
    <w:rsid w:val="009E026B"/>
    <w:rsid w:val="009E1675"/>
    <w:rsid w:val="009E1EED"/>
    <w:rsid w:val="009E25D6"/>
    <w:rsid w:val="009E2CFD"/>
    <w:rsid w:val="009E2DBD"/>
    <w:rsid w:val="009E2DC4"/>
    <w:rsid w:val="009E36AC"/>
    <w:rsid w:val="009E3D4D"/>
    <w:rsid w:val="009E3D70"/>
    <w:rsid w:val="009E452C"/>
    <w:rsid w:val="009E49D7"/>
    <w:rsid w:val="009E5284"/>
    <w:rsid w:val="009E5806"/>
    <w:rsid w:val="009E5C1A"/>
    <w:rsid w:val="009E5E79"/>
    <w:rsid w:val="009E602F"/>
    <w:rsid w:val="009E60C9"/>
    <w:rsid w:val="009E65D0"/>
    <w:rsid w:val="009E6C19"/>
    <w:rsid w:val="009E6ECA"/>
    <w:rsid w:val="009E6EE7"/>
    <w:rsid w:val="009E78D7"/>
    <w:rsid w:val="009E79C5"/>
    <w:rsid w:val="009F014C"/>
    <w:rsid w:val="009F0360"/>
    <w:rsid w:val="009F05D2"/>
    <w:rsid w:val="009F0C32"/>
    <w:rsid w:val="009F0F2B"/>
    <w:rsid w:val="009F134F"/>
    <w:rsid w:val="009F138D"/>
    <w:rsid w:val="009F1896"/>
    <w:rsid w:val="009F231E"/>
    <w:rsid w:val="009F255F"/>
    <w:rsid w:val="009F2731"/>
    <w:rsid w:val="009F2A41"/>
    <w:rsid w:val="009F2D2B"/>
    <w:rsid w:val="009F3028"/>
    <w:rsid w:val="009F3FE9"/>
    <w:rsid w:val="009F4163"/>
    <w:rsid w:val="009F4DC7"/>
    <w:rsid w:val="009F54F6"/>
    <w:rsid w:val="009F56C3"/>
    <w:rsid w:val="009F5FBA"/>
    <w:rsid w:val="009F62B6"/>
    <w:rsid w:val="009F652F"/>
    <w:rsid w:val="009F679C"/>
    <w:rsid w:val="009F6A7F"/>
    <w:rsid w:val="009F6FC9"/>
    <w:rsid w:val="009F70EA"/>
    <w:rsid w:val="009F7104"/>
    <w:rsid w:val="009F7B36"/>
    <w:rsid w:val="00A009CB"/>
    <w:rsid w:val="00A01382"/>
    <w:rsid w:val="00A02DCB"/>
    <w:rsid w:val="00A02FFF"/>
    <w:rsid w:val="00A033BA"/>
    <w:rsid w:val="00A0393A"/>
    <w:rsid w:val="00A03F02"/>
    <w:rsid w:val="00A040D8"/>
    <w:rsid w:val="00A04C0C"/>
    <w:rsid w:val="00A04C7D"/>
    <w:rsid w:val="00A04E8E"/>
    <w:rsid w:val="00A04F18"/>
    <w:rsid w:val="00A05318"/>
    <w:rsid w:val="00A055AC"/>
    <w:rsid w:val="00A05BCE"/>
    <w:rsid w:val="00A069BE"/>
    <w:rsid w:val="00A06E60"/>
    <w:rsid w:val="00A073ED"/>
    <w:rsid w:val="00A0752D"/>
    <w:rsid w:val="00A07681"/>
    <w:rsid w:val="00A10624"/>
    <w:rsid w:val="00A10639"/>
    <w:rsid w:val="00A11638"/>
    <w:rsid w:val="00A1279E"/>
    <w:rsid w:val="00A13508"/>
    <w:rsid w:val="00A13CAF"/>
    <w:rsid w:val="00A145BB"/>
    <w:rsid w:val="00A14B06"/>
    <w:rsid w:val="00A15186"/>
    <w:rsid w:val="00A16E6B"/>
    <w:rsid w:val="00A171FC"/>
    <w:rsid w:val="00A177B9"/>
    <w:rsid w:val="00A179F4"/>
    <w:rsid w:val="00A20348"/>
    <w:rsid w:val="00A20F5C"/>
    <w:rsid w:val="00A21092"/>
    <w:rsid w:val="00A21328"/>
    <w:rsid w:val="00A21A8F"/>
    <w:rsid w:val="00A21E04"/>
    <w:rsid w:val="00A225EF"/>
    <w:rsid w:val="00A22DC6"/>
    <w:rsid w:val="00A22FAB"/>
    <w:rsid w:val="00A2309C"/>
    <w:rsid w:val="00A23459"/>
    <w:rsid w:val="00A23498"/>
    <w:rsid w:val="00A244B2"/>
    <w:rsid w:val="00A2455A"/>
    <w:rsid w:val="00A24CCD"/>
    <w:rsid w:val="00A24E39"/>
    <w:rsid w:val="00A256AB"/>
    <w:rsid w:val="00A25827"/>
    <w:rsid w:val="00A25926"/>
    <w:rsid w:val="00A25B0D"/>
    <w:rsid w:val="00A25BE5"/>
    <w:rsid w:val="00A26713"/>
    <w:rsid w:val="00A267E3"/>
    <w:rsid w:val="00A270BD"/>
    <w:rsid w:val="00A276A9"/>
    <w:rsid w:val="00A3028F"/>
    <w:rsid w:val="00A30B4D"/>
    <w:rsid w:val="00A31149"/>
    <w:rsid w:val="00A3173D"/>
    <w:rsid w:val="00A31BE4"/>
    <w:rsid w:val="00A3241D"/>
    <w:rsid w:val="00A32997"/>
    <w:rsid w:val="00A32C62"/>
    <w:rsid w:val="00A33D80"/>
    <w:rsid w:val="00A35196"/>
    <w:rsid w:val="00A35885"/>
    <w:rsid w:val="00A3648A"/>
    <w:rsid w:val="00A36546"/>
    <w:rsid w:val="00A36D1B"/>
    <w:rsid w:val="00A371C4"/>
    <w:rsid w:val="00A40868"/>
    <w:rsid w:val="00A40AC7"/>
    <w:rsid w:val="00A411AA"/>
    <w:rsid w:val="00A41B86"/>
    <w:rsid w:val="00A42270"/>
    <w:rsid w:val="00A42364"/>
    <w:rsid w:val="00A42586"/>
    <w:rsid w:val="00A42F06"/>
    <w:rsid w:val="00A439AF"/>
    <w:rsid w:val="00A43DDD"/>
    <w:rsid w:val="00A446BB"/>
    <w:rsid w:val="00A44FA1"/>
    <w:rsid w:val="00A45476"/>
    <w:rsid w:val="00A4604E"/>
    <w:rsid w:val="00A46537"/>
    <w:rsid w:val="00A46696"/>
    <w:rsid w:val="00A466B6"/>
    <w:rsid w:val="00A46AD6"/>
    <w:rsid w:val="00A470DD"/>
    <w:rsid w:val="00A476F7"/>
    <w:rsid w:val="00A47B5C"/>
    <w:rsid w:val="00A47E15"/>
    <w:rsid w:val="00A512A5"/>
    <w:rsid w:val="00A514F6"/>
    <w:rsid w:val="00A51B8B"/>
    <w:rsid w:val="00A51BFB"/>
    <w:rsid w:val="00A5207F"/>
    <w:rsid w:val="00A52982"/>
    <w:rsid w:val="00A532B7"/>
    <w:rsid w:val="00A53D59"/>
    <w:rsid w:val="00A53DE3"/>
    <w:rsid w:val="00A54BC3"/>
    <w:rsid w:val="00A54D02"/>
    <w:rsid w:val="00A54FB7"/>
    <w:rsid w:val="00A5689E"/>
    <w:rsid w:val="00A569FB"/>
    <w:rsid w:val="00A56B8A"/>
    <w:rsid w:val="00A56E47"/>
    <w:rsid w:val="00A570E9"/>
    <w:rsid w:val="00A57766"/>
    <w:rsid w:val="00A61864"/>
    <w:rsid w:val="00A61D83"/>
    <w:rsid w:val="00A62AFC"/>
    <w:rsid w:val="00A62FAC"/>
    <w:rsid w:val="00A632AC"/>
    <w:rsid w:val="00A63448"/>
    <w:rsid w:val="00A64F0E"/>
    <w:rsid w:val="00A65159"/>
    <w:rsid w:val="00A6548C"/>
    <w:rsid w:val="00A65F03"/>
    <w:rsid w:val="00A66AAC"/>
    <w:rsid w:val="00A66E16"/>
    <w:rsid w:val="00A67030"/>
    <w:rsid w:val="00A675A2"/>
    <w:rsid w:val="00A709ED"/>
    <w:rsid w:val="00A7130C"/>
    <w:rsid w:val="00A718E4"/>
    <w:rsid w:val="00A72315"/>
    <w:rsid w:val="00A72726"/>
    <w:rsid w:val="00A729F2"/>
    <w:rsid w:val="00A73003"/>
    <w:rsid w:val="00A7349F"/>
    <w:rsid w:val="00A734FC"/>
    <w:rsid w:val="00A737E4"/>
    <w:rsid w:val="00A739A6"/>
    <w:rsid w:val="00A73F61"/>
    <w:rsid w:val="00A74043"/>
    <w:rsid w:val="00A746D5"/>
    <w:rsid w:val="00A74C4F"/>
    <w:rsid w:val="00A7582C"/>
    <w:rsid w:val="00A75A4D"/>
    <w:rsid w:val="00A75C5C"/>
    <w:rsid w:val="00A75E72"/>
    <w:rsid w:val="00A7609B"/>
    <w:rsid w:val="00A770AB"/>
    <w:rsid w:val="00A77778"/>
    <w:rsid w:val="00A77BD2"/>
    <w:rsid w:val="00A8041F"/>
    <w:rsid w:val="00A80EEC"/>
    <w:rsid w:val="00A814C9"/>
    <w:rsid w:val="00A82342"/>
    <w:rsid w:val="00A82443"/>
    <w:rsid w:val="00A82556"/>
    <w:rsid w:val="00A828A2"/>
    <w:rsid w:val="00A82AF4"/>
    <w:rsid w:val="00A82C8D"/>
    <w:rsid w:val="00A82D50"/>
    <w:rsid w:val="00A82EFD"/>
    <w:rsid w:val="00A847E0"/>
    <w:rsid w:val="00A849D9"/>
    <w:rsid w:val="00A84B01"/>
    <w:rsid w:val="00A84D9B"/>
    <w:rsid w:val="00A84E4B"/>
    <w:rsid w:val="00A84F02"/>
    <w:rsid w:val="00A84FF4"/>
    <w:rsid w:val="00A85464"/>
    <w:rsid w:val="00A854A7"/>
    <w:rsid w:val="00A85ADF"/>
    <w:rsid w:val="00A8699C"/>
    <w:rsid w:val="00A86F6A"/>
    <w:rsid w:val="00A87D86"/>
    <w:rsid w:val="00A90016"/>
    <w:rsid w:val="00A905C8"/>
    <w:rsid w:val="00A90C1E"/>
    <w:rsid w:val="00A90E2C"/>
    <w:rsid w:val="00A91083"/>
    <w:rsid w:val="00A917F1"/>
    <w:rsid w:val="00A91CAD"/>
    <w:rsid w:val="00A92706"/>
    <w:rsid w:val="00A93984"/>
    <w:rsid w:val="00A945B5"/>
    <w:rsid w:val="00A94A0F"/>
    <w:rsid w:val="00A94C15"/>
    <w:rsid w:val="00A94C56"/>
    <w:rsid w:val="00A95403"/>
    <w:rsid w:val="00A95EA8"/>
    <w:rsid w:val="00A96684"/>
    <w:rsid w:val="00A967FF"/>
    <w:rsid w:val="00AA05BB"/>
    <w:rsid w:val="00AA0D79"/>
    <w:rsid w:val="00AA0EA6"/>
    <w:rsid w:val="00AA1336"/>
    <w:rsid w:val="00AA135C"/>
    <w:rsid w:val="00AA19C6"/>
    <w:rsid w:val="00AA1A98"/>
    <w:rsid w:val="00AA1B0A"/>
    <w:rsid w:val="00AA243B"/>
    <w:rsid w:val="00AA3493"/>
    <w:rsid w:val="00AA3E35"/>
    <w:rsid w:val="00AA3F05"/>
    <w:rsid w:val="00AA4615"/>
    <w:rsid w:val="00AA4EC4"/>
    <w:rsid w:val="00AA5043"/>
    <w:rsid w:val="00AA50D9"/>
    <w:rsid w:val="00AA5D2F"/>
    <w:rsid w:val="00AA5D96"/>
    <w:rsid w:val="00AA5E88"/>
    <w:rsid w:val="00AA6269"/>
    <w:rsid w:val="00AA6A76"/>
    <w:rsid w:val="00AA7674"/>
    <w:rsid w:val="00AA7CFA"/>
    <w:rsid w:val="00AB0104"/>
    <w:rsid w:val="00AB024B"/>
    <w:rsid w:val="00AB02CD"/>
    <w:rsid w:val="00AB02ED"/>
    <w:rsid w:val="00AB05F4"/>
    <w:rsid w:val="00AB075E"/>
    <w:rsid w:val="00AB0E2B"/>
    <w:rsid w:val="00AB0EAD"/>
    <w:rsid w:val="00AB1D0D"/>
    <w:rsid w:val="00AB1FCB"/>
    <w:rsid w:val="00AB1FFA"/>
    <w:rsid w:val="00AB220A"/>
    <w:rsid w:val="00AB3F55"/>
    <w:rsid w:val="00AB4900"/>
    <w:rsid w:val="00AB49E4"/>
    <w:rsid w:val="00AB4F4F"/>
    <w:rsid w:val="00AB5EF1"/>
    <w:rsid w:val="00AB696F"/>
    <w:rsid w:val="00AB6B48"/>
    <w:rsid w:val="00AB6F46"/>
    <w:rsid w:val="00AB7033"/>
    <w:rsid w:val="00AB73D4"/>
    <w:rsid w:val="00AB7418"/>
    <w:rsid w:val="00AB78FB"/>
    <w:rsid w:val="00AB7CEA"/>
    <w:rsid w:val="00AC01BF"/>
    <w:rsid w:val="00AC0DB7"/>
    <w:rsid w:val="00AC11AD"/>
    <w:rsid w:val="00AC12A2"/>
    <w:rsid w:val="00AC17DB"/>
    <w:rsid w:val="00AC17E8"/>
    <w:rsid w:val="00AC1913"/>
    <w:rsid w:val="00AC1BD4"/>
    <w:rsid w:val="00AC2F84"/>
    <w:rsid w:val="00AC2FED"/>
    <w:rsid w:val="00AC30BA"/>
    <w:rsid w:val="00AC3362"/>
    <w:rsid w:val="00AC3A29"/>
    <w:rsid w:val="00AC3AA2"/>
    <w:rsid w:val="00AC3B8B"/>
    <w:rsid w:val="00AC4744"/>
    <w:rsid w:val="00AC5106"/>
    <w:rsid w:val="00AC566F"/>
    <w:rsid w:val="00AC58ED"/>
    <w:rsid w:val="00AC6092"/>
    <w:rsid w:val="00AC7447"/>
    <w:rsid w:val="00AC7E6E"/>
    <w:rsid w:val="00AC7F40"/>
    <w:rsid w:val="00AD0294"/>
    <w:rsid w:val="00AD02ED"/>
    <w:rsid w:val="00AD05F9"/>
    <w:rsid w:val="00AD0C02"/>
    <w:rsid w:val="00AD0C83"/>
    <w:rsid w:val="00AD0E8B"/>
    <w:rsid w:val="00AD104B"/>
    <w:rsid w:val="00AD184A"/>
    <w:rsid w:val="00AD1C8E"/>
    <w:rsid w:val="00AD1DD3"/>
    <w:rsid w:val="00AD1E55"/>
    <w:rsid w:val="00AD2091"/>
    <w:rsid w:val="00AD29CD"/>
    <w:rsid w:val="00AD2ECF"/>
    <w:rsid w:val="00AD3776"/>
    <w:rsid w:val="00AD3847"/>
    <w:rsid w:val="00AD3FC8"/>
    <w:rsid w:val="00AD442E"/>
    <w:rsid w:val="00AD49E0"/>
    <w:rsid w:val="00AD512E"/>
    <w:rsid w:val="00AD5A4E"/>
    <w:rsid w:val="00AD5BE7"/>
    <w:rsid w:val="00AD5DC1"/>
    <w:rsid w:val="00AD67D6"/>
    <w:rsid w:val="00AD6AB5"/>
    <w:rsid w:val="00AD6D6C"/>
    <w:rsid w:val="00AD70F3"/>
    <w:rsid w:val="00AD7106"/>
    <w:rsid w:val="00AD7919"/>
    <w:rsid w:val="00AD7C32"/>
    <w:rsid w:val="00AE097D"/>
    <w:rsid w:val="00AE0B6F"/>
    <w:rsid w:val="00AE0F4D"/>
    <w:rsid w:val="00AE10A9"/>
    <w:rsid w:val="00AE22EA"/>
    <w:rsid w:val="00AE2492"/>
    <w:rsid w:val="00AE24F1"/>
    <w:rsid w:val="00AE2642"/>
    <w:rsid w:val="00AE2B57"/>
    <w:rsid w:val="00AE2BDA"/>
    <w:rsid w:val="00AE3711"/>
    <w:rsid w:val="00AE3A13"/>
    <w:rsid w:val="00AE420C"/>
    <w:rsid w:val="00AE42F8"/>
    <w:rsid w:val="00AE4C78"/>
    <w:rsid w:val="00AE4F69"/>
    <w:rsid w:val="00AE503A"/>
    <w:rsid w:val="00AE51BD"/>
    <w:rsid w:val="00AE6D23"/>
    <w:rsid w:val="00AE744C"/>
    <w:rsid w:val="00AE745B"/>
    <w:rsid w:val="00AE76BF"/>
    <w:rsid w:val="00AE7C88"/>
    <w:rsid w:val="00AF079E"/>
    <w:rsid w:val="00AF0C3C"/>
    <w:rsid w:val="00AF11DE"/>
    <w:rsid w:val="00AF165A"/>
    <w:rsid w:val="00AF182E"/>
    <w:rsid w:val="00AF2194"/>
    <w:rsid w:val="00AF28C1"/>
    <w:rsid w:val="00AF3506"/>
    <w:rsid w:val="00AF3560"/>
    <w:rsid w:val="00AF39FC"/>
    <w:rsid w:val="00AF3BE8"/>
    <w:rsid w:val="00AF431D"/>
    <w:rsid w:val="00AF4700"/>
    <w:rsid w:val="00AF488F"/>
    <w:rsid w:val="00AF494E"/>
    <w:rsid w:val="00AF4ADB"/>
    <w:rsid w:val="00AF4BF2"/>
    <w:rsid w:val="00AF4EF7"/>
    <w:rsid w:val="00AF50C9"/>
    <w:rsid w:val="00AF513B"/>
    <w:rsid w:val="00AF5431"/>
    <w:rsid w:val="00AF57FC"/>
    <w:rsid w:val="00AF6064"/>
    <w:rsid w:val="00AF71A2"/>
    <w:rsid w:val="00AF7AD6"/>
    <w:rsid w:val="00AF7E73"/>
    <w:rsid w:val="00B002ED"/>
    <w:rsid w:val="00B00A82"/>
    <w:rsid w:val="00B018A8"/>
    <w:rsid w:val="00B0264A"/>
    <w:rsid w:val="00B030C8"/>
    <w:rsid w:val="00B032C5"/>
    <w:rsid w:val="00B03415"/>
    <w:rsid w:val="00B03954"/>
    <w:rsid w:val="00B03C25"/>
    <w:rsid w:val="00B03E99"/>
    <w:rsid w:val="00B0547E"/>
    <w:rsid w:val="00B058B5"/>
    <w:rsid w:val="00B05CBF"/>
    <w:rsid w:val="00B06B08"/>
    <w:rsid w:val="00B07208"/>
    <w:rsid w:val="00B074DD"/>
    <w:rsid w:val="00B100FA"/>
    <w:rsid w:val="00B10777"/>
    <w:rsid w:val="00B1144D"/>
    <w:rsid w:val="00B11F32"/>
    <w:rsid w:val="00B1238E"/>
    <w:rsid w:val="00B12E7A"/>
    <w:rsid w:val="00B131F7"/>
    <w:rsid w:val="00B13763"/>
    <w:rsid w:val="00B17003"/>
    <w:rsid w:val="00B1721C"/>
    <w:rsid w:val="00B172E3"/>
    <w:rsid w:val="00B21328"/>
    <w:rsid w:val="00B2148B"/>
    <w:rsid w:val="00B216E5"/>
    <w:rsid w:val="00B23759"/>
    <w:rsid w:val="00B23A7D"/>
    <w:rsid w:val="00B23E34"/>
    <w:rsid w:val="00B244C4"/>
    <w:rsid w:val="00B249DA"/>
    <w:rsid w:val="00B25374"/>
    <w:rsid w:val="00B256C0"/>
    <w:rsid w:val="00B25FEF"/>
    <w:rsid w:val="00B2639D"/>
    <w:rsid w:val="00B26548"/>
    <w:rsid w:val="00B26C30"/>
    <w:rsid w:val="00B26D6B"/>
    <w:rsid w:val="00B271B6"/>
    <w:rsid w:val="00B27D0B"/>
    <w:rsid w:val="00B27EB1"/>
    <w:rsid w:val="00B307EB"/>
    <w:rsid w:val="00B310EC"/>
    <w:rsid w:val="00B31C14"/>
    <w:rsid w:val="00B31E44"/>
    <w:rsid w:val="00B321D3"/>
    <w:rsid w:val="00B32651"/>
    <w:rsid w:val="00B330F4"/>
    <w:rsid w:val="00B333D2"/>
    <w:rsid w:val="00B33D54"/>
    <w:rsid w:val="00B34586"/>
    <w:rsid w:val="00B35036"/>
    <w:rsid w:val="00B35082"/>
    <w:rsid w:val="00B35214"/>
    <w:rsid w:val="00B356D5"/>
    <w:rsid w:val="00B35CB5"/>
    <w:rsid w:val="00B3659A"/>
    <w:rsid w:val="00B37A9D"/>
    <w:rsid w:val="00B37C4F"/>
    <w:rsid w:val="00B37C98"/>
    <w:rsid w:val="00B4028B"/>
    <w:rsid w:val="00B404C3"/>
    <w:rsid w:val="00B40F0F"/>
    <w:rsid w:val="00B41683"/>
    <w:rsid w:val="00B41D0B"/>
    <w:rsid w:val="00B421BA"/>
    <w:rsid w:val="00B42C51"/>
    <w:rsid w:val="00B43501"/>
    <w:rsid w:val="00B44838"/>
    <w:rsid w:val="00B450C8"/>
    <w:rsid w:val="00B45ECA"/>
    <w:rsid w:val="00B467B1"/>
    <w:rsid w:val="00B46AC5"/>
    <w:rsid w:val="00B46F99"/>
    <w:rsid w:val="00B46FEC"/>
    <w:rsid w:val="00B474F4"/>
    <w:rsid w:val="00B505B4"/>
    <w:rsid w:val="00B51C9E"/>
    <w:rsid w:val="00B51ED8"/>
    <w:rsid w:val="00B528D4"/>
    <w:rsid w:val="00B52A26"/>
    <w:rsid w:val="00B52D8A"/>
    <w:rsid w:val="00B54702"/>
    <w:rsid w:val="00B54868"/>
    <w:rsid w:val="00B54D96"/>
    <w:rsid w:val="00B5523A"/>
    <w:rsid w:val="00B561AF"/>
    <w:rsid w:val="00B5632F"/>
    <w:rsid w:val="00B56910"/>
    <w:rsid w:val="00B569D2"/>
    <w:rsid w:val="00B56A1F"/>
    <w:rsid w:val="00B56C89"/>
    <w:rsid w:val="00B56D6C"/>
    <w:rsid w:val="00B571AE"/>
    <w:rsid w:val="00B57693"/>
    <w:rsid w:val="00B5797B"/>
    <w:rsid w:val="00B6026C"/>
    <w:rsid w:val="00B608A9"/>
    <w:rsid w:val="00B615F5"/>
    <w:rsid w:val="00B619A1"/>
    <w:rsid w:val="00B61A60"/>
    <w:rsid w:val="00B62811"/>
    <w:rsid w:val="00B62CD5"/>
    <w:rsid w:val="00B6345B"/>
    <w:rsid w:val="00B6363F"/>
    <w:rsid w:val="00B636B9"/>
    <w:rsid w:val="00B63A0D"/>
    <w:rsid w:val="00B644EC"/>
    <w:rsid w:val="00B64762"/>
    <w:rsid w:val="00B6498B"/>
    <w:rsid w:val="00B650CC"/>
    <w:rsid w:val="00B6646F"/>
    <w:rsid w:val="00B66556"/>
    <w:rsid w:val="00B66BF4"/>
    <w:rsid w:val="00B67B87"/>
    <w:rsid w:val="00B709C7"/>
    <w:rsid w:val="00B7170A"/>
    <w:rsid w:val="00B72131"/>
    <w:rsid w:val="00B72516"/>
    <w:rsid w:val="00B72855"/>
    <w:rsid w:val="00B72A11"/>
    <w:rsid w:val="00B72F1E"/>
    <w:rsid w:val="00B73B6D"/>
    <w:rsid w:val="00B73F8C"/>
    <w:rsid w:val="00B755FD"/>
    <w:rsid w:val="00B75A85"/>
    <w:rsid w:val="00B76661"/>
    <w:rsid w:val="00B779F2"/>
    <w:rsid w:val="00B77FD0"/>
    <w:rsid w:val="00B801DD"/>
    <w:rsid w:val="00B80B49"/>
    <w:rsid w:val="00B81626"/>
    <w:rsid w:val="00B81A09"/>
    <w:rsid w:val="00B81E68"/>
    <w:rsid w:val="00B823BB"/>
    <w:rsid w:val="00B829CB"/>
    <w:rsid w:val="00B8332A"/>
    <w:rsid w:val="00B83907"/>
    <w:rsid w:val="00B8468D"/>
    <w:rsid w:val="00B84896"/>
    <w:rsid w:val="00B84C38"/>
    <w:rsid w:val="00B85044"/>
    <w:rsid w:val="00B853B9"/>
    <w:rsid w:val="00B85884"/>
    <w:rsid w:val="00B85DCE"/>
    <w:rsid w:val="00B86B25"/>
    <w:rsid w:val="00B86D4B"/>
    <w:rsid w:val="00B8706A"/>
    <w:rsid w:val="00B87183"/>
    <w:rsid w:val="00B87247"/>
    <w:rsid w:val="00B87AE2"/>
    <w:rsid w:val="00B90031"/>
    <w:rsid w:val="00B90A29"/>
    <w:rsid w:val="00B90A68"/>
    <w:rsid w:val="00B90DB6"/>
    <w:rsid w:val="00B91517"/>
    <w:rsid w:val="00B91543"/>
    <w:rsid w:val="00B918FC"/>
    <w:rsid w:val="00B920D6"/>
    <w:rsid w:val="00B92C82"/>
    <w:rsid w:val="00B92F41"/>
    <w:rsid w:val="00B93284"/>
    <w:rsid w:val="00B93891"/>
    <w:rsid w:val="00B93FE0"/>
    <w:rsid w:val="00B941CA"/>
    <w:rsid w:val="00B94BAF"/>
    <w:rsid w:val="00B94CCE"/>
    <w:rsid w:val="00B952BB"/>
    <w:rsid w:val="00B959BD"/>
    <w:rsid w:val="00B95BEC"/>
    <w:rsid w:val="00B966B2"/>
    <w:rsid w:val="00B96D98"/>
    <w:rsid w:val="00B972DD"/>
    <w:rsid w:val="00B9766E"/>
    <w:rsid w:val="00BA019D"/>
    <w:rsid w:val="00BA0D18"/>
    <w:rsid w:val="00BA12FE"/>
    <w:rsid w:val="00BA193B"/>
    <w:rsid w:val="00BA29B2"/>
    <w:rsid w:val="00BA2C9F"/>
    <w:rsid w:val="00BA2E17"/>
    <w:rsid w:val="00BA356D"/>
    <w:rsid w:val="00BA3908"/>
    <w:rsid w:val="00BA3D5A"/>
    <w:rsid w:val="00BA5302"/>
    <w:rsid w:val="00BA5CC3"/>
    <w:rsid w:val="00BA5DFA"/>
    <w:rsid w:val="00BA64E5"/>
    <w:rsid w:val="00BA6876"/>
    <w:rsid w:val="00BA689E"/>
    <w:rsid w:val="00BA6AD9"/>
    <w:rsid w:val="00BA7321"/>
    <w:rsid w:val="00BA7645"/>
    <w:rsid w:val="00BB084B"/>
    <w:rsid w:val="00BB0A25"/>
    <w:rsid w:val="00BB0F73"/>
    <w:rsid w:val="00BB1565"/>
    <w:rsid w:val="00BB1A4F"/>
    <w:rsid w:val="00BB2292"/>
    <w:rsid w:val="00BB2A61"/>
    <w:rsid w:val="00BB2C2A"/>
    <w:rsid w:val="00BB319D"/>
    <w:rsid w:val="00BB31B5"/>
    <w:rsid w:val="00BB35A4"/>
    <w:rsid w:val="00BB3759"/>
    <w:rsid w:val="00BB3791"/>
    <w:rsid w:val="00BB3E0D"/>
    <w:rsid w:val="00BB51F6"/>
    <w:rsid w:val="00BB5A3E"/>
    <w:rsid w:val="00BB5BB0"/>
    <w:rsid w:val="00BB65A4"/>
    <w:rsid w:val="00BB67A3"/>
    <w:rsid w:val="00BB763C"/>
    <w:rsid w:val="00BB7770"/>
    <w:rsid w:val="00BB78A6"/>
    <w:rsid w:val="00BB7E89"/>
    <w:rsid w:val="00BC0094"/>
    <w:rsid w:val="00BC14F2"/>
    <w:rsid w:val="00BC1E7B"/>
    <w:rsid w:val="00BC2054"/>
    <w:rsid w:val="00BC224A"/>
    <w:rsid w:val="00BC229A"/>
    <w:rsid w:val="00BC28AB"/>
    <w:rsid w:val="00BC3769"/>
    <w:rsid w:val="00BC4800"/>
    <w:rsid w:val="00BC4B81"/>
    <w:rsid w:val="00BC4FBE"/>
    <w:rsid w:val="00BC52A4"/>
    <w:rsid w:val="00BC56EA"/>
    <w:rsid w:val="00BC6798"/>
    <w:rsid w:val="00BC6B0A"/>
    <w:rsid w:val="00BC6DC7"/>
    <w:rsid w:val="00BC6E2E"/>
    <w:rsid w:val="00BC73EA"/>
    <w:rsid w:val="00BC7A3A"/>
    <w:rsid w:val="00BC7DE0"/>
    <w:rsid w:val="00BD017F"/>
    <w:rsid w:val="00BD0879"/>
    <w:rsid w:val="00BD1779"/>
    <w:rsid w:val="00BD33A7"/>
    <w:rsid w:val="00BD3B81"/>
    <w:rsid w:val="00BD3C7E"/>
    <w:rsid w:val="00BD40BE"/>
    <w:rsid w:val="00BD499C"/>
    <w:rsid w:val="00BD4DD0"/>
    <w:rsid w:val="00BD4EE3"/>
    <w:rsid w:val="00BD4F05"/>
    <w:rsid w:val="00BD5A1E"/>
    <w:rsid w:val="00BD624C"/>
    <w:rsid w:val="00BD62FE"/>
    <w:rsid w:val="00BD6919"/>
    <w:rsid w:val="00BD6A00"/>
    <w:rsid w:val="00BD6C33"/>
    <w:rsid w:val="00BD78A1"/>
    <w:rsid w:val="00BE08D5"/>
    <w:rsid w:val="00BE1674"/>
    <w:rsid w:val="00BE241C"/>
    <w:rsid w:val="00BE2BCC"/>
    <w:rsid w:val="00BE3FB2"/>
    <w:rsid w:val="00BE41A2"/>
    <w:rsid w:val="00BE4946"/>
    <w:rsid w:val="00BE498E"/>
    <w:rsid w:val="00BE4E50"/>
    <w:rsid w:val="00BE5A3B"/>
    <w:rsid w:val="00BE657B"/>
    <w:rsid w:val="00BE688A"/>
    <w:rsid w:val="00BE6910"/>
    <w:rsid w:val="00BE6ADB"/>
    <w:rsid w:val="00BE6F6E"/>
    <w:rsid w:val="00BE7D12"/>
    <w:rsid w:val="00BE7DAB"/>
    <w:rsid w:val="00BF0C30"/>
    <w:rsid w:val="00BF0D48"/>
    <w:rsid w:val="00BF1511"/>
    <w:rsid w:val="00BF1E40"/>
    <w:rsid w:val="00BF2121"/>
    <w:rsid w:val="00BF2566"/>
    <w:rsid w:val="00BF26C9"/>
    <w:rsid w:val="00BF2EED"/>
    <w:rsid w:val="00BF3299"/>
    <w:rsid w:val="00BF3490"/>
    <w:rsid w:val="00BF365B"/>
    <w:rsid w:val="00BF3DB4"/>
    <w:rsid w:val="00BF42A6"/>
    <w:rsid w:val="00BF4437"/>
    <w:rsid w:val="00BF4887"/>
    <w:rsid w:val="00BF4A7C"/>
    <w:rsid w:val="00BF4B53"/>
    <w:rsid w:val="00BF4F09"/>
    <w:rsid w:val="00BF4F18"/>
    <w:rsid w:val="00BF52EE"/>
    <w:rsid w:val="00BF586C"/>
    <w:rsid w:val="00BF5FAC"/>
    <w:rsid w:val="00BF6779"/>
    <w:rsid w:val="00BF6FE8"/>
    <w:rsid w:val="00BF7637"/>
    <w:rsid w:val="00BF7BE8"/>
    <w:rsid w:val="00BF7F76"/>
    <w:rsid w:val="00C00B5B"/>
    <w:rsid w:val="00C011B7"/>
    <w:rsid w:val="00C0195E"/>
    <w:rsid w:val="00C01F4F"/>
    <w:rsid w:val="00C023B7"/>
    <w:rsid w:val="00C02A7E"/>
    <w:rsid w:val="00C02B5F"/>
    <w:rsid w:val="00C02C95"/>
    <w:rsid w:val="00C034EE"/>
    <w:rsid w:val="00C03821"/>
    <w:rsid w:val="00C03BE8"/>
    <w:rsid w:val="00C042FD"/>
    <w:rsid w:val="00C04382"/>
    <w:rsid w:val="00C045C2"/>
    <w:rsid w:val="00C0484A"/>
    <w:rsid w:val="00C04916"/>
    <w:rsid w:val="00C04E27"/>
    <w:rsid w:val="00C04F76"/>
    <w:rsid w:val="00C05F44"/>
    <w:rsid w:val="00C06371"/>
    <w:rsid w:val="00C0639F"/>
    <w:rsid w:val="00C068AF"/>
    <w:rsid w:val="00C06C74"/>
    <w:rsid w:val="00C07CC2"/>
    <w:rsid w:val="00C10228"/>
    <w:rsid w:val="00C1096C"/>
    <w:rsid w:val="00C10DFE"/>
    <w:rsid w:val="00C10FBA"/>
    <w:rsid w:val="00C11CBF"/>
    <w:rsid w:val="00C127CA"/>
    <w:rsid w:val="00C12E6D"/>
    <w:rsid w:val="00C13103"/>
    <w:rsid w:val="00C1331D"/>
    <w:rsid w:val="00C13686"/>
    <w:rsid w:val="00C13A3F"/>
    <w:rsid w:val="00C13C28"/>
    <w:rsid w:val="00C13FCF"/>
    <w:rsid w:val="00C14578"/>
    <w:rsid w:val="00C14749"/>
    <w:rsid w:val="00C14D18"/>
    <w:rsid w:val="00C14FFC"/>
    <w:rsid w:val="00C16791"/>
    <w:rsid w:val="00C16BD8"/>
    <w:rsid w:val="00C16C7C"/>
    <w:rsid w:val="00C2055D"/>
    <w:rsid w:val="00C21C05"/>
    <w:rsid w:val="00C22036"/>
    <w:rsid w:val="00C221A3"/>
    <w:rsid w:val="00C2269D"/>
    <w:rsid w:val="00C22B8B"/>
    <w:rsid w:val="00C22D65"/>
    <w:rsid w:val="00C22FEE"/>
    <w:rsid w:val="00C23746"/>
    <w:rsid w:val="00C23913"/>
    <w:rsid w:val="00C24009"/>
    <w:rsid w:val="00C241F0"/>
    <w:rsid w:val="00C2473F"/>
    <w:rsid w:val="00C25976"/>
    <w:rsid w:val="00C25DA7"/>
    <w:rsid w:val="00C270B0"/>
    <w:rsid w:val="00C2738B"/>
    <w:rsid w:val="00C27890"/>
    <w:rsid w:val="00C27A0B"/>
    <w:rsid w:val="00C3021C"/>
    <w:rsid w:val="00C30925"/>
    <w:rsid w:val="00C31DF3"/>
    <w:rsid w:val="00C31E58"/>
    <w:rsid w:val="00C322E3"/>
    <w:rsid w:val="00C32824"/>
    <w:rsid w:val="00C32DB9"/>
    <w:rsid w:val="00C33232"/>
    <w:rsid w:val="00C335A7"/>
    <w:rsid w:val="00C336EC"/>
    <w:rsid w:val="00C33A93"/>
    <w:rsid w:val="00C33D5F"/>
    <w:rsid w:val="00C3434C"/>
    <w:rsid w:val="00C34409"/>
    <w:rsid w:val="00C34E88"/>
    <w:rsid w:val="00C35F26"/>
    <w:rsid w:val="00C368F8"/>
    <w:rsid w:val="00C3690B"/>
    <w:rsid w:val="00C36999"/>
    <w:rsid w:val="00C37CC2"/>
    <w:rsid w:val="00C40677"/>
    <w:rsid w:val="00C41D99"/>
    <w:rsid w:val="00C42589"/>
    <w:rsid w:val="00C425C2"/>
    <w:rsid w:val="00C4322D"/>
    <w:rsid w:val="00C43301"/>
    <w:rsid w:val="00C43DAF"/>
    <w:rsid w:val="00C43E79"/>
    <w:rsid w:val="00C4449E"/>
    <w:rsid w:val="00C444E3"/>
    <w:rsid w:val="00C446FD"/>
    <w:rsid w:val="00C453CA"/>
    <w:rsid w:val="00C45C88"/>
    <w:rsid w:val="00C4603A"/>
    <w:rsid w:val="00C4681A"/>
    <w:rsid w:val="00C468D6"/>
    <w:rsid w:val="00C46D4A"/>
    <w:rsid w:val="00C46EA2"/>
    <w:rsid w:val="00C47F4C"/>
    <w:rsid w:val="00C5012A"/>
    <w:rsid w:val="00C505EA"/>
    <w:rsid w:val="00C50CC5"/>
    <w:rsid w:val="00C51F80"/>
    <w:rsid w:val="00C524D9"/>
    <w:rsid w:val="00C53819"/>
    <w:rsid w:val="00C53B0D"/>
    <w:rsid w:val="00C54008"/>
    <w:rsid w:val="00C54821"/>
    <w:rsid w:val="00C54A8C"/>
    <w:rsid w:val="00C54D94"/>
    <w:rsid w:val="00C558D0"/>
    <w:rsid w:val="00C55DAD"/>
    <w:rsid w:val="00C56645"/>
    <w:rsid w:val="00C57027"/>
    <w:rsid w:val="00C57AAD"/>
    <w:rsid w:val="00C600DD"/>
    <w:rsid w:val="00C60AB5"/>
    <w:rsid w:val="00C60C35"/>
    <w:rsid w:val="00C60FE3"/>
    <w:rsid w:val="00C6146A"/>
    <w:rsid w:val="00C6229F"/>
    <w:rsid w:val="00C62C0A"/>
    <w:rsid w:val="00C637D3"/>
    <w:rsid w:val="00C63B35"/>
    <w:rsid w:val="00C64672"/>
    <w:rsid w:val="00C65351"/>
    <w:rsid w:val="00C6567B"/>
    <w:rsid w:val="00C657C9"/>
    <w:rsid w:val="00C65A0C"/>
    <w:rsid w:val="00C66B03"/>
    <w:rsid w:val="00C67165"/>
    <w:rsid w:val="00C67ABB"/>
    <w:rsid w:val="00C701D4"/>
    <w:rsid w:val="00C704BE"/>
    <w:rsid w:val="00C70560"/>
    <w:rsid w:val="00C706DB"/>
    <w:rsid w:val="00C70738"/>
    <w:rsid w:val="00C70C6D"/>
    <w:rsid w:val="00C70CCF"/>
    <w:rsid w:val="00C70DCB"/>
    <w:rsid w:val="00C71411"/>
    <w:rsid w:val="00C7149E"/>
    <w:rsid w:val="00C718A2"/>
    <w:rsid w:val="00C71F6C"/>
    <w:rsid w:val="00C72321"/>
    <w:rsid w:val="00C7321A"/>
    <w:rsid w:val="00C73273"/>
    <w:rsid w:val="00C735D2"/>
    <w:rsid w:val="00C73D46"/>
    <w:rsid w:val="00C743DB"/>
    <w:rsid w:val="00C74762"/>
    <w:rsid w:val="00C75B2A"/>
    <w:rsid w:val="00C75F98"/>
    <w:rsid w:val="00C7654F"/>
    <w:rsid w:val="00C767C5"/>
    <w:rsid w:val="00C76B5B"/>
    <w:rsid w:val="00C770FC"/>
    <w:rsid w:val="00C775E7"/>
    <w:rsid w:val="00C77623"/>
    <w:rsid w:val="00C77960"/>
    <w:rsid w:val="00C77982"/>
    <w:rsid w:val="00C77C2D"/>
    <w:rsid w:val="00C77F00"/>
    <w:rsid w:val="00C80B2E"/>
    <w:rsid w:val="00C80BBA"/>
    <w:rsid w:val="00C80DF3"/>
    <w:rsid w:val="00C8118E"/>
    <w:rsid w:val="00C8156B"/>
    <w:rsid w:val="00C81616"/>
    <w:rsid w:val="00C82A2C"/>
    <w:rsid w:val="00C82CB3"/>
    <w:rsid w:val="00C83260"/>
    <w:rsid w:val="00C836C2"/>
    <w:rsid w:val="00C83AEE"/>
    <w:rsid w:val="00C83B03"/>
    <w:rsid w:val="00C84801"/>
    <w:rsid w:val="00C84957"/>
    <w:rsid w:val="00C84EC8"/>
    <w:rsid w:val="00C86405"/>
    <w:rsid w:val="00C864A4"/>
    <w:rsid w:val="00C864C1"/>
    <w:rsid w:val="00C86A4F"/>
    <w:rsid w:val="00C86E27"/>
    <w:rsid w:val="00C87236"/>
    <w:rsid w:val="00C87584"/>
    <w:rsid w:val="00C87A07"/>
    <w:rsid w:val="00C87F44"/>
    <w:rsid w:val="00C922B1"/>
    <w:rsid w:val="00C93248"/>
    <w:rsid w:val="00C94058"/>
    <w:rsid w:val="00C9425B"/>
    <w:rsid w:val="00C9436D"/>
    <w:rsid w:val="00C945C7"/>
    <w:rsid w:val="00C9495C"/>
    <w:rsid w:val="00C94CE9"/>
    <w:rsid w:val="00C94D71"/>
    <w:rsid w:val="00C94E56"/>
    <w:rsid w:val="00C96152"/>
    <w:rsid w:val="00C9675E"/>
    <w:rsid w:val="00C967EB"/>
    <w:rsid w:val="00C96D6C"/>
    <w:rsid w:val="00C974A8"/>
    <w:rsid w:val="00C97EE2"/>
    <w:rsid w:val="00C97FEE"/>
    <w:rsid w:val="00CA09A6"/>
    <w:rsid w:val="00CA0D6B"/>
    <w:rsid w:val="00CA10AF"/>
    <w:rsid w:val="00CA1324"/>
    <w:rsid w:val="00CA1F47"/>
    <w:rsid w:val="00CA2A9E"/>
    <w:rsid w:val="00CA2C3B"/>
    <w:rsid w:val="00CA2F16"/>
    <w:rsid w:val="00CA2F45"/>
    <w:rsid w:val="00CA3104"/>
    <w:rsid w:val="00CA3616"/>
    <w:rsid w:val="00CA388C"/>
    <w:rsid w:val="00CA38EE"/>
    <w:rsid w:val="00CA451C"/>
    <w:rsid w:val="00CA451E"/>
    <w:rsid w:val="00CA4931"/>
    <w:rsid w:val="00CA4AF8"/>
    <w:rsid w:val="00CA4E6B"/>
    <w:rsid w:val="00CA5053"/>
    <w:rsid w:val="00CA515B"/>
    <w:rsid w:val="00CA5ACB"/>
    <w:rsid w:val="00CA5C9A"/>
    <w:rsid w:val="00CA670C"/>
    <w:rsid w:val="00CA694C"/>
    <w:rsid w:val="00CA6F71"/>
    <w:rsid w:val="00CA7040"/>
    <w:rsid w:val="00CA7C9F"/>
    <w:rsid w:val="00CB0053"/>
    <w:rsid w:val="00CB0065"/>
    <w:rsid w:val="00CB15B9"/>
    <w:rsid w:val="00CB1862"/>
    <w:rsid w:val="00CB1ADB"/>
    <w:rsid w:val="00CB1CB3"/>
    <w:rsid w:val="00CB1FE0"/>
    <w:rsid w:val="00CB2808"/>
    <w:rsid w:val="00CB2D51"/>
    <w:rsid w:val="00CB2EFA"/>
    <w:rsid w:val="00CB3189"/>
    <w:rsid w:val="00CB3A1A"/>
    <w:rsid w:val="00CB3D48"/>
    <w:rsid w:val="00CB3D4C"/>
    <w:rsid w:val="00CB40D5"/>
    <w:rsid w:val="00CB4DDA"/>
    <w:rsid w:val="00CB4F94"/>
    <w:rsid w:val="00CB535C"/>
    <w:rsid w:val="00CB5DE0"/>
    <w:rsid w:val="00CB6910"/>
    <w:rsid w:val="00CB6983"/>
    <w:rsid w:val="00CB6C15"/>
    <w:rsid w:val="00CB6C24"/>
    <w:rsid w:val="00CB6D7B"/>
    <w:rsid w:val="00CB734F"/>
    <w:rsid w:val="00CB747B"/>
    <w:rsid w:val="00CC01BB"/>
    <w:rsid w:val="00CC0C85"/>
    <w:rsid w:val="00CC2AF5"/>
    <w:rsid w:val="00CC3196"/>
    <w:rsid w:val="00CC367C"/>
    <w:rsid w:val="00CC3EE1"/>
    <w:rsid w:val="00CC3EE2"/>
    <w:rsid w:val="00CC4D54"/>
    <w:rsid w:val="00CC4E21"/>
    <w:rsid w:val="00CC55A2"/>
    <w:rsid w:val="00CC5AF0"/>
    <w:rsid w:val="00CC5E15"/>
    <w:rsid w:val="00CC606A"/>
    <w:rsid w:val="00CC6A7D"/>
    <w:rsid w:val="00CC6E44"/>
    <w:rsid w:val="00CD0396"/>
    <w:rsid w:val="00CD0783"/>
    <w:rsid w:val="00CD11B6"/>
    <w:rsid w:val="00CD1243"/>
    <w:rsid w:val="00CD1574"/>
    <w:rsid w:val="00CD209A"/>
    <w:rsid w:val="00CD22AB"/>
    <w:rsid w:val="00CD2A13"/>
    <w:rsid w:val="00CD2E51"/>
    <w:rsid w:val="00CD30AC"/>
    <w:rsid w:val="00CD40DE"/>
    <w:rsid w:val="00CD51FE"/>
    <w:rsid w:val="00CD53DD"/>
    <w:rsid w:val="00CD590C"/>
    <w:rsid w:val="00CD5E2F"/>
    <w:rsid w:val="00CD5E32"/>
    <w:rsid w:val="00CD60AF"/>
    <w:rsid w:val="00CD66D5"/>
    <w:rsid w:val="00CD6A90"/>
    <w:rsid w:val="00CD70EB"/>
    <w:rsid w:val="00CD7832"/>
    <w:rsid w:val="00CD7BEF"/>
    <w:rsid w:val="00CE0840"/>
    <w:rsid w:val="00CE08E3"/>
    <w:rsid w:val="00CE10E9"/>
    <w:rsid w:val="00CE11EB"/>
    <w:rsid w:val="00CE1DEE"/>
    <w:rsid w:val="00CE2073"/>
    <w:rsid w:val="00CE2239"/>
    <w:rsid w:val="00CE2A7F"/>
    <w:rsid w:val="00CE2E3E"/>
    <w:rsid w:val="00CE304E"/>
    <w:rsid w:val="00CE3D5C"/>
    <w:rsid w:val="00CE4247"/>
    <w:rsid w:val="00CE4AA1"/>
    <w:rsid w:val="00CE4AD0"/>
    <w:rsid w:val="00CE4C25"/>
    <w:rsid w:val="00CE53CE"/>
    <w:rsid w:val="00CE5D22"/>
    <w:rsid w:val="00CE617D"/>
    <w:rsid w:val="00CE6196"/>
    <w:rsid w:val="00CE63DC"/>
    <w:rsid w:val="00CE7037"/>
    <w:rsid w:val="00CE7239"/>
    <w:rsid w:val="00CE7C13"/>
    <w:rsid w:val="00CF0860"/>
    <w:rsid w:val="00CF0D15"/>
    <w:rsid w:val="00CF0EB4"/>
    <w:rsid w:val="00CF1073"/>
    <w:rsid w:val="00CF114A"/>
    <w:rsid w:val="00CF1454"/>
    <w:rsid w:val="00CF1587"/>
    <w:rsid w:val="00CF1C86"/>
    <w:rsid w:val="00CF2A45"/>
    <w:rsid w:val="00CF2D2F"/>
    <w:rsid w:val="00CF389D"/>
    <w:rsid w:val="00CF4842"/>
    <w:rsid w:val="00CF582A"/>
    <w:rsid w:val="00CF666F"/>
    <w:rsid w:val="00CF6C89"/>
    <w:rsid w:val="00CF7190"/>
    <w:rsid w:val="00CF780B"/>
    <w:rsid w:val="00CF789C"/>
    <w:rsid w:val="00CF7BAC"/>
    <w:rsid w:val="00CF7F2B"/>
    <w:rsid w:val="00CF7F44"/>
    <w:rsid w:val="00D00177"/>
    <w:rsid w:val="00D00472"/>
    <w:rsid w:val="00D00D43"/>
    <w:rsid w:val="00D011E1"/>
    <w:rsid w:val="00D0247C"/>
    <w:rsid w:val="00D02995"/>
    <w:rsid w:val="00D0310F"/>
    <w:rsid w:val="00D039EA"/>
    <w:rsid w:val="00D03AE7"/>
    <w:rsid w:val="00D0406C"/>
    <w:rsid w:val="00D0444A"/>
    <w:rsid w:val="00D0481B"/>
    <w:rsid w:val="00D04EC9"/>
    <w:rsid w:val="00D05FCB"/>
    <w:rsid w:val="00D0604A"/>
    <w:rsid w:val="00D06342"/>
    <w:rsid w:val="00D07D92"/>
    <w:rsid w:val="00D10040"/>
    <w:rsid w:val="00D10472"/>
    <w:rsid w:val="00D10FEF"/>
    <w:rsid w:val="00D11734"/>
    <w:rsid w:val="00D11E08"/>
    <w:rsid w:val="00D127CA"/>
    <w:rsid w:val="00D12DA0"/>
    <w:rsid w:val="00D12F26"/>
    <w:rsid w:val="00D13437"/>
    <w:rsid w:val="00D13E87"/>
    <w:rsid w:val="00D13F09"/>
    <w:rsid w:val="00D14868"/>
    <w:rsid w:val="00D151EC"/>
    <w:rsid w:val="00D1579B"/>
    <w:rsid w:val="00D15F6A"/>
    <w:rsid w:val="00D1641E"/>
    <w:rsid w:val="00D176E5"/>
    <w:rsid w:val="00D1778D"/>
    <w:rsid w:val="00D17BE2"/>
    <w:rsid w:val="00D17EB4"/>
    <w:rsid w:val="00D206BB"/>
    <w:rsid w:val="00D211BC"/>
    <w:rsid w:val="00D21299"/>
    <w:rsid w:val="00D2243D"/>
    <w:rsid w:val="00D224C7"/>
    <w:rsid w:val="00D22580"/>
    <w:rsid w:val="00D22A57"/>
    <w:rsid w:val="00D22D6F"/>
    <w:rsid w:val="00D2347C"/>
    <w:rsid w:val="00D238C3"/>
    <w:rsid w:val="00D245B3"/>
    <w:rsid w:val="00D25020"/>
    <w:rsid w:val="00D25857"/>
    <w:rsid w:val="00D25E0A"/>
    <w:rsid w:val="00D267A0"/>
    <w:rsid w:val="00D30645"/>
    <w:rsid w:val="00D312A1"/>
    <w:rsid w:val="00D31BD8"/>
    <w:rsid w:val="00D331B6"/>
    <w:rsid w:val="00D33560"/>
    <w:rsid w:val="00D33613"/>
    <w:rsid w:val="00D3365E"/>
    <w:rsid w:val="00D33AE7"/>
    <w:rsid w:val="00D3460E"/>
    <w:rsid w:val="00D34784"/>
    <w:rsid w:val="00D350FD"/>
    <w:rsid w:val="00D352C3"/>
    <w:rsid w:val="00D35F1F"/>
    <w:rsid w:val="00D3609C"/>
    <w:rsid w:val="00D36462"/>
    <w:rsid w:val="00D36FB4"/>
    <w:rsid w:val="00D37676"/>
    <w:rsid w:val="00D377C9"/>
    <w:rsid w:val="00D37F06"/>
    <w:rsid w:val="00D40424"/>
    <w:rsid w:val="00D407BD"/>
    <w:rsid w:val="00D408CC"/>
    <w:rsid w:val="00D40A6E"/>
    <w:rsid w:val="00D40D00"/>
    <w:rsid w:val="00D40E30"/>
    <w:rsid w:val="00D41009"/>
    <w:rsid w:val="00D410E7"/>
    <w:rsid w:val="00D411EA"/>
    <w:rsid w:val="00D4196B"/>
    <w:rsid w:val="00D41BFA"/>
    <w:rsid w:val="00D4283F"/>
    <w:rsid w:val="00D42BCA"/>
    <w:rsid w:val="00D42C21"/>
    <w:rsid w:val="00D43590"/>
    <w:rsid w:val="00D43B72"/>
    <w:rsid w:val="00D43F12"/>
    <w:rsid w:val="00D441F6"/>
    <w:rsid w:val="00D44CC0"/>
    <w:rsid w:val="00D45005"/>
    <w:rsid w:val="00D45049"/>
    <w:rsid w:val="00D45423"/>
    <w:rsid w:val="00D463F5"/>
    <w:rsid w:val="00D470C4"/>
    <w:rsid w:val="00D470FB"/>
    <w:rsid w:val="00D47813"/>
    <w:rsid w:val="00D47CF8"/>
    <w:rsid w:val="00D506BA"/>
    <w:rsid w:val="00D50FBB"/>
    <w:rsid w:val="00D5130C"/>
    <w:rsid w:val="00D514E0"/>
    <w:rsid w:val="00D523F4"/>
    <w:rsid w:val="00D52503"/>
    <w:rsid w:val="00D5276F"/>
    <w:rsid w:val="00D52BDE"/>
    <w:rsid w:val="00D53DC0"/>
    <w:rsid w:val="00D548F0"/>
    <w:rsid w:val="00D5521F"/>
    <w:rsid w:val="00D5532C"/>
    <w:rsid w:val="00D55444"/>
    <w:rsid w:val="00D56036"/>
    <w:rsid w:val="00D5620F"/>
    <w:rsid w:val="00D562F7"/>
    <w:rsid w:val="00D56BB9"/>
    <w:rsid w:val="00D57182"/>
    <w:rsid w:val="00D57CF2"/>
    <w:rsid w:val="00D60A88"/>
    <w:rsid w:val="00D6113E"/>
    <w:rsid w:val="00D61267"/>
    <w:rsid w:val="00D61399"/>
    <w:rsid w:val="00D61565"/>
    <w:rsid w:val="00D61D3D"/>
    <w:rsid w:val="00D61E73"/>
    <w:rsid w:val="00D61F4D"/>
    <w:rsid w:val="00D6232A"/>
    <w:rsid w:val="00D624F7"/>
    <w:rsid w:val="00D62B3F"/>
    <w:rsid w:val="00D6304C"/>
    <w:rsid w:val="00D6339C"/>
    <w:rsid w:val="00D65096"/>
    <w:rsid w:val="00D6586B"/>
    <w:rsid w:val="00D658FF"/>
    <w:rsid w:val="00D659AB"/>
    <w:rsid w:val="00D65DE5"/>
    <w:rsid w:val="00D66439"/>
    <w:rsid w:val="00D66CB3"/>
    <w:rsid w:val="00D6752F"/>
    <w:rsid w:val="00D6795F"/>
    <w:rsid w:val="00D67B20"/>
    <w:rsid w:val="00D7034A"/>
    <w:rsid w:val="00D703C4"/>
    <w:rsid w:val="00D71C6E"/>
    <w:rsid w:val="00D71FAF"/>
    <w:rsid w:val="00D7241B"/>
    <w:rsid w:val="00D72DE1"/>
    <w:rsid w:val="00D73403"/>
    <w:rsid w:val="00D73A57"/>
    <w:rsid w:val="00D741E9"/>
    <w:rsid w:val="00D74B58"/>
    <w:rsid w:val="00D74C3D"/>
    <w:rsid w:val="00D75196"/>
    <w:rsid w:val="00D75560"/>
    <w:rsid w:val="00D75CD2"/>
    <w:rsid w:val="00D75ED4"/>
    <w:rsid w:val="00D76394"/>
    <w:rsid w:val="00D7663A"/>
    <w:rsid w:val="00D76794"/>
    <w:rsid w:val="00D76DC0"/>
    <w:rsid w:val="00D77588"/>
    <w:rsid w:val="00D776B1"/>
    <w:rsid w:val="00D77B13"/>
    <w:rsid w:val="00D81512"/>
    <w:rsid w:val="00D820A4"/>
    <w:rsid w:val="00D839CD"/>
    <w:rsid w:val="00D84144"/>
    <w:rsid w:val="00D842A7"/>
    <w:rsid w:val="00D848F2"/>
    <w:rsid w:val="00D855A7"/>
    <w:rsid w:val="00D86ABA"/>
    <w:rsid w:val="00D874FE"/>
    <w:rsid w:val="00D87808"/>
    <w:rsid w:val="00D9056E"/>
    <w:rsid w:val="00D905CB"/>
    <w:rsid w:val="00D909CD"/>
    <w:rsid w:val="00D917B1"/>
    <w:rsid w:val="00D92733"/>
    <w:rsid w:val="00D92C59"/>
    <w:rsid w:val="00D92E8B"/>
    <w:rsid w:val="00D92FA7"/>
    <w:rsid w:val="00D931CB"/>
    <w:rsid w:val="00D937BF"/>
    <w:rsid w:val="00D938FA"/>
    <w:rsid w:val="00D93FC4"/>
    <w:rsid w:val="00D94619"/>
    <w:rsid w:val="00D95116"/>
    <w:rsid w:val="00D961BD"/>
    <w:rsid w:val="00D96383"/>
    <w:rsid w:val="00D9692F"/>
    <w:rsid w:val="00D96D66"/>
    <w:rsid w:val="00D970C7"/>
    <w:rsid w:val="00D9774B"/>
    <w:rsid w:val="00D97D30"/>
    <w:rsid w:val="00DA0485"/>
    <w:rsid w:val="00DA0593"/>
    <w:rsid w:val="00DA09D8"/>
    <w:rsid w:val="00DA0C08"/>
    <w:rsid w:val="00DA1AA1"/>
    <w:rsid w:val="00DA2354"/>
    <w:rsid w:val="00DA2F3D"/>
    <w:rsid w:val="00DA2F82"/>
    <w:rsid w:val="00DA4294"/>
    <w:rsid w:val="00DA498B"/>
    <w:rsid w:val="00DA5987"/>
    <w:rsid w:val="00DA5FF7"/>
    <w:rsid w:val="00DA63FD"/>
    <w:rsid w:val="00DA6DCF"/>
    <w:rsid w:val="00DA7688"/>
    <w:rsid w:val="00DA773C"/>
    <w:rsid w:val="00DA7F91"/>
    <w:rsid w:val="00DA7F97"/>
    <w:rsid w:val="00DA7FD2"/>
    <w:rsid w:val="00DB0EBE"/>
    <w:rsid w:val="00DB2038"/>
    <w:rsid w:val="00DB343E"/>
    <w:rsid w:val="00DB352A"/>
    <w:rsid w:val="00DB3702"/>
    <w:rsid w:val="00DB3DA0"/>
    <w:rsid w:val="00DB415A"/>
    <w:rsid w:val="00DB4322"/>
    <w:rsid w:val="00DB4602"/>
    <w:rsid w:val="00DB4997"/>
    <w:rsid w:val="00DB4BA9"/>
    <w:rsid w:val="00DB523F"/>
    <w:rsid w:val="00DB59EA"/>
    <w:rsid w:val="00DB67F2"/>
    <w:rsid w:val="00DB6913"/>
    <w:rsid w:val="00DB6EE6"/>
    <w:rsid w:val="00DB6EFC"/>
    <w:rsid w:val="00DB70F6"/>
    <w:rsid w:val="00DC073D"/>
    <w:rsid w:val="00DC0793"/>
    <w:rsid w:val="00DC07C6"/>
    <w:rsid w:val="00DC0AD5"/>
    <w:rsid w:val="00DC0BA3"/>
    <w:rsid w:val="00DC0FDD"/>
    <w:rsid w:val="00DC178C"/>
    <w:rsid w:val="00DC19BA"/>
    <w:rsid w:val="00DC376F"/>
    <w:rsid w:val="00DC4FFD"/>
    <w:rsid w:val="00DC5C76"/>
    <w:rsid w:val="00DC5E0A"/>
    <w:rsid w:val="00DC5E9F"/>
    <w:rsid w:val="00DC68F7"/>
    <w:rsid w:val="00DC6FA1"/>
    <w:rsid w:val="00DC7479"/>
    <w:rsid w:val="00DC79C9"/>
    <w:rsid w:val="00DC7D01"/>
    <w:rsid w:val="00DC7EDA"/>
    <w:rsid w:val="00DC7F90"/>
    <w:rsid w:val="00DD04C5"/>
    <w:rsid w:val="00DD10CF"/>
    <w:rsid w:val="00DD118A"/>
    <w:rsid w:val="00DD17BA"/>
    <w:rsid w:val="00DD1931"/>
    <w:rsid w:val="00DD198D"/>
    <w:rsid w:val="00DD1A84"/>
    <w:rsid w:val="00DD1C8D"/>
    <w:rsid w:val="00DD1D84"/>
    <w:rsid w:val="00DD22B7"/>
    <w:rsid w:val="00DD25B9"/>
    <w:rsid w:val="00DD2FF0"/>
    <w:rsid w:val="00DD3566"/>
    <w:rsid w:val="00DD37D9"/>
    <w:rsid w:val="00DD38FE"/>
    <w:rsid w:val="00DD3B6D"/>
    <w:rsid w:val="00DD3C1C"/>
    <w:rsid w:val="00DD5647"/>
    <w:rsid w:val="00DD5842"/>
    <w:rsid w:val="00DD5985"/>
    <w:rsid w:val="00DD5DEF"/>
    <w:rsid w:val="00DD6F53"/>
    <w:rsid w:val="00DD7254"/>
    <w:rsid w:val="00DE007D"/>
    <w:rsid w:val="00DE0D2D"/>
    <w:rsid w:val="00DE16DE"/>
    <w:rsid w:val="00DE3CEE"/>
    <w:rsid w:val="00DE3D2B"/>
    <w:rsid w:val="00DE3E83"/>
    <w:rsid w:val="00DE42BB"/>
    <w:rsid w:val="00DE4E2F"/>
    <w:rsid w:val="00DE4F17"/>
    <w:rsid w:val="00DE538E"/>
    <w:rsid w:val="00DE553A"/>
    <w:rsid w:val="00DE5E9E"/>
    <w:rsid w:val="00DE6800"/>
    <w:rsid w:val="00DE6ABC"/>
    <w:rsid w:val="00DE713F"/>
    <w:rsid w:val="00DE7C54"/>
    <w:rsid w:val="00DF0846"/>
    <w:rsid w:val="00DF0ACE"/>
    <w:rsid w:val="00DF0C0A"/>
    <w:rsid w:val="00DF0CED"/>
    <w:rsid w:val="00DF161E"/>
    <w:rsid w:val="00DF1C12"/>
    <w:rsid w:val="00DF1D90"/>
    <w:rsid w:val="00DF24D7"/>
    <w:rsid w:val="00DF2EF4"/>
    <w:rsid w:val="00DF3402"/>
    <w:rsid w:val="00DF3409"/>
    <w:rsid w:val="00DF4177"/>
    <w:rsid w:val="00DF44E5"/>
    <w:rsid w:val="00DF56DB"/>
    <w:rsid w:val="00DF5A57"/>
    <w:rsid w:val="00DF5DA4"/>
    <w:rsid w:val="00DF634F"/>
    <w:rsid w:val="00DF6FD1"/>
    <w:rsid w:val="00DF7F94"/>
    <w:rsid w:val="00E00114"/>
    <w:rsid w:val="00E007BF"/>
    <w:rsid w:val="00E00AFD"/>
    <w:rsid w:val="00E01342"/>
    <w:rsid w:val="00E0134E"/>
    <w:rsid w:val="00E013E0"/>
    <w:rsid w:val="00E028EC"/>
    <w:rsid w:val="00E02F42"/>
    <w:rsid w:val="00E03629"/>
    <w:rsid w:val="00E03FCB"/>
    <w:rsid w:val="00E040FA"/>
    <w:rsid w:val="00E050E8"/>
    <w:rsid w:val="00E05987"/>
    <w:rsid w:val="00E06292"/>
    <w:rsid w:val="00E06D03"/>
    <w:rsid w:val="00E06E1D"/>
    <w:rsid w:val="00E07050"/>
    <w:rsid w:val="00E1112C"/>
    <w:rsid w:val="00E11205"/>
    <w:rsid w:val="00E11AE5"/>
    <w:rsid w:val="00E11B24"/>
    <w:rsid w:val="00E11FAF"/>
    <w:rsid w:val="00E12816"/>
    <w:rsid w:val="00E12F84"/>
    <w:rsid w:val="00E12F89"/>
    <w:rsid w:val="00E133CB"/>
    <w:rsid w:val="00E13534"/>
    <w:rsid w:val="00E13CFE"/>
    <w:rsid w:val="00E13FFC"/>
    <w:rsid w:val="00E146BA"/>
    <w:rsid w:val="00E148CF"/>
    <w:rsid w:val="00E1679F"/>
    <w:rsid w:val="00E16C0B"/>
    <w:rsid w:val="00E16CE4"/>
    <w:rsid w:val="00E17378"/>
    <w:rsid w:val="00E17988"/>
    <w:rsid w:val="00E2074C"/>
    <w:rsid w:val="00E207F7"/>
    <w:rsid w:val="00E210B3"/>
    <w:rsid w:val="00E21EFA"/>
    <w:rsid w:val="00E22299"/>
    <w:rsid w:val="00E22770"/>
    <w:rsid w:val="00E22AF3"/>
    <w:rsid w:val="00E22E8A"/>
    <w:rsid w:val="00E237B8"/>
    <w:rsid w:val="00E23D01"/>
    <w:rsid w:val="00E2477D"/>
    <w:rsid w:val="00E24F2C"/>
    <w:rsid w:val="00E25206"/>
    <w:rsid w:val="00E25B0A"/>
    <w:rsid w:val="00E265B5"/>
    <w:rsid w:val="00E271BB"/>
    <w:rsid w:val="00E27288"/>
    <w:rsid w:val="00E2777A"/>
    <w:rsid w:val="00E279CB"/>
    <w:rsid w:val="00E27E49"/>
    <w:rsid w:val="00E310E3"/>
    <w:rsid w:val="00E311FC"/>
    <w:rsid w:val="00E3222F"/>
    <w:rsid w:val="00E33899"/>
    <w:rsid w:val="00E338E9"/>
    <w:rsid w:val="00E33A71"/>
    <w:rsid w:val="00E33DB8"/>
    <w:rsid w:val="00E3436F"/>
    <w:rsid w:val="00E34ED9"/>
    <w:rsid w:val="00E35ED7"/>
    <w:rsid w:val="00E36043"/>
    <w:rsid w:val="00E365D5"/>
    <w:rsid w:val="00E36F4B"/>
    <w:rsid w:val="00E37490"/>
    <w:rsid w:val="00E400AF"/>
    <w:rsid w:val="00E4091A"/>
    <w:rsid w:val="00E41A4C"/>
    <w:rsid w:val="00E41E92"/>
    <w:rsid w:val="00E42317"/>
    <w:rsid w:val="00E43085"/>
    <w:rsid w:val="00E4412D"/>
    <w:rsid w:val="00E448B2"/>
    <w:rsid w:val="00E44DD3"/>
    <w:rsid w:val="00E44E3D"/>
    <w:rsid w:val="00E4578F"/>
    <w:rsid w:val="00E465BC"/>
    <w:rsid w:val="00E46637"/>
    <w:rsid w:val="00E46946"/>
    <w:rsid w:val="00E4699C"/>
    <w:rsid w:val="00E473FA"/>
    <w:rsid w:val="00E47492"/>
    <w:rsid w:val="00E474B2"/>
    <w:rsid w:val="00E475E1"/>
    <w:rsid w:val="00E476C9"/>
    <w:rsid w:val="00E4773A"/>
    <w:rsid w:val="00E47980"/>
    <w:rsid w:val="00E5014E"/>
    <w:rsid w:val="00E50173"/>
    <w:rsid w:val="00E50888"/>
    <w:rsid w:val="00E508CC"/>
    <w:rsid w:val="00E51246"/>
    <w:rsid w:val="00E51397"/>
    <w:rsid w:val="00E51A7A"/>
    <w:rsid w:val="00E52037"/>
    <w:rsid w:val="00E52337"/>
    <w:rsid w:val="00E52B56"/>
    <w:rsid w:val="00E52F6F"/>
    <w:rsid w:val="00E531D4"/>
    <w:rsid w:val="00E535B4"/>
    <w:rsid w:val="00E53ACC"/>
    <w:rsid w:val="00E53E3A"/>
    <w:rsid w:val="00E54868"/>
    <w:rsid w:val="00E54E8B"/>
    <w:rsid w:val="00E55BBE"/>
    <w:rsid w:val="00E55F67"/>
    <w:rsid w:val="00E563B1"/>
    <w:rsid w:val="00E56AA9"/>
    <w:rsid w:val="00E575CF"/>
    <w:rsid w:val="00E57D05"/>
    <w:rsid w:val="00E57F63"/>
    <w:rsid w:val="00E60188"/>
    <w:rsid w:val="00E603E8"/>
    <w:rsid w:val="00E60CDB"/>
    <w:rsid w:val="00E6115B"/>
    <w:rsid w:val="00E6150C"/>
    <w:rsid w:val="00E620B1"/>
    <w:rsid w:val="00E62429"/>
    <w:rsid w:val="00E62989"/>
    <w:rsid w:val="00E62F9C"/>
    <w:rsid w:val="00E630DF"/>
    <w:rsid w:val="00E636C2"/>
    <w:rsid w:val="00E636CE"/>
    <w:rsid w:val="00E6477F"/>
    <w:rsid w:val="00E6503A"/>
    <w:rsid w:val="00E65E25"/>
    <w:rsid w:val="00E66386"/>
    <w:rsid w:val="00E6700E"/>
    <w:rsid w:val="00E67B5D"/>
    <w:rsid w:val="00E67D0F"/>
    <w:rsid w:val="00E67F36"/>
    <w:rsid w:val="00E702A3"/>
    <w:rsid w:val="00E703AB"/>
    <w:rsid w:val="00E70645"/>
    <w:rsid w:val="00E7115B"/>
    <w:rsid w:val="00E719E0"/>
    <w:rsid w:val="00E7200D"/>
    <w:rsid w:val="00E7235E"/>
    <w:rsid w:val="00E72998"/>
    <w:rsid w:val="00E72AC2"/>
    <w:rsid w:val="00E72BEE"/>
    <w:rsid w:val="00E738F1"/>
    <w:rsid w:val="00E7416A"/>
    <w:rsid w:val="00E74475"/>
    <w:rsid w:val="00E74D41"/>
    <w:rsid w:val="00E75FB3"/>
    <w:rsid w:val="00E7666D"/>
    <w:rsid w:val="00E766DD"/>
    <w:rsid w:val="00E767B0"/>
    <w:rsid w:val="00E768D1"/>
    <w:rsid w:val="00E76A76"/>
    <w:rsid w:val="00E771E4"/>
    <w:rsid w:val="00E77743"/>
    <w:rsid w:val="00E77B19"/>
    <w:rsid w:val="00E77BA7"/>
    <w:rsid w:val="00E8008E"/>
    <w:rsid w:val="00E805D5"/>
    <w:rsid w:val="00E80EE5"/>
    <w:rsid w:val="00E816F4"/>
    <w:rsid w:val="00E81C58"/>
    <w:rsid w:val="00E8210A"/>
    <w:rsid w:val="00E82370"/>
    <w:rsid w:val="00E82455"/>
    <w:rsid w:val="00E824A5"/>
    <w:rsid w:val="00E82640"/>
    <w:rsid w:val="00E83444"/>
    <w:rsid w:val="00E83454"/>
    <w:rsid w:val="00E835CB"/>
    <w:rsid w:val="00E8370C"/>
    <w:rsid w:val="00E8433B"/>
    <w:rsid w:val="00E850AF"/>
    <w:rsid w:val="00E85C16"/>
    <w:rsid w:val="00E8634F"/>
    <w:rsid w:val="00E863AE"/>
    <w:rsid w:val="00E86757"/>
    <w:rsid w:val="00E86CDF"/>
    <w:rsid w:val="00E8789C"/>
    <w:rsid w:val="00E87B60"/>
    <w:rsid w:val="00E87BE9"/>
    <w:rsid w:val="00E9034A"/>
    <w:rsid w:val="00E91F0A"/>
    <w:rsid w:val="00E91F46"/>
    <w:rsid w:val="00E92DBF"/>
    <w:rsid w:val="00E92E1D"/>
    <w:rsid w:val="00E93ED4"/>
    <w:rsid w:val="00E9456A"/>
    <w:rsid w:val="00E9476A"/>
    <w:rsid w:val="00E952D3"/>
    <w:rsid w:val="00E95993"/>
    <w:rsid w:val="00E95D59"/>
    <w:rsid w:val="00E95E96"/>
    <w:rsid w:val="00E970EC"/>
    <w:rsid w:val="00E97139"/>
    <w:rsid w:val="00E972C9"/>
    <w:rsid w:val="00E97717"/>
    <w:rsid w:val="00EA0022"/>
    <w:rsid w:val="00EA0375"/>
    <w:rsid w:val="00EA03AD"/>
    <w:rsid w:val="00EA03AF"/>
    <w:rsid w:val="00EA03D0"/>
    <w:rsid w:val="00EA11F0"/>
    <w:rsid w:val="00EA12D5"/>
    <w:rsid w:val="00EA2DA1"/>
    <w:rsid w:val="00EA32EF"/>
    <w:rsid w:val="00EA3765"/>
    <w:rsid w:val="00EA3D22"/>
    <w:rsid w:val="00EA4045"/>
    <w:rsid w:val="00EA44C9"/>
    <w:rsid w:val="00EA4FDA"/>
    <w:rsid w:val="00EA5306"/>
    <w:rsid w:val="00EA7B4F"/>
    <w:rsid w:val="00EA7B9F"/>
    <w:rsid w:val="00EB04D0"/>
    <w:rsid w:val="00EB0648"/>
    <w:rsid w:val="00EB0926"/>
    <w:rsid w:val="00EB12EC"/>
    <w:rsid w:val="00EB140E"/>
    <w:rsid w:val="00EB2460"/>
    <w:rsid w:val="00EB28ED"/>
    <w:rsid w:val="00EB2BA6"/>
    <w:rsid w:val="00EB2EF4"/>
    <w:rsid w:val="00EB37E7"/>
    <w:rsid w:val="00EB3C3B"/>
    <w:rsid w:val="00EB45B6"/>
    <w:rsid w:val="00EB47B6"/>
    <w:rsid w:val="00EB47C6"/>
    <w:rsid w:val="00EB4D16"/>
    <w:rsid w:val="00EB4DA7"/>
    <w:rsid w:val="00EB51AE"/>
    <w:rsid w:val="00EB551E"/>
    <w:rsid w:val="00EB5689"/>
    <w:rsid w:val="00EB5DC7"/>
    <w:rsid w:val="00EB750F"/>
    <w:rsid w:val="00EB75F9"/>
    <w:rsid w:val="00EB76EA"/>
    <w:rsid w:val="00EB77D4"/>
    <w:rsid w:val="00EB7DE7"/>
    <w:rsid w:val="00EC00CD"/>
    <w:rsid w:val="00EC0454"/>
    <w:rsid w:val="00EC049B"/>
    <w:rsid w:val="00EC0772"/>
    <w:rsid w:val="00EC0D8B"/>
    <w:rsid w:val="00EC1053"/>
    <w:rsid w:val="00EC17B1"/>
    <w:rsid w:val="00EC1833"/>
    <w:rsid w:val="00EC2109"/>
    <w:rsid w:val="00EC2435"/>
    <w:rsid w:val="00EC277F"/>
    <w:rsid w:val="00EC2C8C"/>
    <w:rsid w:val="00EC3556"/>
    <w:rsid w:val="00EC39F0"/>
    <w:rsid w:val="00EC4B29"/>
    <w:rsid w:val="00EC5B02"/>
    <w:rsid w:val="00EC6D0E"/>
    <w:rsid w:val="00EC7016"/>
    <w:rsid w:val="00EC72BC"/>
    <w:rsid w:val="00EC7373"/>
    <w:rsid w:val="00ED0245"/>
    <w:rsid w:val="00ED0BEB"/>
    <w:rsid w:val="00ED108E"/>
    <w:rsid w:val="00ED1B4E"/>
    <w:rsid w:val="00ED2933"/>
    <w:rsid w:val="00ED2DFC"/>
    <w:rsid w:val="00ED2E13"/>
    <w:rsid w:val="00ED2F10"/>
    <w:rsid w:val="00ED321E"/>
    <w:rsid w:val="00ED4780"/>
    <w:rsid w:val="00ED48B2"/>
    <w:rsid w:val="00ED4965"/>
    <w:rsid w:val="00ED4C8D"/>
    <w:rsid w:val="00ED5A15"/>
    <w:rsid w:val="00ED5D9D"/>
    <w:rsid w:val="00ED5DA3"/>
    <w:rsid w:val="00ED6547"/>
    <w:rsid w:val="00ED667A"/>
    <w:rsid w:val="00ED673F"/>
    <w:rsid w:val="00ED7250"/>
    <w:rsid w:val="00ED7678"/>
    <w:rsid w:val="00ED7AED"/>
    <w:rsid w:val="00ED7F4B"/>
    <w:rsid w:val="00EE1626"/>
    <w:rsid w:val="00EE1BCB"/>
    <w:rsid w:val="00EE1D4F"/>
    <w:rsid w:val="00EE1DF0"/>
    <w:rsid w:val="00EE21FC"/>
    <w:rsid w:val="00EE2916"/>
    <w:rsid w:val="00EE2CBF"/>
    <w:rsid w:val="00EE3346"/>
    <w:rsid w:val="00EE3358"/>
    <w:rsid w:val="00EE35CB"/>
    <w:rsid w:val="00EE379E"/>
    <w:rsid w:val="00EE3BCB"/>
    <w:rsid w:val="00EE4850"/>
    <w:rsid w:val="00EE4916"/>
    <w:rsid w:val="00EE4B83"/>
    <w:rsid w:val="00EE54D3"/>
    <w:rsid w:val="00EE5A86"/>
    <w:rsid w:val="00EE6A37"/>
    <w:rsid w:val="00EE6D19"/>
    <w:rsid w:val="00EE756C"/>
    <w:rsid w:val="00EE7574"/>
    <w:rsid w:val="00EF0156"/>
    <w:rsid w:val="00EF0431"/>
    <w:rsid w:val="00EF095B"/>
    <w:rsid w:val="00EF17FE"/>
    <w:rsid w:val="00EF1BAD"/>
    <w:rsid w:val="00EF211D"/>
    <w:rsid w:val="00EF2C86"/>
    <w:rsid w:val="00EF33B8"/>
    <w:rsid w:val="00EF4244"/>
    <w:rsid w:val="00EF477C"/>
    <w:rsid w:val="00EF4954"/>
    <w:rsid w:val="00EF4BDF"/>
    <w:rsid w:val="00EF529B"/>
    <w:rsid w:val="00EF6D2E"/>
    <w:rsid w:val="00EF6D40"/>
    <w:rsid w:val="00EF7FC9"/>
    <w:rsid w:val="00F0026D"/>
    <w:rsid w:val="00F0058D"/>
    <w:rsid w:val="00F00594"/>
    <w:rsid w:val="00F007DE"/>
    <w:rsid w:val="00F00DB9"/>
    <w:rsid w:val="00F02323"/>
    <w:rsid w:val="00F02C83"/>
    <w:rsid w:val="00F03B56"/>
    <w:rsid w:val="00F04FFA"/>
    <w:rsid w:val="00F054ED"/>
    <w:rsid w:val="00F05522"/>
    <w:rsid w:val="00F0555A"/>
    <w:rsid w:val="00F05A58"/>
    <w:rsid w:val="00F05AE1"/>
    <w:rsid w:val="00F06437"/>
    <w:rsid w:val="00F07296"/>
    <w:rsid w:val="00F074C3"/>
    <w:rsid w:val="00F079E4"/>
    <w:rsid w:val="00F10951"/>
    <w:rsid w:val="00F11056"/>
    <w:rsid w:val="00F11318"/>
    <w:rsid w:val="00F11A26"/>
    <w:rsid w:val="00F11DEF"/>
    <w:rsid w:val="00F122F2"/>
    <w:rsid w:val="00F126F3"/>
    <w:rsid w:val="00F127A9"/>
    <w:rsid w:val="00F12922"/>
    <w:rsid w:val="00F12CFD"/>
    <w:rsid w:val="00F12FDC"/>
    <w:rsid w:val="00F130A1"/>
    <w:rsid w:val="00F135C6"/>
    <w:rsid w:val="00F13682"/>
    <w:rsid w:val="00F13E92"/>
    <w:rsid w:val="00F14331"/>
    <w:rsid w:val="00F14680"/>
    <w:rsid w:val="00F1491F"/>
    <w:rsid w:val="00F1494B"/>
    <w:rsid w:val="00F14CDE"/>
    <w:rsid w:val="00F14F3B"/>
    <w:rsid w:val="00F1503E"/>
    <w:rsid w:val="00F150AA"/>
    <w:rsid w:val="00F1546D"/>
    <w:rsid w:val="00F157EA"/>
    <w:rsid w:val="00F1585D"/>
    <w:rsid w:val="00F1668F"/>
    <w:rsid w:val="00F17020"/>
    <w:rsid w:val="00F170D0"/>
    <w:rsid w:val="00F17343"/>
    <w:rsid w:val="00F175AA"/>
    <w:rsid w:val="00F175B9"/>
    <w:rsid w:val="00F1764E"/>
    <w:rsid w:val="00F17CAE"/>
    <w:rsid w:val="00F17F49"/>
    <w:rsid w:val="00F2008D"/>
    <w:rsid w:val="00F200CE"/>
    <w:rsid w:val="00F20621"/>
    <w:rsid w:val="00F2161C"/>
    <w:rsid w:val="00F21B54"/>
    <w:rsid w:val="00F21CAB"/>
    <w:rsid w:val="00F21D6D"/>
    <w:rsid w:val="00F2219D"/>
    <w:rsid w:val="00F222ED"/>
    <w:rsid w:val="00F225E3"/>
    <w:rsid w:val="00F228BF"/>
    <w:rsid w:val="00F23149"/>
    <w:rsid w:val="00F2338A"/>
    <w:rsid w:val="00F23731"/>
    <w:rsid w:val="00F241EB"/>
    <w:rsid w:val="00F24B29"/>
    <w:rsid w:val="00F24E1D"/>
    <w:rsid w:val="00F24E21"/>
    <w:rsid w:val="00F25081"/>
    <w:rsid w:val="00F26D26"/>
    <w:rsid w:val="00F26DD3"/>
    <w:rsid w:val="00F26E4A"/>
    <w:rsid w:val="00F26FF8"/>
    <w:rsid w:val="00F2703B"/>
    <w:rsid w:val="00F27741"/>
    <w:rsid w:val="00F279D6"/>
    <w:rsid w:val="00F27C95"/>
    <w:rsid w:val="00F30436"/>
    <w:rsid w:val="00F30854"/>
    <w:rsid w:val="00F30B74"/>
    <w:rsid w:val="00F30E8F"/>
    <w:rsid w:val="00F31581"/>
    <w:rsid w:val="00F31594"/>
    <w:rsid w:val="00F324B8"/>
    <w:rsid w:val="00F32575"/>
    <w:rsid w:val="00F32F13"/>
    <w:rsid w:val="00F33980"/>
    <w:rsid w:val="00F339C3"/>
    <w:rsid w:val="00F34A5A"/>
    <w:rsid w:val="00F34A6E"/>
    <w:rsid w:val="00F3503A"/>
    <w:rsid w:val="00F35BFC"/>
    <w:rsid w:val="00F365F6"/>
    <w:rsid w:val="00F37755"/>
    <w:rsid w:val="00F37A20"/>
    <w:rsid w:val="00F40372"/>
    <w:rsid w:val="00F41448"/>
    <w:rsid w:val="00F41597"/>
    <w:rsid w:val="00F41D4E"/>
    <w:rsid w:val="00F41E94"/>
    <w:rsid w:val="00F421B0"/>
    <w:rsid w:val="00F42825"/>
    <w:rsid w:val="00F42B71"/>
    <w:rsid w:val="00F42CFA"/>
    <w:rsid w:val="00F43101"/>
    <w:rsid w:val="00F4382E"/>
    <w:rsid w:val="00F4454F"/>
    <w:rsid w:val="00F4467A"/>
    <w:rsid w:val="00F449D2"/>
    <w:rsid w:val="00F451BD"/>
    <w:rsid w:val="00F45845"/>
    <w:rsid w:val="00F460F7"/>
    <w:rsid w:val="00F4665F"/>
    <w:rsid w:val="00F46773"/>
    <w:rsid w:val="00F4784F"/>
    <w:rsid w:val="00F479B0"/>
    <w:rsid w:val="00F47EFB"/>
    <w:rsid w:val="00F47FC4"/>
    <w:rsid w:val="00F51AF1"/>
    <w:rsid w:val="00F51C2D"/>
    <w:rsid w:val="00F51FFE"/>
    <w:rsid w:val="00F524B5"/>
    <w:rsid w:val="00F524DA"/>
    <w:rsid w:val="00F52917"/>
    <w:rsid w:val="00F52EF2"/>
    <w:rsid w:val="00F53482"/>
    <w:rsid w:val="00F53DA1"/>
    <w:rsid w:val="00F542E7"/>
    <w:rsid w:val="00F55B40"/>
    <w:rsid w:val="00F5606C"/>
    <w:rsid w:val="00F561A3"/>
    <w:rsid w:val="00F561FB"/>
    <w:rsid w:val="00F567AD"/>
    <w:rsid w:val="00F573D0"/>
    <w:rsid w:val="00F5757E"/>
    <w:rsid w:val="00F57D54"/>
    <w:rsid w:val="00F6007E"/>
    <w:rsid w:val="00F60316"/>
    <w:rsid w:val="00F60709"/>
    <w:rsid w:val="00F607CD"/>
    <w:rsid w:val="00F61392"/>
    <w:rsid w:val="00F6146D"/>
    <w:rsid w:val="00F615E5"/>
    <w:rsid w:val="00F61807"/>
    <w:rsid w:val="00F61A5F"/>
    <w:rsid w:val="00F61B03"/>
    <w:rsid w:val="00F61E59"/>
    <w:rsid w:val="00F6203D"/>
    <w:rsid w:val="00F62123"/>
    <w:rsid w:val="00F62503"/>
    <w:rsid w:val="00F64285"/>
    <w:rsid w:val="00F653E9"/>
    <w:rsid w:val="00F656D8"/>
    <w:rsid w:val="00F65F3F"/>
    <w:rsid w:val="00F6696A"/>
    <w:rsid w:val="00F672D4"/>
    <w:rsid w:val="00F67691"/>
    <w:rsid w:val="00F67D19"/>
    <w:rsid w:val="00F700B3"/>
    <w:rsid w:val="00F7012C"/>
    <w:rsid w:val="00F70467"/>
    <w:rsid w:val="00F7053D"/>
    <w:rsid w:val="00F70BBB"/>
    <w:rsid w:val="00F70E52"/>
    <w:rsid w:val="00F70F3A"/>
    <w:rsid w:val="00F729CA"/>
    <w:rsid w:val="00F72E1B"/>
    <w:rsid w:val="00F72E9C"/>
    <w:rsid w:val="00F72F3F"/>
    <w:rsid w:val="00F7378B"/>
    <w:rsid w:val="00F73999"/>
    <w:rsid w:val="00F74591"/>
    <w:rsid w:val="00F7464E"/>
    <w:rsid w:val="00F75082"/>
    <w:rsid w:val="00F753B4"/>
    <w:rsid w:val="00F754A5"/>
    <w:rsid w:val="00F76757"/>
    <w:rsid w:val="00F77702"/>
    <w:rsid w:val="00F803B7"/>
    <w:rsid w:val="00F804DF"/>
    <w:rsid w:val="00F81155"/>
    <w:rsid w:val="00F8133D"/>
    <w:rsid w:val="00F81A54"/>
    <w:rsid w:val="00F8223A"/>
    <w:rsid w:val="00F8223F"/>
    <w:rsid w:val="00F8224C"/>
    <w:rsid w:val="00F83B83"/>
    <w:rsid w:val="00F83E84"/>
    <w:rsid w:val="00F845D7"/>
    <w:rsid w:val="00F849AE"/>
    <w:rsid w:val="00F85E3F"/>
    <w:rsid w:val="00F85F1F"/>
    <w:rsid w:val="00F862F1"/>
    <w:rsid w:val="00F8698D"/>
    <w:rsid w:val="00F86A5C"/>
    <w:rsid w:val="00F87188"/>
    <w:rsid w:val="00F877DA"/>
    <w:rsid w:val="00F87F93"/>
    <w:rsid w:val="00F90323"/>
    <w:rsid w:val="00F90498"/>
    <w:rsid w:val="00F90B42"/>
    <w:rsid w:val="00F91A31"/>
    <w:rsid w:val="00F91AD6"/>
    <w:rsid w:val="00F91E4E"/>
    <w:rsid w:val="00F92150"/>
    <w:rsid w:val="00F92299"/>
    <w:rsid w:val="00F9243C"/>
    <w:rsid w:val="00F92685"/>
    <w:rsid w:val="00F93391"/>
    <w:rsid w:val="00F93614"/>
    <w:rsid w:val="00F956C9"/>
    <w:rsid w:val="00F95BE9"/>
    <w:rsid w:val="00F96CCB"/>
    <w:rsid w:val="00F96DF0"/>
    <w:rsid w:val="00F97348"/>
    <w:rsid w:val="00FA0232"/>
    <w:rsid w:val="00FA0885"/>
    <w:rsid w:val="00FA0A54"/>
    <w:rsid w:val="00FA0DD4"/>
    <w:rsid w:val="00FA18B8"/>
    <w:rsid w:val="00FA1EA6"/>
    <w:rsid w:val="00FA2C93"/>
    <w:rsid w:val="00FA41B8"/>
    <w:rsid w:val="00FA4343"/>
    <w:rsid w:val="00FA448C"/>
    <w:rsid w:val="00FA4D76"/>
    <w:rsid w:val="00FA51E9"/>
    <w:rsid w:val="00FA52CF"/>
    <w:rsid w:val="00FA5CA8"/>
    <w:rsid w:val="00FA6677"/>
    <w:rsid w:val="00FA6A50"/>
    <w:rsid w:val="00FA7738"/>
    <w:rsid w:val="00FA7940"/>
    <w:rsid w:val="00FA7C17"/>
    <w:rsid w:val="00FA7CC3"/>
    <w:rsid w:val="00FB0E14"/>
    <w:rsid w:val="00FB1EE7"/>
    <w:rsid w:val="00FB2202"/>
    <w:rsid w:val="00FB240E"/>
    <w:rsid w:val="00FB242C"/>
    <w:rsid w:val="00FB2E11"/>
    <w:rsid w:val="00FB35A4"/>
    <w:rsid w:val="00FB3790"/>
    <w:rsid w:val="00FB3BB2"/>
    <w:rsid w:val="00FB3F75"/>
    <w:rsid w:val="00FB479A"/>
    <w:rsid w:val="00FB5050"/>
    <w:rsid w:val="00FB5796"/>
    <w:rsid w:val="00FB6154"/>
    <w:rsid w:val="00FB61D7"/>
    <w:rsid w:val="00FB6C4C"/>
    <w:rsid w:val="00FB75EA"/>
    <w:rsid w:val="00FB78A4"/>
    <w:rsid w:val="00FB7CFA"/>
    <w:rsid w:val="00FB7EBC"/>
    <w:rsid w:val="00FC05BE"/>
    <w:rsid w:val="00FC0E8B"/>
    <w:rsid w:val="00FC11D5"/>
    <w:rsid w:val="00FC2D36"/>
    <w:rsid w:val="00FC2FCA"/>
    <w:rsid w:val="00FC3189"/>
    <w:rsid w:val="00FC3564"/>
    <w:rsid w:val="00FC3716"/>
    <w:rsid w:val="00FC3867"/>
    <w:rsid w:val="00FC4062"/>
    <w:rsid w:val="00FC4558"/>
    <w:rsid w:val="00FC4B98"/>
    <w:rsid w:val="00FC4C93"/>
    <w:rsid w:val="00FC5E5C"/>
    <w:rsid w:val="00FC63B7"/>
    <w:rsid w:val="00FC67AA"/>
    <w:rsid w:val="00FC7229"/>
    <w:rsid w:val="00FC7489"/>
    <w:rsid w:val="00FC751E"/>
    <w:rsid w:val="00FC7E72"/>
    <w:rsid w:val="00FD00C0"/>
    <w:rsid w:val="00FD06CF"/>
    <w:rsid w:val="00FD092A"/>
    <w:rsid w:val="00FD0EC6"/>
    <w:rsid w:val="00FD1C25"/>
    <w:rsid w:val="00FD2C34"/>
    <w:rsid w:val="00FD2DDB"/>
    <w:rsid w:val="00FD3250"/>
    <w:rsid w:val="00FD330D"/>
    <w:rsid w:val="00FD3758"/>
    <w:rsid w:val="00FD38DB"/>
    <w:rsid w:val="00FD41A1"/>
    <w:rsid w:val="00FD4796"/>
    <w:rsid w:val="00FD52E4"/>
    <w:rsid w:val="00FD594A"/>
    <w:rsid w:val="00FD7209"/>
    <w:rsid w:val="00FE18CD"/>
    <w:rsid w:val="00FE1A05"/>
    <w:rsid w:val="00FE1ABC"/>
    <w:rsid w:val="00FE1F12"/>
    <w:rsid w:val="00FE2C94"/>
    <w:rsid w:val="00FE2FC8"/>
    <w:rsid w:val="00FE330F"/>
    <w:rsid w:val="00FE3357"/>
    <w:rsid w:val="00FE3B40"/>
    <w:rsid w:val="00FE3BC3"/>
    <w:rsid w:val="00FE3C80"/>
    <w:rsid w:val="00FE3E29"/>
    <w:rsid w:val="00FE4F4B"/>
    <w:rsid w:val="00FE579E"/>
    <w:rsid w:val="00FE672B"/>
    <w:rsid w:val="00FF0022"/>
    <w:rsid w:val="00FF0689"/>
    <w:rsid w:val="00FF0EF2"/>
    <w:rsid w:val="00FF0F8B"/>
    <w:rsid w:val="00FF1E02"/>
    <w:rsid w:val="00FF206A"/>
    <w:rsid w:val="00FF2DFD"/>
    <w:rsid w:val="00FF2EBD"/>
    <w:rsid w:val="00FF31DB"/>
    <w:rsid w:val="00FF34DD"/>
    <w:rsid w:val="00FF46F3"/>
    <w:rsid w:val="00FF4FD8"/>
    <w:rsid w:val="00FF500F"/>
    <w:rsid w:val="00FF53E7"/>
    <w:rsid w:val="00FF5F78"/>
    <w:rsid w:val="00FF6045"/>
    <w:rsid w:val="00FF6081"/>
    <w:rsid w:val="00FF642C"/>
    <w:rsid w:val="00FF661D"/>
    <w:rsid w:val="00FF6BC4"/>
    <w:rsid w:val="00FF702D"/>
    <w:rsid w:val="00FF7132"/>
    <w:rsid w:val="00FF78D5"/>
    <w:rsid w:val="00FF7B77"/>
    <w:rsid w:val="00FF7F6F"/>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D7E097"/>
  <w15:docId w15:val="{1BAA0A5D-6ED6-4605-8F45-5ADDFF31C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C6E2E"/>
    <w:pPr>
      <w:spacing w:before="120" w:after="120"/>
    </w:pPr>
    <w:rPr>
      <w:rFonts w:ascii="Arial" w:hAnsi="Arial"/>
      <w:sz w:val="22"/>
    </w:rPr>
  </w:style>
  <w:style w:type="paragraph" w:styleId="Heading1">
    <w:name w:val="heading 1"/>
    <w:basedOn w:val="Normal"/>
    <w:next w:val="Body"/>
    <w:link w:val="Heading1Char"/>
    <w:qFormat/>
    <w:rsid w:val="00B801DD"/>
    <w:pPr>
      <w:keepNext/>
      <w:pageBreakBefore/>
      <w:spacing w:before="240" w:after="1080"/>
      <w:outlineLvl w:val="0"/>
    </w:pPr>
    <w:rPr>
      <w:b/>
      <w:spacing w:val="20"/>
      <w:kern w:val="28"/>
      <w:position w:val="-6"/>
      <w:sz w:val="48"/>
    </w:rPr>
  </w:style>
  <w:style w:type="paragraph" w:styleId="Heading2">
    <w:name w:val="heading 2"/>
    <w:basedOn w:val="Normal"/>
    <w:next w:val="Body"/>
    <w:link w:val="Heading2Char"/>
    <w:qFormat/>
    <w:rsid w:val="00E67F36"/>
    <w:pPr>
      <w:keepNext/>
      <w:pageBreakBefore/>
      <w:shd w:val="clear" w:color="auto" w:fill="808080" w:themeFill="background1" w:themeFillShade="80"/>
      <w:spacing w:before="0" w:after="600" w:line="300" w:lineRule="auto"/>
      <w:outlineLvl w:val="1"/>
    </w:pPr>
    <w:rPr>
      <w:b/>
      <w:iCs/>
      <w:color w:val="FFFFFF" w:themeColor="background1"/>
      <w:spacing w:val="10"/>
      <w:sz w:val="36"/>
    </w:rPr>
  </w:style>
  <w:style w:type="paragraph" w:styleId="Heading3">
    <w:name w:val="heading 3"/>
    <w:basedOn w:val="Normal"/>
    <w:next w:val="Body"/>
    <w:link w:val="Heading3Char1"/>
    <w:autoRedefine/>
    <w:qFormat/>
    <w:rsid w:val="00857EF5"/>
    <w:pPr>
      <w:keepNext/>
      <w:pBdr>
        <w:bottom w:val="single" w:sz="12" w:space="1" w:color="auto"/>
      </w:pBdr>
      <w:tabs>
        <w:tab w:val="left" w:pos="5661"/>
      </w:tabs>
      <w:spacing w:before="160"/>
      <w:outlineLvl w:val="2"/>
    </w:pPr>
    <w:rPr>
      <w:rFonts w:eastAsia="Batang"/>
      <w:b/>
      <w:noProof/>
      <w:snapToGrid w:val="0"/>
      <w:spacing w:val="10"/>
      <w:sz w:val="24"/>
      <w:szCs w:val="24"/>
    </w:rPr>
  </w:style>
  <w:style w:type="paragraph" w:styleId="Heading4">
    <w:name w:val="heading 4"/>
    <w:basedOn w:val="Normal"/>
    <w:next w:val="Body"/>
    <w:autoRedefine/>
    <w:qFormat/>
    <w:rsid w:val="00996021"/>
    <w:pPr>
      <w:keepNext/>
      <w:spacing w:before="240"/>
      <w:outlineLvl w:val="3"/>
    </w:pPr>
    <w:rPr>
      <w:b/>
      <w:color w:val="000000" w:themeColor="text1"/>
      <w:sz w:val="24"/>
      <w:szCs w:val="22"/>
      <w:u w:val="single"/>
    </w:rPr>
  </w:style>
  <w:style w:type="paragraph" w:styleId="Heading5">
    <w:name w:val="heading 5"/>
    <w:basedOn w:val="BodyText"/>
    <w:next w:val="BodyText"/>
    <w:qFormat/>
    <w:rsid w:val="009B0E1C"/>
    <w:pPr>
      <w:numPr>
        <w:numId w:val="31"/>
      </w:numPr>
      <w:spacing w:after="0"/>
      <w:ind w:left="360"/>
      <w:jc w:val="both"/>
      <w:outlineLvl w:val="4"/>
    </w:pPr>
    <w:rPr>
      <w:b/>
    </w:rPr>
  </w:style>
  <w:style w:type="paragraph" w:styleId="Heading6">
    <w:name w:val="heading 6"/>
    <w:basedOn w:val="Normal"/>
    <w:next w:val="NormalIndent"/>
    <w:qFormat/>
    <w:rsid w:val="00B84896"/>
    <w:pPr>
      <w:jc w:val="both"/>
      <w:outlineLvl w:val="5"/>
    </w:pPr>
    <w:rPr>
      <w:u w:val="single"/>
    </w:rPr>
  </w:style>
  <w:style w:type="paragraph" w:styleId="Heading7">
    <w:name w:val="heading 7"/>
    <w:basedOn w:val="Normal"/>
    <w:next w:val="Normal"/>
    <w:qFormat/>
    <w:rsid w:val="00B84896"/>
    <w:pPr>
      <w:keepNext/>
      <w:ind w:left="1440"/>
      <w:outlineLvl w:val="6"/>
    </w:pPr>
    <w:rPr>
      <w:i/>
    </w:rPr>
  </w:style>
  <w:style w:type="paragraph" w:styleId="Heading8">
    <w:name w:val="heading 8"/>
    <w:basedOn w:val="Normal"/>
    <w:next w:val="Normal"/>
    <w:qFormat/>
    <w:rsid w:val="00B84896"/>
    <w:pPr>
      <w:keepNext/>
      <w:jc w:val="both"/>
      <w:outlineLvl w:val="7"/>
    </w:pPr>
    <w:rPr>
      <w:sz w:val="24"/>
    </w:rPr>
  </w:style>
  <w:style w:type="paragraph" w:styleId="Heading9">
    <w:name w:val="heading 9"/>
    <w:basedOn w:val="Normal"/>
    <w:next w:val="Normal"/>
    <w:qFormat/>
    <w:rsid w:val="00987D90"/>
    <w:pPr>
      <w:keepNext/>
      <w:jc w:val="both"/>
      <w:outlineLvl w:val="8"/>
    </w:pPr>
    <w:rPr>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9F4DC7"/>
    <w:pPr>
      <w:spacing w:before="120" w:after="120"/>
    </w:pPr>
    <w:rPr>
      <w:rFonts w:ascii="Arial" w:hAnsi="Arial" w:cs="Arial"/>
      <w:snapToGrid w:val="0"/>
      <w:color w:val="000000"/>
      <w:sz w:val="22"/>
    </w:rPr>
  </w:style>
  <w:style w:type="character" w:customStyle="1" w:styleId="BodyChar">
    <w:name w:val="Body Char"/>
    <w:link w:val="Body"/>
    <w:rsid w:val="009F4DC7"/>
    <w:rPr>
      <w:rFonts w:ascii="Arial" w:hAnsi="Arial" w:cs="Arial"/>
      <w:snapToGrid w:val="0"/>
      <w:color w:val="000000"/>
      <w:sz w:val="22"/>
      <w:lang w:val="en-US" w:eastAsia="en-US" w:bidi="ar-SA"/>
    </w:rPr>
  </w:style>
  <w:style w:type="character" w:customStyle="1" w:styleId="Heading1Char">
    <w:name w:val="Heading 1 Char"/>
    <w:link w:val="Heading1"/>
    <w:rsid w:val="00B801DD"/>
    <w:rPr>
      <w:rFonts w:ascii="Arial" w:hAnsi="Arial"/>
      <w:b/>
      <w:spacing w:val="20"/>
      <w:kern w:val="28"/>
      <w:position w:val="-6"/>
      <w:sz w:val="48"/>
    </w:rPr>
  </w:style>
  <w:style w:type="character" w:customStyle="1" w:styleId="Heading2Char">
    <w:name w:val="Heading 2 Char"/>
    <w:link w:val="Heading2"/>
    <w:rsid w:val="00E67F36"/>
    <w:rPr>
      <w:rFonts w:ascii="Arial" w:hAnsi="Arial"/>
      <w:b/>
      <w:iCs/>
      <w:color w:val="FFFFFF" w:themeColor="background1"/>
      <w:spacing w:val="10"/>
      <w:sz w:val="36"/>
      <w:shd w:val="clear" w:color="auto" w:fill="808080" w:themeFill="background1" w:themeFillShade="80"/>
    </w:rPr>
  </w:style>
  <w:style w:type="character" w:customStyle="1" w:styleId="Heading3Char1">
    <w:name w:val="Heading 3 Char1"/>
    <w:link w:val="Heading3"/>
    <w:rsid w:val="00857EF5"/>
    <w:rPr>
      <w:rFonts w:ascii="Arial" w:eastAsia="Batang" w:hAnsi="Arial"/>
      <w:b/>
      <w:noProof/>
      <w:snapToGrid w:val="0"/>
      <w:spacing w:val="10"/>
      <w:sz w:val="24"/>
      <w:szCs w:val="24"/>
    </w:rPr>
  </w:style>
  <w:style w:type="paragraph" w:styleId="BodyText">
    <w:name w:val="Body Text"/>
    <w:basedOn w:val="Normal"/>
    <w:rsid w:val="00987D90"/>
    <w:pPr>
      <w:ind w:left="720"/>
    </w:pPr>
  </w:style>
  <w:style w:type="paragraph" w:styleId="NormalIndent">
    <w:name w:val="Normal Indent"/>
    <w:basedOn w:val="Normal"/>
    <w:rsid w:val="00987D90"/>
    <w:pPr>
      <w:ind w:left="720"/>
      <w:jc w:val="both"/>
    </w:pPr>
  </w:style>
  <w:style w:type="character" w:customStyle="1" w:styleId="BodyChar3">
    <w:name w:val="Body Char3"/>
    <w:rsid w:val="00987D90"/>
    <w:rPr>
      <w:rFonts w:ascii="Arial" w:hAnsi="Arial" w:cs="Arial"/>
      <w:snapToGrid w:val="0"/>
      <w:color w:val="000000"/>
      <w:sz w:val="22"/>
      <w:lang w:val="en-US" w:eastAsia="en-US" w:bidi="ar-SA"/>
    </w:rPr>
  </w:style>
  <w:style w:type="character" w:customStyle="1" w:styleId="Heading3Char">
    <w:name w:val="Heading 3 Char"/>
    <w:uiPriority w:val="9"/>
    <w:rsid w:val="00987D90"/>
    <w:rPr>
      <w:rFonts w:ascii="Arial" w:hAnsi="Arial"/>
      <w:b/>
      <w:noProof/>
      <w:snapToGrid w:val="0"/>
      <w:color w:val="000080"/>
      <w:spacing w:val="10"/>
      <w:sz w:val="24"/>
      <w:szCs w:val="24"/>
      <w:lang w:val="en-US" w:eastAsia="en-US" w:bidi="ar-SA"/>
    </w:rPr>
  </w:style>
  <w:style w:type="paragraph" w:customStyle="1" w:styleId="CompanyName">
    <w:name w:val="Company Name"/>
    <w:basedOn w:val="BodyText"/>
    <w:rsid w:val="00987D90"/>
    <w:pPr>
      <w:keepLines/>
      <w:framePr w:w="8640" w:h="1440" w:wrap="notBeside" w:vAnchor="page" w:hAnchor="margin" w:xAlign="center" w:y="889"/>
      <w:spacing w:after="40" w:line="240" w:lineRule="atLeast"/>
      <w:jc w:val="center"/>
    </w:pPr>
    <w:rPr>
      <w:rFonts w:ascii="Garamond" w:hAnsi="Garamond"/>
      <w:caps/>
      <w:spacing w:val="75"/>
      <w:kern w:val="18"/>
    </w:rPr>
  </w:style>
  <w:style w:type="paragraph" w:styleId="TOC4">
    <w:name w:val="toc 4"/>
    <w:basedOn w:val="Normal"/>
    <w:next w:val="Normal"/>
    <w:autoRedefine/>
    <w:uiPriority w:val="39"/>
    <w:rsid w:val="004B6A95"/>
    <w:pPr>
      <w:tabs>
        <w:tab w:val="right" w:leader="dot" w:pos="9360"/>
      </w:tabs>
      <w:spacing w:before="40" w:after="20"/>
      <w:ind w:left="648"/>
    </w:pPr>
    <w:rPr>
      <w:noProof/>
      <w:szCs w:val="28"/>
    </w:rPr>
  </w:style>
  <w:style w:type="paragraph" w:styleId="TOC1">
    <w:name w:val="toc 1"/>
    <w:basedOn w:val="Normal"/>
    <w:next w:val="Normal"/>
    <w:autoRedefine/>
    <w:uiPriority w:val="39"/>
    <w:rsid w:val="007D7D6E"/>
    <w:pPr>
      <w:tabs>
        <w:tab w:val="right" w:leader="dot" w:pos="9360"/>
      </w:tabs>
      <w:spacing w:after="20"/>
    </w:pPr>
    <w:rPr>
      <w:b/>
      <w:noProof/>
    </w:rPr>
  </w:style>
  <w:style w:type="paragraph" w:styleId="TOC2">
    <w:name w:val="toc 2"/>
    <w:basedOn w:val="Normal"/>
    <w:next w:val="Normal"/>
    <w:autoRedefine/>
    <w:uiPriority w:val="39"/>
    <w:rsid w:val="00BB3791"/>
    <w:pPr>
      <w:tabs>
        <w:tab w:val="right" w:leader="dot" w:pos="9360"/>
      </w:tabs>
      <w:spacing w:before="60" w:after="20"/>
      <w:ind w:left="216"/>
    </w:pPr>
    <w:rPr>
      <w:noProof/>
      <w:szCs w:val="22"/>
    </w:rPr>
  </w:style>
  <w:style w:type="paragraph" w:styleId="TOC3">
    <w:name w:val="toc 3"/>
    <w:basedOn w:val="Normal"/>
    <w:next w:val="Normal"/>
    <w:autoRedefine/>
    <w:uiPriority w:val="39"/>
    <w:rsid w:val="006D2BF2"/>
    <w:pPr>
      <w:tabs>
        <w:tab w:val="right" w:leader="dot" w:pos="9360"/>
      </w:tabs>
      <w:spacing w:before="40" w:after="20"/>
      <w:ind w:left="432"/>
    </w:pPr>
    <w:rPr>
      <w:noProof/>
    </w:rPr>
  </w:style>
  <w:style w:type="paragraph" w:styleId="TOC5">
    <w:name w:val="toc 5"/>
    <w:basedOn w:val="Normal"/>
    <w:next w:val="Normal"/>
    <w:autoRedefine/>
    <w:uiPriority w:val="39"/>
    <w:rsid w:val="00987D90"/>
    <w:pPr>
      <w:ind w:left="800"/>
    </w:pPr>
  </w:style>
  <w:style w:type="paragraph" w:styleId="TOC6">
    <w:name w:val="toc 6"/>
    <w:basedOn w:val="Normal"/>
    <w:next w:val="Normal"/>
    <w:autoRedefine/>
    <w:uiPriority w:val="39"/>
    <w:rsid w:val="00987D90"/>
    <w:pPr>
      <w:ind w:left="1000"/>
    </w:pPr>
  </w:style>
  <w:style w:type="paragraph" w:styleId="TOC7">
    <w:name w:val="toc 7"/>
    <w:basedOn w:val="Normal"/>
    <w:next w:val="Normal"/>
    <w:autoRedefine/>
    <w:uiPriority w:val="39"/>
    <w:rsid w:val="00987D90"/>
    <w:pPr>
      <w:ind w:left="1200"/>
    </w:pPr>
  </w:style>
  <w:style w:type="paragraph" w:styleId="TOC8">
    <w:name w:val="toc 8"/>
    <w:basedOn w:val="Normal"/>
    <w:next w:val="Normal"/>
    <w:autoRedefine/>
    <w:uiPriority w:val="39"/>
    <w:rsid w:val="00987D90"/>
    <w:pPr>
      <w:ind w:left="1400"/>
    </w:pPr>
  </w:style>
  <w:style w:type="paragraph" w:styleId="TOC9">
    <w:name w:val="toc 9"/>
    <w:basedOn w:val="Normal"/>
    <w:next w:val="Normal"/>
    <w:autoRedefine/>
    <w:uiPriority w:val="39"/>
    <w:rsid w:val="00987D90"/>
    <w:pPr>
      <w:ind w:left="1600"/>
    </w:pPr>
  </w:style>
  <w:style w:type="character" w:styleId="Hyperlink">
    <w:name w:val="Hyperlink"/>
    <w:uiPriority w:val="99"/>
    <w:rsid w:val="00987D90"/>
    <w:rPr>
      <w:color w:val="0000FF"/>
      <w:u w:val="single"/>
    </w:rPr>
  </w:style>
  <w:style w:type="paragraph" w:customStyle="1" w:styleId="Note">
    <w:name w:val="Note"/>
    <w:basedOn w:val="Normal"/>
    <w:qFormat/>
    <w:rsid w:val="00AF6064"/>
    <w:pPr>
      <w:pBdr>
        <w:top w:val="single" w:sz="6" w:space="1" w:color="auto"/>
        <w:left w:val="single" w:sz="6" w:space="6" w:color="auto"/>
        <w:bottom w:val="single" w:sz="6" w:space="1" w:color="auto"/>
        <w:right w:val="single" w:sz="6" w:space="6" w:color="auto"/>
      </w:pBdr>
      <w:shd w:val="clear" w:color="auto" w:fill="FFFFE6"/>
      <w:jc w:val="both"/>
    </w:pPr>
  </w:style>
  <w:style w:type="character" w:styleId="PageNumber">
    <w:name w:val="page number"/>
    <w:basedOn w:val="DefaultParagraphFont"/>
    <w:rsid w:val="00987D90"/>
  </w:style>
  <w:style w:type="paragraph" w:styleId="Footer">
    <w:name w:val="footer"/>
    <w:basedOn w:val="Normal"/>
    <w:link w:val="FooterChar"/>
    <w:uiPriority w:val="99"/>
    <w:qFormat/>
    <w:rsid w:val="00380E2E"/>
    <w:pPr>
      <w:pBdr>
        <w:top w:val="single" w:sz="12" w:space="1" w:color="auto"/>
      </w:pBdr>
      <w:tabs>
        <w:tab w:val="right" w:pos="9360"/>
      </w:tabs>
      <w:spacing w:before="0"/>
      <w:jc w:val="right"/>
    </w:pPr>
    <w:rPr>
      <w:sz w:val="18"/>
    </w:rPr>
  </w:style>
  <w:style w:type="character" w:customStyle="1" w:styleId="FooterChar">
    <w:name w:val="Footer Char"/>
    <w:link w:val="Footer"/>
    <w:uiPriority w:val="99"/>
    <w:rsid w:val="00380E2E"/>
    <w:rPr>
      <w:rFonts w:ascii="Arial" w:hAnsi="Arial"/>
      <w:sz w:val="18"/>
    </w:rPr>
  </w:style>
  <w:style w:type="paragraph" w:styleId="Header">
    <w:name w:val="header"/>
    <w:basedOn w:val="Normal"/>
    <w:link w:val="HeaderChar"/>
    <w:uiPriority w:val="99"/>
    <w:rsid w:val="00987D90"/>
    <w:pPr>
      <w:tabs>
        <w:tab w:val="center" w:pos="4320"/>
        <w:tab w:val="right" w:pos="8640"/>
      </w:tabs>
      <w:jc w:val="both"/>
    </w:pPr>
  </w:style>
  <w:style w:type="character" w:customStyle="1" w:styleId="HeaderChar">
    <w:name w:val="Header Char"/>
    <w:link w:val="Header"/>
    <w:uiPriority w:val="99"/>
    <w:rsid w:val="005C6EC2"/>
    <w:rPr>
      <w:rFonts w:ascii="Arial" w:hAnsi="Arial"/>
    </w:rPr>
  </w:style>
  <w:style w:type="paragraph" w:styleId="TableofFigures">
    <w:name w:val="table of figures"/>
    <w:basedOn w:val="Normal"/>
    <w:next w:val="Normal"/>
    <w:semiHidden/>
    <w:rsid w:val="00987D90"/>
    <w:pPr>
      <w:tabs>
        <w:tab w:val="right" w:leader="dot" w:pos="8640"/>
      </w:tabs>
      <w:ind w:left="440" w:hanging="440"/>
      <w:jc w:val="both"/>
    </w:pPr>
    <w:rPr>
      <w:smallCaps/>
    </w:rPr>
  </w:style>
  <w:style w:type="paragraph" w:customStyle="1" w:styleId="FigureCaption">
    <w:name w:val="Figure Caption"/>
    <w:basedOn w:val="Normal"/>
    <w:link w:val="FigureCaptionChar"/>
    <w:qFormat/>
    <w:rsid w:val="00DC0BA3"/>
    <w:pPr>
      <w:numPr>
        <w:numId w:val="16"/>
      </w:numPr>
      <w:spacing w:before="60"/>
    </w:pPr>
    <w:rPr>
      <w:i/>
      <w:noProof/>
      <w:sz w:val="20"/>
    </w:rPr>
  </w:style>
  <w:style w:type="paragraph" w:customStyle="1" w:styleId="Signed">
    <w:name w:val="Signed"/>
    <w:basedOn w:val="Normal"/>
    <w:rsid w:val="00987D90"/>
    <w:pPr>
      <w:keepNext/>
      <w:keepLines/>
      <w:pBdr>
        <w:bottom w:val="single" w:sz="6" w:space="1" w:color="auto"/>
      </w:pBdr>
      <w:tabs>
        <w:tab w:val="left" w:pos="5040"/>
      </w:tabs>
      <w:ind w:right="720"/>
      <w:jc w:val="both"/>
    </w:pPr>
  </w:style>
  <w:style w:type="paragraph" w:customStyle="1" w:styleId="Signed-linebelow">
    <w:name w:val="Signed - line below"/>
    <w:basedOn w:val="Normal"/>
    <w:rsid w:val="00987D90"/>
    <w:pPr>
      <w:keepLines/>
      <w:spacing w:after="240"/>
      <w:ind w:right="720"/>
      <w:jc w:val="both"/>
    </w:pPr>
  </w:style>
  <w:style w:type="paragraph" w:styleId="BodyTextIndent">
    <w:name w:val="Body Text Indent"/>
    <w:basedOn w:val="Normal"/>
    <w:rsid w:val="00987D90"/>
    <w:pPr>
      <w:ind w:left="360"/>
      <w:jc w:val="both"/>
    </w:pPr>
  </w:style>
  <w:style w:type="paragraph" w:styleId="BodyTextIndent2">
    <w:name w:val="Body Text Indent 2"/>
    <w:basedOn w:val="Normal"/>
    <w:rsid w:val="00987D90"/>
    <w:pPr>
      <w:ind w:left="1800" w:hanging="1080"/>
      <w:jc w:val="both"/>
    </w:pPr>
    <w:rPr>
      <w:sz w:val="24"/>
    </w:rPr>
  </w:style>
  <w:style w:type="paragraph" w:styleId="ListBullet2">
    <w:name w:val="List Bullet 2"/>
    <w:basedOn w:val="Normal"/>
    <w:rsid w:val="00987D90"/>
    <w:pPr>
      <w:numPr>
        <w:numId w:val="2"/>
      </w:numPr>
      <w:tabs>
        <w:tab w:val="clear" w:pos="360"/>
      </w:tabs>
      <w:ind w:left="630" w:hanging="270"/>
    </w:pPr>
  </w:style>
  <w:style w:type="paragraph" w:styleId="BodyTextIndent3">
    <w:name w:val="Body Text Indent 3"/>
    <w:basedOn w:val="Normal"/>
    <w:rsid w:val="00987D90"/>
    <w:pPr>
      <w:keepNext/>
      <w:ind w:left="720"/>
    </w:pPr>
  </w:style>
  <w:style w:type="paragraph" w:customStyle="1" w:styleId="Normal-Bullet">
    <w:name w:val="Normal-Bullet"/>
    <w:basedOn w:val="Normal"/>
    <w:rsid w:val="00987D90"/>
    <w:pPr>
      <w:keepNext/>
      <w:ind w:left="360" w:hanging="360"/>
    </w:pPr>
  </w:style>
  <w:style w:type="paragraph" w:styleId="DocumentMap">
    <w:name w:val="Document Map"/>
    <w:basedOn w:val="Normal"/>
    <w:semiHidden/>
    <w:rsid w:val="00987D90"/>
    <w:pPr>
      <w:shd w:val="clear" w:color="auto" w:fill="000080"/>
      <w:jc w:val="both"/>
    </w:pPr>
    <w:rPr>
      <w:rFonts w:ascii="Tahoma" w:hAnsi="Tahoma"/>
    </w:rPr>
  </w:style>
  <w:style w:type="paragraph" w:styleId="Caption">
    <w:name w:val="caption"/>
    <w:basedOn w:val="Normal"/>
    <w:next w:val="Normal"/>
    <w:qFormat/>
    <w:rsid w:val="0048556E"/>
    <w:pPr>
      <w:spacing w:after="60"/>
    </w:pPr>
    <w:rPr>
      <w:rFonts w:cs="Arial"/>
      <w:i/>
    </w:rPr>
  </w:style>
  <w:style w:type="paragraph" w:styleId="z-TopofForm">
    <w:name w:val="HTML Top of Form"/>
    <w:basedOn w:val="Normal"/>
    <w:next w:val="Normal"/>
    <w:hidden/>
    <w:rsid w:val="00987D90"/>
    <w:pPr>
      <w:pBdr>
        <w:bottom w:val="single" w:sz="6" w:space="1" w:color="auto"/>
      </w:pBdr>
      <w:jc w:val="center"/>
    </w:pPr>
    <w:rPr>
      <w:rFonts w:eastAsia="Arial Unicode MS" w:cs="Arial"/>
      <w:vanish/>
      <w:sz w:val="16"/>
      <w:szCs w:val="16"/>
    </w:rPr>
  </w:style>
  <w:style w:type="paragraph" w:styleId="z-BottomofForm">
    <w:name w:val="HTML Bottom of Form"/>
    <w:basedOn w:val="Normal"/>
    <w:next w:val="Normal"/>
    <w:hidden/>
    <w:rsid w:val="00987D90"/>
    <w:pPr>
      <w:pBdr>
        <w:top w:val="single" w:sz="6" w:space="1" w:color="auto"/>
      </w:pBdr>
      <w:jc w:val="center"/>
    </w:pPr>
    <w:rPr>
      <w:rFonts w:eastAsia="Arial Unicode MS" w:cs="Arial"/>
      <w:vanish/>
      <w:sz w:val="16"/>
      <w:szCs w:val="16"/>
    </w:rPr>
  </w:style>
  <w:style w:type="character" w:styleId="CommentReference">
    <w:name w:val="annotation reference"/>
    <w:semiHidden/>
    <w:rsid w:val="00987D90"/>
    <w:rPr>
      <w:sz w:val="16"/>
      <w:szCs w:val="16"/>
    </w:rPr>
  </w:style>
  <w:style w:type="paragraph" w:styleId="CommentText">
    <w:name w:val="annotation text"/>
    <w:basedOn w:val="Normal"/>
    <w:semiHidden/>
    <w:rsid w:val="00987D90"/>
    <w:pPr>
      <w:jc w:val="both"/>
    </w:pPr>
    <w:rPr>
      <w:b/>
      <w:color w:val="800080"/>
    </w:rPr>
  </w:style>
  <w:style w:type="character" w:styleId="FollowedHyperlink">
    <w:name w:val="FollowedHyperlink"/>
    <w:rsid w:val="00987D90"/>
    <w:rPr>
      <w:color w:val="800080"/>
      <w:u w:val="single"/>
    </w:rPr>
  </w:style>
  <w:style w:type="character" w:styleId="Strong">
    <w:name w:val="Strong"/>
    <w:uiPriority w:val="22"/>
    <w:qFormat/>
    <w:rsid w:val="00987D90"/>
    <w:rPr>
      <w:b/>
    </w:rPr>
  </w:style>
  <w:style w:type="paragraph" w:customStyle="1" w:styleId="MainBodyText">
    <w:name w:val="Main Body Text"/>
    <w:basedOn w:val="Normal"/>
    <w:rsid w:val="00987D90"/>
    <w:pPr>
      <w:numPr>
        <w:numId w:val="3"/>
      </w:numPr>
    </w:pPr>
    <w:rPr>
      <w:sz w:val="24"/>
      <w:szCs w:val="24"/>
    </w:rPr>
  </w:style>
  <w:style w:type="paragraph" w:styleId="Title">
    <w:name w:val="Title"/>
    <w:basedOn w:val="Normal"/>
    <w:rsid w:val="00987D90"/>
    <w:pPr>
      <w:jc w:val="center"/>
    </w:pPr>
    <w:rPr>
      <w:b/>
      <w:sz w:val="24"/>
    </w:rPr>
  </w:style>
  <w:style w:type="paragraph" w:customStyle="1" w:styleId="BodyTextKeep">
    <w:name w:val="Body Text Keep"/>
    <w:basedOn w:val="BodyText"/>
    <w:next w:val="BodyText"/>
    <w:rsid w:val="00987D90"/>
    <w:pPr>
      <w:keepNext/>
      <w:spacing w:line="280" w:lineRule="atLeast"/>
    </w:pPr>
    <w:rPr>
      <w:rFonts w:cs="Arial"/>
    </w:rPr>
  </w:style>
  <w:style w:type="paragraph" w:styleId="ListBullet">
    <w:name w:val="List Bullet"/>
    <w:basedOn w:val="List"/>
    <w:autoRedefine/>
    <w:rsid w:val="00987D90"/>
    <w:pPr>
      <w:numPr>
        <w:numId w:val="5"/>
      </w:numPr>
      <w:tabs>
        <w:tab w:val="clear" w:pos="360"/>
        <w:tab w:val="num" w:pos="-720"/>
      </w:tabs>
      <w:spacing w:before="60" w:after="60"/>
      <w:ind w:left="720" w:right="360"/>
    </w:pPr>
  </w:style>
  <w:style w:type="paragraph" w:styleId="List">
    <w:name w:val="List"/>
    <w:basedOn w:val="Normal"/>
    <w:rsid w:val="00987D90"/>
    <w:pPr>
      <w:ind w:left="360" w:hanging="360"/>
    </w:pPr>
  </w:style>
  <w:style w:type="paragraph" w:styleId="ListNumber">
    <w:name w:val="List Number"/>
    <w:basedOn w:val="List"/>
    <w:rsid w:val="00987D90"/>
    <w:pPr>
      <w:tabs>
        <w:tab w:val="num" w:pos="720"/>
      </w:tabs>
      <w:spacing w:line="280" w:lineRule="atLeast"/>
      <w:ind w:left="720" w:right="360"/>
    </w:pPr>
    <w:rPr>
      <w:rFonts w:cs="Arial"/>
    </w:rPr>
  </w:style>
  <w:style w:type="paragraph" w:styleId="ListNumber2">
    <w:name w:val="List Number 2"/>
    <w:basedOn w:val="ListNumber"/>
    <w:rsid w:val="00987D90"/>
    <w:pPr>
      <w:numPr>
        <w:numId w:val="4"/>
      </w:numPr>
      <w:tabs>
        <w:tab w:val="clear" w:pos="1440"/>
      </w:tabs>
      <w:ind w:left="1368" w:right="0"/>
    </w:pPr>
  </w:style>
  <w:style w:type="paragraph" w:styleId="ListNumber3">
    <w:name w:val="List Number 3"/>
    <w:basedOn w:val="ListNumber"/>
    <w:rsid w:val="00987D90"/>
    <w:pPr>
      <w:ind w:left="1440"/>
    </w:pPr>
  </w:style>
  <w:style w:type="paragraph" w:styleId="ListNumber4">
    <w:name w:val="List Number 4"/>
    <w:basedOn w:val="ListNumber"/>
    <w:rsid w:val="00987D90"/>
    <w:pPr>
      <w:ind w:left="1800"/>
    </w:pPr>
  </w:style>
  <w:style w:type="paragraph" w:styleId="ListNumber5">
    <w:name w:val="List Number 5"/>
    <w:basedOn w:val="ListNumber"/>
    <w:rsid w:val="00987D90"/>
    <w:pPr>
      <w:ind w:left="2160"/>
    </w:pPr>
  </w:style>
  <w:style w:type="paragraph" w:customStyle="1" w:styleId="TableRow">
    <w:name w:val="Table Row"/>
    <w:basedOn w:val="Normal"/>
    <w:rsid w:val="00987D90"/>
    <w:pPr>
      <w:spacing w:before="60" w:after="60"/>
    </w:pPr>
  </w:style>
  <w:style w:type="paragraph" w:customStyle="1" w:styleId="ReplyForwardHeaders">
    <w:name w:val="Reply/Forward Headers"/>
    <w:basedOn w:val="Normal"/>
    <w:next w:val="Normal"/>
    <w:rsid w:val="00987D90"/>
    <w:pPr>
      <w:pBdr>
        <w:left w:val="single" w:sz="18" w:space="1" w:color="auto"/>
      </w:pBdr>
      <w:shd w:val="pct10" w:color="auto" w:fill="FFFFFF"/>
      <w:ind w:left="1080" w:hanging="1080"/>
      <w:outlineLvl w:val="0"/>
    </w:pPr>
    <w:rPr>
      <w:b/>
    </w:rPr>
  </w:style>
  <w:style w:type="paragraph" w:customStyle="1" w:styleId="WfxFaxNum">
    <w:name w:val="WfxFaxNum"/>
    <w:basedOn w:val="Normal"/>
    <w:rsid w:val="00987D90"/>
    <w:rPr>
      <w:sz w:val="24"/>
    </w:rPr>
  </w:style>
  <w:style w:type="paragraph" w:customStyle="1" w:styleId="titlendate">
    <w:name w:val="titlendate"/>
    <w:basedOn w:val="Normal"/>
    <w:rsid w:val="00987D90"/>
    <w:pPr>
      <w:tabs>
        <w:tab w:val="left" w:pos="540"/>
      </w:tabs>
      <w:spacing w:after="180"/>
    </w:pPr>
    <w:rPr>
      <w:rFonts w:ascii="CG Times (W1)" w:hAnsi="CG Times (W1)"/>
      <w:b/>
    </w:rPr>
  </w:style>
  <w:style w:type="paragraph" w:customStyle="1" w:styleId="BulletedListLevel1">
    <w:name w:val="Bulleted List Level 1"/>
    <w:basedOn w:val="Body"/>
    <w:next w:val="Normal"/>
    <w:qFormat/>
    <w:rsid w:val="00833C6B"/>
    <w:pPr>
      <w:numPr>
        <w:numId w:val="10"/>
      </w:numPr>
      <w:spacing w:before="0" w:after="0"/>
    </w:pPr>
  </w:style>
  <w:style w:type="paragraph" w:customStyle="1" w:styleId="HeadingBase">
    <w:name w:val="Heading Base"/>
    <w:basedOn w:val="BodyText"/>
    <w:next w:val="BodyText"/>
    <w:rsid w:val="00987D90"/>
    <w:pPr>
      <w:keepNext/>
      <w:keepLines/>
      <w:spacing w:before="240" w:after="240" w:line="240" w:lineRule="atLeast"/>
    </w:pPr>
    <w:rPr>
      <w:caps/>
    </w:rPr>
  </w:style>
  <w:style w:type="paragraph" w:customStyle="1" w:styleId="Achievement">
    <w:name w:val="Achievement"/>
    <w:basedOn w:val="BodyText"/>
    <w:rsid w:val="00987D90"/>
    <w:pPr>
      <w:numPr>
        <w:numId w:val="6"/>
      </w:numPr>
      <w:tabs>
        <w:tab w:val="clear" w:pos="360"/>
      </w:tabs>
      <w:spacing w:after="60" w:line="220" w:lineRule="atLeast"/>
    </w:pPr>
    <w:rPr>
      <w:rFonts w:cs="Arial"/>
    </w:rPr>
  </w:style>
  <w:style w:type="paragraph" w:styleId="NormalWeb">
    <w:name w:val="Normal (Web)"/>
    <w:basedOn w:val="Normal"/>
    <w:uiPriority w:val="99"/>
    <w:rsid w:val="00987D90"/>
    <w:pPr>
      <w:spacing w:before="100" w:beforeAutospacing="1" w:after="100" w:afterAutospacing="1"/>
    </w:pPr>
    <w:rPr>
      <w:rFonts w:ascii="Arial Unicode MS" w:eastAsia="Arial Unicode MS" w:hAnsi="Arial Unicode MS" w:cs="Arial Unicode MS"/>
      <w:sz w:val="24"/>
      <w:szCs w:val="24"/>
    </w:rPr>
  </w:style>
  <w:style w:type="paragraph" w:customStyle="1" w:styleId="ListBullet2a">
    <w:name w:val="List Bullet 2a"/>
    <w:basedOn w:val="ListBullet2"/>
    <w:rsid w:val="00987D90"/>
    <w:pPr>
      <w:ind w:left="1080" w:hanging="180"/>
    </w:pPr>
  </w:style>
  <w:style w:type="paragraph" w:customStyle="1" w:styleId="ResumeHeader">
    <w:name w:val="Resume Header"/>
    <w:basedOn w:val="Body"/>
    <w:rsid w:val="00987D90"/>
    <w:pPr>
      <w:keepNext/>
      <w:tabs>
        <w:tab w:val="right" w:pos="9360"/>
      </w:tabs>
    </w:pPr>
    <w:rPr>
      <w:b/>
      <w:color w:val="000080"/>
    </w:rPr>
  </w:style>
  <w:style w:type="paragraph" w:styleId="BodyTextFirstIndent">
    <w:name w:val="Body Text First Indent"/>
    <w:basedOn w:val="BodyText"/>
    <w:rsid w:val="00987D90"/>
    <w:pPr>
      <w:ind w:left="0" w:firstLine="210"/>
    </w:pPr>
  </w:style>
  <w:style w:type="paragraph" w:customStyle="1" w:styleId="HangingBody">
    <w:name w:val="Hanging Body"/>
    <w:basedOn w:val="Body"/>
    <w:rsid w:val="00987D90"/>
    <w:pPr>
      <w:ind w:left="720" w:hanging="720"/>
    </w:pPr>
  </w:style>
  <w:style w:type="paragraph" w:customStyle="1" w:styleId="BodyRight">
    <w:name w:val="Body Right"/>
    <w:basedOn w:val="Body"/>
    <w:rsid w:val="00987D90"/>
    <w:pPr>
      <w:tabs>
        <w:tab w:val="right" w:pos="9360"/>
      </w:tabs>
    </w:pPr>
  </w:style>
  <w:style w:type="paragraph" w:styleId="BodyTextFirstIndent2">
    <w:name w:val="Body Text First Indent 2"/>
    <w:basedOn w:val="BodyTextIndent"/>
    <w:rsid w:val="00987D90"/>
    <w:pPr>
      <w:ind w:firstLine="210"/>
      <w:jc w:val="left"/>
    </w:pPr>
  </w:style>
  <w:style w:type="paragraph" w:styleId="Closing">
    <w:name w:val="Closing"/>
    <w:basedOn w:val="Normal"/>
    <w:rsid w:val="00987D90"/>
    <w:pPr>
      <w:ind w:left="4320"/>
    </w:pPr>
  </w:style>
  <w:style w:type="paragraph" w:customStyle="1" w:styleId="CoverDate">
    <w:name w:val="Cover Date"/>
    <w:basedOn w:val="Normal"/>
    <w:qFormat/>
    <w:rsid w:val="007B7A4D"/>
    <w:pPr>
      <w:jc w:val="right"/>
    </w:pPr>
    <w:rPr>
      <w:b/>
      <w:sz w:val="24"/>
    </w:rPr>
  </w:style>
  <w:style w:type="paragraph" w:styleId="E-mailSignature">
    <w:name w:val="E-mail Signature"/>
    <w:basedOn w:val="Normal"/>
    <w:rsid w:val="00987D90"/>
  </w:style>
  <w:style w:type="paragraph" w:styleId="EndnoteText">
    <w:name w:val="endnote text"/>
    <w:basedOn w:val="Normal"/>
    <w:semiHidden/>
    <w:rsid w:val="00987D90"/>
  </w:style>
  <w:style w:type="paragraph" w:styleId="EnvelopeAddress">
    <w:name w:val="envelope address"/>
    <w:basedOn w:val="Normal"/>
    <w:rsid w:val="00987D90"/>
    <w:pPr>
      <w:framePr w:w="7920" w:h="1980" w:hRule="exact" w:hSpace="180" w:wrap="auto" w:hAnchor="page" w:xAlign="center" w:yAlign="bottom"/>
      <w:ind w:left="2880"/>
    </w:pPr>
    <w:rPr>
      <w:rFonts w:cs="Arial"/>
      <w:sz w:val="24"/>
      <w:szCs w:val="24"/>
    </w:rPr>
  </w:style>
  <w:style w:type="paragraph" w:styleId="EnvelopeReturn">
    <w:name w:val="envelope return"/>
    <w:basedOn w:val="Normal"/>
    <w:rsid w:val="00987D90"/>
    <w:rPr>
      <w:rFonts w:cs="Arial"/>
    </w:rPr>
  </w:style>
  <w:style w:type="paragraph" w:styleId="FootnoteText">
    <w:name w:val="footnote text"/>
    <w:basedOn w:val="Normal"/>
    <w:semiHidden/>
    <w:rsid w:val="00987D90"/>
  </w:style>
  <w:style w:type="paragraph" w:styleId="HTMLAddress">
    <w:name w:val="HTML Address"/>
    <w:basedOn w:val="Normal"/>
    <w:rsid w:val="00987D90"/>
    <w:rPr>
      <w:i/>
      <w:iCs/>
    </w:rPr>
  </w:style>
  <w:style w:type="paragraph" w:styleId="HTMLPreformatted">
    <w:name w:val="HTML Preformatted"/>
    <w:basedOn w:val="Normal"/>
    <w:rsid w:val="00987D90"/>
    <w:rPr>
      <w:rFonts w:ascii="Courier New" w:hAnsi="Courier New" w:cs="Courier New"/>
    </w:rPr>
  </w:style>
  <w:style w:type="paragraph" w:styleId="Index1">
    <w:name w:val="index 1"/>
    <w:basedOn w:val="Normal"/>
    <w:next w:val="Normal"/>
    <w:autoRedefine/>
    <w:semiHidden/>
    <w:rsid w:val="00987D90"/>
    <w:pPr>
      <w:ind w:left="200" w:hanging="200"/>
    </w:pPr>
  </w:style>
  <w:style w:type="paragraph" w:styleId="Index2">
    <w:name w:val="index 2"/>
    <w:basedOn w:val="Normal"/>
    <w:next w:val="Normal"/>
    <w:autoRedefine/>
    <w:semiHidden/>
    <w:rsid w:val="00987D90"/>
    <w:pPr>
      <w:ind w:left="400" w:hanging="200"/>
    </w:pPr>
  </w:style>
  <w:style w:type="paragraph" w:styleId="Index3">
    <w:name w:val="index 3"/>
    <w:basedOn w:val="Normal"/>
    <w:next w:val="Normal"/>
    <w:autoRedefine/>
    <w:semiHidden/>
    <w:rsid w:val="00987D90"/>
    <w:pPr>
      <w:ind w:left="600" w:hanging="200"/>
    </w:pPr>
  </w:style>
  <w:style w:type="paragraph" w:styleId="Index4">
    <w:name w:val="index 4"/>
    <w:basedOn w:val="Normal"/>
    <w:next w:val="Normal"/>
    <w:autoRedefine/>
    <w:semiHidden/>
    <w:rsid w:val="00987D90"/>
    <w:pPr>
      <w:ind w:left="800" w:hanging="200"/>
    </w:pPr>
  </w:style>
  <w:style w:type="paragraph" w:styleId="Index5">
    <w:name w:val="index 5"/>
    <w:basedOn w:val="Normal"/>
    <w:next w:val="Normal"/>
    <w:autoRedefine/>
    <w:semiHidden/>
    <w:rsid w:val="00987D90"/>
    <w:pPr>
      <w:ind w:left="1000" w:hanging="200"/>
    </w:pPr>
  </w:style>
  <w:style w:type="paragraph" w:styleId="Index6">
    <w:name w:val="index 6"/>
    <w:basedOn w:val="Normal"/>
    <w:next w:val="Normal"/>
    <w:autoRedefine/>
    <w:semiHidden/>
    <w:rsid w:val="00987D90"/>
    <w:pPr>
      <w:ind w:left="1200" w:hanging="200"/>
    </w:pPr>
  </w:style>
  <w:style w:type="paragraph" w:styleId="Index7">
    <w:name w:val="index 7"/>
    <w:basedOn w:val="Normal"/>
    <w:next w:val="Normal"/>
    <w:autoRedefine/>
    <w:semiHidden/>
    <w:rsid w:val="00987D90"/>
    <w:pPr>
      <w:ind w:left="1400" w:hanging="200"/>
    </w:pPr>
  </w:style>
  <w:style w:type="paragraph" w:styleId="Index8">
    <w:name w:val="index 8"/>
    <w:basedOn w:val="Normal"/>
    <w:next w:val="Normal"/>
    <w:autoRedefine/>
    <w:semiHidden/>
    <w:rsid w:val="00987D90"/>
    <w:pPr>
      <w:ind w:left="1600" w:hanging="200"/>
    </w:pPr>
  </w:style>
  <w:style w:type="paragraph" w:styleId="Index9">
    <w:name w:val="index 9"/>
    <w:basedOn w:val="Normal"/>
    <w:next w:val="Normal"/>
    <w:autoRedefine/>
    <w:semiHidden/>
    <w:rsid w:val="00987D90"/>
    <w:pPr>
      <w:ind w:left="1800" w:hanging="200"/>
    </w:pPr>
  </w:style>
  <w:style w:type="paragraph" w:styleId="IndexHeading">
    <w:name w:val="index heading"/>
    <w:basedOn w:val="Normal"/>
    <w:next w:val="Index1"/>
    <w:semiHidden/>
    <w:rsid w:val="00987D90"/>
    <w:rPr>
      <w:rFonts w:cs="Arial"/>
      <w:b/>
      <w:bCs/>
    </w:rPr>
  </w:style>
  <w:style w:type="paragraph" w:styleId="List2">
    <w:name w:val="List 2"/>
    <w:basedOn w:val="Normal"/>
    <w:rsid w:val="00987D90"/>
    <w:pPr>
      <w:ind w:left="720" w:hanging="360"/>
    </w:pPr>
  </w:style>
  <w:style w:type="paragraph" w:styleId="List3">
    <w:name w:val="List 3"/>
    <w:basedOn w:val="Normal"/>
    <w:rsid w:val="00987D90"/>
    <w:pPr>
      <w:ind w:left="1080" w:hanging="360"/>
    </w:pPr>
  </w:style>
  <w:style w:type="paragraph" w:styleId="List4">
    <w:name w:val="List 4"/>
    <w:basedOn w:val="Normal"/>
    <w:rsid w:val="00987D90"/>
    <w:pPr>
      <w:ind w:left="1440" w:hanging="360"/>
    </w:pPr>
  </w:style>
  <w:style w:type="paragraph" w:styleId="List5">
    <w:name w:val="List 5"/>
    <w:basedOn w:val="Normal"/>
    <w:rsid w:val="00987D90"/>
    <w:pPr>
      <w:ind w:left="1800" w:hanging="360"/>
    </w:pPr>
  </w:style>
  <w:style w:type="paragraph" w:styleId="ListBullet3">
    <w:name w:val="List Bullet 3"/>
    <w:basedOn w:val="Normal"/>
    <w:autoRedefine/>
    <w:rsid w:val="00987D90"/>
    <w:pPr>
      <w:numPr>
        <w:numId w:val="1"/>
      </w:numPr>
    </w:pPr>
  </w:style>
  <w:style w:type="paragraph" w:styleId="ListBullet4">
    <w:name w:val="List Bullet 4"/>
    <w:basedOn w:val="Normal"/>
    <w:autoRedefine/>
    <w:rsid w:val="00987D90"/>
    <w:pPr>
      <w:numPr>
        <w:numId w:val="7"/>
      </w:numPr>
    </w:pPr>
  </w:style>
  <w:style w:type="paragraph" w:styleId="ListBullet5">
    <w:name w:val="List Bullet 5"/>
    <w:basedOn w:val="Normal"/>
    <w:autoRedefine/>
    <w:rsid w:val="00987D90"/>
    <w:pPr>
      <w:numPr>
        <w:numId w:val="8"/>
      </w:numPr>
    </w:pPr>
  </w:style>
  <w:style w:type="paragraph" w:styleId="ListContinue">
    <w:name w:val="List Continue"/>
    <w:basedOn w:val="Normal"/>
    <w:rsid w:val="00987D90"/>
    <w:pPr>
      <w:ind w:left="360"/>
    </w:pPr>
  </w:style>
  <w:style w:type="paragraph" w:styleId="ListContinue2">
    <w:name w:val="List Continue 2"/>
    <w:basedOn w:val="Normal"/>
    <w:rsid w:val="00987D90"/>
    <w:pPr>
      <w:ind w:left="720"/>
    </w:pPr>
  </w:style>
  <w:style w:type="paragraph" w:styleId="ListContinue3">
    <w:name w:val="List Continue 3"/>
    <w:basedOn w:val="Normal"/>
    <w:rsid w:val="00987D90"/>
    <w:pPr>
      <w:ind w:left="1080"/>
    </w:pPr>
  </w:style>
  <w:style w:type="paragraph" w:styleId="ListContinue4">
    <w:name w:val="List Continue 4"/>
    <w:basedOn w:val="Normal"/>
    <w:rsid w:val="00987D90"/>
    <w:pPr>
      <w:ind w:left="1440"/>
    </w:pPr>
  </w:style>
  <w:style w:type="paragraph" w:styleId="ListContinue5">
    <w:name w:val="List Continue 5"/>
    <w:basedOn w:val="Normal"/>
    <w:rsid w:val="00987D90"/>
    <w:pPr>
      <w:ind w:left="1800"/>
    </w:pPr>
  </w:style>
  <w:style w:type="paragraph" w:styleId="MacroText">
    <w:name w:val="macro"/>
    <w:semiHidden/>
    <w:rsid w:val="00987D90"/>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987D90"/>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teHeading">
    <w:name w:val="Note Heading"/>
    <w:basedOn w:val="Normal"/>
    <w:next w:val="Normal"/>
    <w:rsid w:val="00987D90"/>
  </w:style>
  <w:style w:type="paragraph" w:styleId="PlainText">
    <w:name w:val="Plain Text"/>
    <w:basedOn w:val="Normal"/>
    <w:rsid w:val="00987D90"/>
    <w:rPr>
      <w:rFonts w:ascii="Courier New" w:hAnsi="Courier New" w:cs="Courier New"/>
    </w:rPr>
  </w:style>
  <w:style w:type="paragraph" w:styleId="Salutation">
    <w:name w:val="Salutation"/>
    <w:basedOn w:val="Normal"/>
    <w:next w:val="Normal"/>
    <w:rsid w:val="00987D90"/>
  </w:style>
  <w:style w:type="paragraph" w:styleId="Signature">
    <w:name w:val="Signature"/>
    <w:basedOn w:val="Normal"/>
    <w:rsid w:val="00987D90"/>
    <w:pPr>
      <w:ind w:left="4320"/>
    </w:pPr>
  </w:style>
  <w:style w:type="paragraph" w:styleId="Subtitle">
    <w:name w:val="Subtitle"/>
    <w:basedOn w:val="Normal"/>
    <w:rsid w:val="00987D90"/>
    <w:pPr>
      <w:spacing w:after="60"/>
      <w:jc w:val="center"/>
      <w:outlineLvl w:val="1"/>
    </w:pPr>
    <w:rPr>
      <w:rFonts w:cs="Arial"/>
      <w:sz w:val="24"/>
      <w:szCs w:val="24"/>
    </w:rPr>
  </w:style>
  <w:style w:type="paragraph" w:styleId="TableofAuthorities">
    <w:name w:val="table of authorities"/>
    <w:basedOn w:val="Normal"/>
    <w:next w:val="Normal"/>
    <w:semiHidden/>
    <w:rsid w:val="00987D90"/>
    <w:pPr>
      <w:ind w:left="200" w:hanging="200"/>
    </w:pPr>
  </w:style>
  <w:style w:type="paragraph" w:styleId="TOAHeading">
    <w:name w:val="toa heading"/>
    <w:basedOn w:val="Normal"/>
    <w:next w:val="Normal"/>
    <w:semiHidden/>
    <w:rsid w:val="00987D90"/>
    <w:rPr>
      <w:rFonts w:cs="Arial"/>
      <w:b/>
      <w:bCs/>
      <w:sz w:val="24"/>
      <w:szCs w:val="24"/>
    </w:rPr>
  </w:style>
  <w:style w:type="paragraph" w:customStyle="1" w:styleId="TableHeading">
    <w:name w:val="Table Heading"/>
    <w:basedOn w:val="Normal"/>
    <w:rsid w:val="00CA2C3B"/>
    <w:pPr>
      <w:spacing w:before="40" w:after="40"/>
    </w:pPr>
    <w:rPr>
      <w:b/>
      <w:bCs/>
      <w:sz w:val="20"/>
    </w:rPr>
  </w:style>
  <w:style w:type="paragraph" w:customStyle="1" w:styleId="TableBody">
    <w:name w:val="Table Body"/>
    <w:basedOn w:val="Normal"/>
    <w:rsid w:val="00CA2C3B"/>
    <w:pPr>
      <w:spacing w:before="0" w:after="0"/>
    </w:pPr>
    <w:rPr>
      <w:sz w:val="20"/>
    </w:rPr>
  </w:style>
  <w:style w:type="paragraph" w:customStyle="1" w:styleId="TableCaption">
    <w:name w:val="Table Caption"/>
    <w:basedOn w:val="Normal"/>
    <w:qFormat/>
    <w:rsid w:val="00626B73"/>
    <w:pPr>
      <w:numPr>
        <w:numId w:val="15"/>
      </w:numPr>
      <w:spacing w:after="60"/>
    </w:pPr>
    <w:rPr>
      <w:i/>
    </w:rPr>
  </w:style>
  <w:style w:type="paragraph" w:customStyle="1" w:styleId="BulletedBodyText">
    <w:name w:val="Bulleted Body Text"/>
    <w:basedOn w:val="Normal"/>
    <w:rsid w:val="00987D90"/>
    <w:pPr>
      <w:numPr>
        <w:numId w:val="9"/>
      </w:numPr>
    </w:pPr>
    <w:rPr>
      <w:rFonts w:ascii="Times New Roman" w:hAnsi="Times New Roman"/>
    </w:rPr>
  </w:style>
  <w:style w:type="paragraph" w:customStyle="1" w:styleId="ReportTitle2">
    <w:name w:val="Report Title 2"/>
    <w:basedOn w:val="ReportTitle"/>
    <w:rsid w:val="00987D90"/>
    <w:pPr>
      <w:spacing w:after="0"/>
    </w:pPr>
    <w:rPr>
      <w:sz w:val="28"/>
    </w:rPr>
  </w:style>
  <w:style w:type="paragraph" w:customStyle="1" w:styleId="ReportTitle">
    <w:name w:val="Report Title"/>
    <w:basedOn w:val="Normal"/>
    <w:next w:val="BodyText"/>
    <w:rsid w:val="00987D90"/>
    <w:pPr>
      <w:spacing w:before="60" w:after="60"/>
    </w:pPr>
    <w:rPr>
      <w:rFonts w:ascii="Impact" w:hAnsi="Impact"/>
      <w:color w:val="000080"/>
      <w:kern w:val="28"/>
      <w:sz w:val="40"/>
    </w:rPr>
  </w:style>
  <w:style w:type="paragraph" w:customStyle="1" w:styleId="ReportTitle3">
    <w:name w:val="Report Title 3"/>
    <w:basedOn w:val="ReportTitle2"/>
    <w:rsid w:val="00987D90"/>
    <w:rPr>
      <w:sz w:val="22"/>
    </w:rPr>
  </w:style>
  <w:style w:type="table" w:styleId="TableGrid">
    <w:name w:val="Table Grid"/>
    <w:basedOn w:val="TableNormal"/>
    <w:uiPriority w:val="39"/>
    <w:rsid w:val="00EF6D2E"/>
    <w:rPr>
      <w:rFonts w:ascii="Arial" w:hAnsi="Arial"/>
      <w:sz w:val="22"/>
    </w:rPr>
    <w:tblPr>
      <w:tblBorders>
        <w:top w:val="single" w:sz="12" w:space="0" w:color="auto"/>
        <w:bottom w:val="single" w:sz="12" w:space="0" w:color="auto"/>
        <w:insideH w:val="single" w:sz="4" w:space="0" w:color="auto"/>
      </w:tblBorders>
      <w:tblCellMar>
        <w:left w:w="115" w:type="dxa"/>
        <w:right w:w="115" w:type="dxa"/>
      </w:tblCellMar>
    </w:tblPr>
    <w:tblStylePr w:type="firstRow">
      <w:rPr>
        <w:rFonts w:ascii="Arial" w:hAnsi="Arial"/>
        <w:b/>
        <w:sz w:val="20"/>
      </w:rPr>
      <w:tblPr/>
      <w:tcPr>
        <w:tcBorders>
          <w:top w:val="single" w:sz="12" w:space="0" w:color="auto"/>
          <w:left w:val="nil"/>
          <w:bottom w:val="single" w:sz="12" w:space="0" w:color="auto"/>
          <w:right w:val="nil"/>
          <w:insideH w:val="nil"/>
          <w:insideV w:val="nil"/>
          <w:tl2br w:val="nil"/>
          <w:tr2bl w:val="nil"/>
        </w:tcBorders>
      </w:tcPr>
    </w:tblStylePr>
    <w:tblStylePr w:type="lastRow">
      <w:rPr>
        <w:rFonts w:ascii="Arial" w:hAnsi="Arial"/>
        <w:sz w:val="20"/>
      </w:rPr>
    </w:tblStylePr>
  </w:style>
  <w:style w:type="character" w:customStyle="1" w:styleId="BodyChar1">
    <w:name w:val="Body Char1"/>
    <w:rsid w:val="00D92E8B"/>
    <w:rPr>
      <w:rFonts w:ascii="Arial" w:hAnsi="Arial" w:cs="Arial"/>
      <w:snapToGrid w:val="0"/>
      <w:color w:val="000000"/>
      <w:sz w:val="22"/>
      <w:lang w:val="en-US" w:eastAsia="en-US" w:bidi="ar-SA"/>
    </w:rPr>
  </w:style>
  <w:style w:type="table" w:styleId="TableList3">
    <w:name w:val="Table List 3"/>
    <w:basedOn w:val="TableNormal"/>
    <w:rsid w:val="00EC72BC"/>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alloonText">
    <w:name w:val="Balloon Text"/>
    <w:basedOn w:val="Normal"/>
    <w:semiHidden/>
    <w:rsid w:val="007A0549"/>
    <w:rPr>
      <w:rFonts w:ascii="Tahoma" w:hAnsi="Tahoma" w:cs="Tahoma"/>
      <w:sz w:val="16"/>
      <w:szCs w:val="16"/>
    </w:rPr>
  </w:style>
  <w:style w:type="paragraph" w:styleId="BlockText">
    <w:name w:val="Block Text"/>
    <w:basedOn w:val="Normal"/>
    <w:rsid w:val="007A0549"/>
    <w:pPr>
      <w:ind w:left="1440" w:right="1440"/>
    </w:pPr>
  </w:style>
  <w:style w:type="paragraph" w:styleId="BodyText2">
    <w:name w:val="Body Text 2"/>
    <w:basedOn w:val="Normal"/>
    <w:rsid w:val="007A0549"/>
    <w:pPr>
      <w:spacing w:line="480" w:lineRule="auto"/>
    </w:pPr>
  </w:style>
  <w:style w:type="paragraph" w:styleId="BodyText3">
    <w:name w:val="Body Text 3"/>
    <w:basedOn w:val="Normal"/>
    <w:rsid w:val="007A0549"/>
    <w:rPr>
      <w:sz w:val="16"/>
      <w:szCs w:val="16"/>
    </w:rPr>
  </w:style>
  <w:style w:type="paragraph" w:styleId="CommentSubject">
    <w:name w:val="annotation subject"/>
    <w:basedOn w:val="CommentText"/>
    <w:next w:val="CommentText"/>
    <w:semiHidden/>
    <w:rsid w:val="007A0549"/>
    <w:pPr>
      <w:spacing w:after="0"/>
      <w:jc w:val="left"/>
    </w:pPr>
    <w:rPr>
      <w:bCs/>
      <w:color w:val="auto"/>
    </w:rPr>
  </w:style>
  <w:style w:type="paragraph" w:customStyle="1" w:styleId="TableText">
    <w:name w:val="TableText"/>
    <w:basedOn w:val="Normal"/>
    <w:rsid w:val="00220E72"/>
    <w:rPr>
      <w:rFonts w:ascii="Tahoma" w:hAnsi="Tahoma" w:cs="Tahoma"/>
      <w:szCs w:val="18"/>
    </w:rPr>
  </w:style>
  <w:style w:type="paragraph" w:customStyle="1" w:styleId="Style1">
    <w:name w:val="Style1"/>
    <w:basedOn w:val="TOC3"/>
    <w:rsid w:val="006D2BF2"/>
    <w:pPr>
      <w:tabs>
        <w:tab w:val="right" w:pos="9360"/>
      </w:tabs>
    </w:pPr>
  </w:style>
  <w:style w:type="paragraph" w:styleId="TOCHeading">
    <w:name w:val="TOC Heading"/>
    <w:basedOn w:val="Heading1"/>
    <w:next w:val="Normal"/>
    <w:uiPriority w:val="39"/>
    <w:unhideWhenUsed/>
    <w:qFormat/>
    <w:rsid w:val="004B6A95"/>
    <w:pPr>
      <w:keepLines/>
      <w:pageBreakBefore w:val="0"/>
      <w:spacing w:before="480" w:after="0" w:line="276" w:lineRule="auto"/>
      <w:outlineLvl w:val="9"/>
    </w:pPr>
    <w:rPr>
      <w:rFonts w:ascii="Cambria" w:hAnsi="Cambria"/>
      <w:bCs/>
      <w:color w:val="365F91"/>
      <w:spacing w:val="0"/>
      <w:kern w:val="0"/>
      <w:position w:val="0"/>
      <w:sz w:val="28"/>
      <w:szCs w:val="28"/>
    </w:rPr>
  </w:style>
  <w:style w:type="paragraph" w:styleId="Quote">
    <w:name w:val="Quote"/>
    <w:basedOn w:val="Normal"/>
    <w:next w:val="Normal"/>
    <w:link w:val="QuoteChar"/>
    <w:uiPriority w:val="29"/>
    <w:rsid w:val="00815B04"/>
    <w:rPr>
      <w:i/>
      <w:iCs/>
      <w:color w:val="000000"/>
    </w:rPr>
  </w:style>
  <w:style w:type="character" w:customStyle="1" w:styleId="QuoteChar">
    <w:name w:val="Quote Char"/>
    <w:link w:val="Quote"/>
    <w:uiPriority w:val="29"/>
    <w:rsid w:val="00815B04"/>
    <w:rPr>
      <w:rFonts w:ascii="Arial" w:hAnsi="Arial"/>
      <w:i/>
      <w:iCs/>
      <w:color w:val="000000"/>
    </w:rPr>
  </w:style>
  <w:style w:type="paragraph" w:customStyle="1" w:styleId="TableText0">
    <w:name w:val="Table Text"/>
    <w:basedOn w:val="Normal"/>
    <w:rsid w:val="00C65351"/>
    <w:pPr>
      <w:keepNext/>
      <w:spacing w:before="40" w:after="40"/>
    </w:pPr>
    <w:rPr>
      <w:rFonts w:ascii="Tahoma" w:hAnsi="Tahoma"/>
    </w:rPr>
  </w:style>
  <w:style w:type="character" w:customStyle="1" w:styleId="BodyChar2">
    <w:name w:val="Body Char2"/>
    <w:rsid w:val="005C6EC2"/>
    <w:rPr>
      <w:rFonts w:ascii="Arial" w:hAnsi="Arial" w:cs="Arial"/>
      <w:snapToGrid/>
      <w:color w:val="000000"/>
      <w:sz w:val="22"/>
      <w:lang w:val="en-US" w:eastAsia="en-US" w:bidi="ar-SA"/>
    </w:rPr>
  </w:style>
  <w:style w:type="paragraph" w:styleId="NoSpacing">
    <w:name w:val="No Spacing"/>
    <w:uiPriority w:val="1"/>
    <w:rsid w:val="008F07E5"/>
    <w:rPr>
      <w:rFonts w:ascii="Arial" w:hAnsi="Arial"/>
    </w:rPr>
  </w:style>
  <w:style w:type="paragraph" w:styleId="ListParagraph">
    <w:name w:val="List Paragraph"/>
    <w:basedOn w:val="Normal"/>
    <w:uiPriority w:val="34"/>
    <w:qFormat/>
    <w:rsid w:val="00D65DE5"/>
    <w:pPr>
      <w:ind w:left="720"/>
      <w:contextualSpacing/>
    </w:pPr>
  </w:style>
  <w:style w:type="character" w:customStyle="1" w:styleId="label">
    <w:name w:val="label"/>
    <w:rsid w:val="00A82AF4"/>
  </w:style>
  <w:style w:type="paragraph" w:customStyle="1" w:styleId="Default">
    <w:name w:val="Default"/>
    <w:rsid w:val="00581F25"/>
    <w:pPr>
      <w:autoSpaceDE w:val="0"/>
      <w:autoSpaceDN w:val="0"/>
      <w:adjustRightInd w:val="0"/>
    </w:pPr>
    <w:rPr>
      <w:rFonts w:ascii="Arial" w:hAnsi="Arial" w:cs="Arial"/>
      <w:color w:val="000000"/>
      <w:sz w:val="24"/>
      <w:szCs w:val="24"/>
    </w:rPr>
  </w:style>
  <w:style w:type="paragraph" w:customStyle="1" w:styleId="Code">
    <w:name w:val="Code"/>
    <w:basedOn w:val="Normal"/>
    <w:qFormat/>
    <w:rsid w:val="00DC0BA3"/>
    <w:pPr>
      <w:pBdr>
        <w:top w:val="single" w:sz="4" w:space="1" w:color="auto"/>
        <w:left w:val="single" w:sz="4" w:space="6" w:color="auto"/>
        <w:bottom w:val="single" w:sz="4" w:space="1" w:color="auto"/>
        <w:right w:val="single" w:sz="4" w:space="6" w:color="auto"/>
      </w:pBdr>
      <w:shd w:val="clear" w:color="auto" w:fill="F2F2F2" w:themeFill="background1" w:themeFillShade="F2"/>
      <w:spacing w:before="60"/>
    </w:pPr>
    <w:rPr>
      <w:rFonts w:ascii="Courier New" w:hAnsi="Courier New"/>
      <w:sz w:val="20"/>
    </w:rPr>
  </w:style>
  <w:style w:type="paragraph" w:customStyle="1" w:styleId="CoverHeading1">
    <w:name w:val="Cover Heading 1"/>
    <w:basedOn w:val="Normal"/>
    <w:qFormat/>
    <w:rsid w:val="001B1126"/>
    <w:pPr>
      <w:jc w:val="right"/>
    </w:pPr>
    <w:rPr>
      <w:b/>
      <w:color w:val="000000" w:themeColor="text1"/>
      <w:sz w:val="46"/>
    </w:rPr>
  </w:style>
  <w:style w:type="paragraph" w:customStyle="1" w:styleId="CoverHeading2">
    <w:name w:val="Cover Heading 2"/>
    <w:basedOn w:val="Normal"/>
    <w:qFormat/>
    <w:rsid w:val="001B1126"/>
    <w:pPr>
      <w:jc w:val="right"/>
    </w:pPr>
    <w:rPr>
      <w:sz w:val="36"/>
    </w:rPr>
  </w:style>
  <w:style w:type="paragraph" w:customStyle="1" w:styleId="PreparedFor">
    <w:name w:val="Prepared For"/>
    <w:basedOn w:val="Body"/>
    <w:qFormat/>
    <w:rsid w:val="00E91F0A"/>
    <w:pPr>
      <w:jc w:val="right"/>
    </w:pPr>
    <w:rPr>
      <w:sz w:val="20"/>
    </w:rPr>
  </w:style>
  <w:style w:type="paragraph" w:customStyle="1" w:styleId="Copyright">
    <w:name w:val="Copyright"/>
    <w:basedOn w:val="Normal"/>
    <w:qFormat/>
    <w:rsid w:val="00CF114A"/>
    <w:rPr>
      <w:rFonts w:cs="Arial"/>
      <w:color w:val="000000"/>
      <w:sz w:val="18"/>
      <w:szCs w:val="28"/>
    </w:rPr>
  </w:style>
  <w:style w:type="paragraph" w:customStyle="1" w:styleId="BulletedListLevel2">
    <w:name w:val="Bulleted List Level 2"/>
    <w:basedOn w:val="Body"/>
    <w:next w:val="Normal"/>
    <w:qFormat/>
    <w:rsid w:val="008E6488"/>
    <w:pPr>
      <w:numPr>
        <w:numId w:val="11"/>
      </w:numPr>
    </w:pPr>
  </w:style>
  <w:style w:type="paragraph" w:customStyle="1" w:styleId="BulletedListLevel3">
    <w:name w:val="Bulleted List Level 3"/>
    <w:basedOn w:val="Body"/>
    <w:next w:val="Normal"/>
    <w:qFormat/>
    <w:rsid w:val="008E6488"/>
    <w:pPr>
      <w:numPr>
        <w:numId w:val="12"/>
      </w:numPr>
      <w:ind w:left="2160"/>
    </w:pPr>
  </w:style>
  <w:style w:type="paragraph" w:customStyle="1" w:styleId="NumberedListLevel1">
    <w:name w:val="Numbered List Level 1"/>
    <w:basedOn w:val="Normal"/>
    <w:qFormat/>
    <w:rsid w:val="00E0134E"/>
    <w:pPr>
      <w:numPr>
        <w:numId w:val="28"/>
      </w:numPr>
    </w:pPr>
  </w:style>
  <w:style w:type="paragraph" w:customStyle="1" w:styleId="NumberedListLevel2">
    <w:name w:val="Numbered List Level 2"/>
    <w:basedOn w:val="Normal"/>
    <w:qFormat/>
    <w:rsid w:val="00E0134E"/>
    <w:pPr>
      <w:numPr>
        <w:numId w:val="13"/>
      </w:numPr>
    </w:pPr>
  </w:style>
  <w:style w:type="paragraph" w:customStyle="1" w:styleId="NumberedListLevel3">
    <w:name w:val="Numbered List Level 3"/>
    <w:basedOn w:val="Normal"/>
    <w:qFormat/>
    <w:rsid w:val="000935D7"/>
    <w:pPr>
      <w:numPr>
        <w:numId w:val="14"/>
      </w:numPr>
      <w:ind w:left="2160"/>
    </w:pPr>
  </w:style>
  <w:style w:type="paragraph" w:customStyle="1" w:styleId="Table">
    <w:name w:val="Table"/>
    <w:basedOn w:val="TableBody"/>
    <w:qFormat/>
    <w:rsid w:val="001F3B7B"/>
  </w:style>
  <w:style w:type="paragraph" w:customStyle="1" w:styleId="HeaderRow1">
    <w:name w:val="Header Row 1"/>
    <w:basedOn w:val="Normal"/>
    <w:qFormat/>
    <w:rsid w:val="00364B50"/>
    <w:pPr>
      <w:spacing w:before="0" w:after="0"/>
      <w:jc w:val="both"/>
    </w:pPr>
    <w:rPr>
      <w:spacing w:val="20"/>
      <w:sz w:val="16"/>
      <w:szCs w:val="18"/>
    </w:rPr>
  </w:style>
  <w:style w:type="paragraph" w:customStyle="1" w:styleId="HeaderRow2">
    <w:name w:val="Header Row 2"/>
    <w:basedOn w:val="Normal"/>
    <w:qFormat/>
    <w:rsid w:val="00364B50"/>
    <w:pPr>
      <w:spacing w:before="0"/>
      <w:ind w:left="86"/>
      <w:jc w:val="both"/>
    </w:pPr>
    <w:rPr>
      <w:sz w:val="18"/>
    </w:rPr>
  </w:style>
  <w:style w:type="character" w:styleId="PlaceholderText">
    <w:name w:val="Placeholder Text"/>
    <w:basedOn w:val="DefaultParagraphFont"/>
    <w:uiPriority w:val="99"/>
    <w:semiHidden/>
    <w:rsid w:val="00FC7E72"/>
    <w:rPr>
      <w:color w:val="808080"/>
    </w:rPr>
  </w:style>
  <w:style w:type="paragraph" w:customStyle="1" w:styleId="Address">
    <w:name w:val="Address"/>
    <w:basedOn w:val="Normal"/>
    <w:qFormat/>
    <w:rsid w:val="002646DE"/>
    <w:pPr>
      <w:jc w:val="right"/>
    </w:pPr>
  </w:style>
  <w:style w:type="paragraph" w:customStyle="1" w:styleId="CodeCaption">
    <w:name w:val="Code Caption"/>
    <w:basedOn w:val="Normal"/>
    <w:link w:val="CodeCaptionChar"/>
    <w:qFormat/>
    <w:rsid w:val="00FA7940"/>
    <w:pPr>
      <w:spacing w:after="60"/>
    </w:pPr>
    <w:rPr>
      <w:b/>
    </w:rPr>
  </w:style>
  <w:style w:type="paragraph" w:customStyle="1" w:styleId="Figure">
    <w:name w:val="Figure"/>
    <w:basedOn w:val="FigureCaption"/>
    <w:link w:val="FigureChar"/>
    <w:rsid w:val="00DC0BA3"/>
    <w:pPr>
      <w:framePr w:wrap="around" w:vAnchor="text" w:hAnchor="text" w:y="1"/>
      <w:numPr>
        <w:numId w:val="0"/>
      </w:numPr>
      <w:spacing w:before="120" w:after="60"/>
    </w:pPr>
    <w:rPr>
      <w:i w:val="0"/>
    </w:rPr>
  </w:style>
  <w:style w:type="character" w:customStyle="1" w:styleId="CodeCaptionChar">
    <w:name w:val="Code Caption Char"/>
    <w:basedOn w:val="DefaultParagraphFont"/>
    <w:link w:val="CodeCaption"/>
    <w:rsid w:val="00FA7940"/>
    <w:rPr>
      <w:rFonts w:ascii="Arial" w:hAnsi="Arial"/>
      <w:b/>
      <w:sz w:val="22"/>
    </w:rPr>
  </w:style>
  <w:style w:type="character" w:customStyle="1" w:styleId="FigureCaptionChar">
    <w:name w:val="Figure Caption Char"/>
    <w:basedOn w:val="DefaultParagraphFont"/>
    <w:link w:val="FigureCaption"/>
    <w:rsid w:val="00DC0BA3"/>
    <w:rPr>
      <w:rFonts w:ascii="Arial" w:hAnsi="Arial"/>
      <w:i/>
      <w:noProof/>
    </w:rPr>
  </w:style>
  <w:style w:type="character" w:customStyle="1" w:styleId="FigureChar">
    <w:name w:val="Figure Char"/>
    <w:basedOn w:val="FigureCaptionChar"/>
    <w:link w:val="Figure"/>
    <w:rsid w:val="00DC0BA3"/>
    <w:rPr>
      <w:rFonts w:ascii="Arial" w:hAnsi="Arial"/>
      <w:i w:val="0"/>
      <w:noProof/>
    </w:rPr>
  </w:style>
  <w:style w:type="character" w:styleId="UnresolvedMention">
    <w:name w:val="Unresolved Mention"/>
    <w:basedOn w:val="DefaultParagraphFont"/>
    <w:uiPriority w:val="99"/>
    <w:semiHidden/>
    <w:unhideWhenUsed/>
    <w:rsid w:val="00AA4615"/>
    <w:rPr>
      <w:color w:val="605E5C"/>
      <w:shd w:val="clear" w:color="auto" w:fill="E1DFDD"/>
    </w:rPr>
  </w:style>
  <w:style w:type="paragraph" w:customStyle="1" w:styleId="Heading0">
    <w:name w:val="Heading 0"/>
    <w:basedOn w:val="Heading1"/>
    <w:link w:val="Heading0Char"/>
    <w:qFormat/>
    <w:rsid w:val="007D34DF"/>
    <w:pPr>
      <w:spacing w:before="2160" w:line="360" w:lineRule="auto"/>
    </w:pPr>
    <w:rPr>
      <w:u w:val="single"/>
    </w:rPr>
  </w:style>
  <w:style w:type="character" w:customStyle="1" w:styleId="Heading0Char">
    <w:name w:val="Heading 0 Char"/>
    <w:basedOn w:val="Heading1Char"/>
    <w:link w:val="Heading0"/>
    <w:rsid w:val="007D34DF"/>
    <w:rPr>
      <w:rFonts w:ascii="Arial" w:hAnsi="Arial"/>
      <w:b/>
      <w:color w:val="FFFFFF"/>
      <w:spacing w:val="20"/>
      <w:kern w:val="28"/>
      <w:position w:val="-6"/>
      <w:sz w:val="48"/>
      <w:u w:val="single"/>
      <w:shd w:val="clear" w:color="auto" w:fill="808080" w:themeFill="background1" w:themeFillShade="80"/>
    </w:rPr>
  </w:style>
  <w:style w:type="character" w:customStyle="1" w:styleId="Heading2CharChar">
    <w:name w:val="Heading 2 Char Char"/>
    <w:rsid w:val="00C3434C"/>
    <w:rPr>
      <w:rFonts w:ascii="Arial" w:hAnsi="Arial"/>
      <w:b/>
      <w:iCs/>
      <w:color w:val="000080"/>
      <w:spacing w:val="10"/>
      <w:sz w:val="28"/>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736902">
      <w:bodyDiv w:val="1"/>
      <w:marLeft w:val="0"/>
      <w:marRight w:val="0"/>
      <w:marTop w:val="0"/>
      <w:marBottom w:val="0"/>
      <w:divBdr>
        <w:top w:val="none" w:sz="0" w:space="0" w:color="auto"/>
        <w:left w:val="none" w:sz="0" w:space="0" w:color="auto"/>
        <w:bottom w:val="none" w:sz="0" w:space="0" w:color="auto"/>
        <w:right w:val="none" w:sz="0" w:space="0" w:color="auto"/>
      </w:divBdr>
    </w:div>
    <w:div w:id="316808514">
      <w:bodyDiv w:val="1"/>
      <w:marLeft w:val="0"/>
      <w:marRight w:val="0"/>
      <w:marTop w:val="0"/>
      <w:marBottom w:val="0"/>
      <w:divBdr>
        <w:top w:val="none" w:sz="0" w:space="0" w:color="auto"/>
        <w:left w:val="none" w:sz="0" w:space="0" w:color="auto"/>
        <w:bottom w:val="none" w:sz="0" w:space="0" w:color="auto"/>
        <w:right w:val="none" w:sz="0" w:space="0" w:color="auto"/>
      </w:divBdr>
    </w:div>
    <w:div w:id="530848822">
      <w:bodyDiv w:val="1"/>
      <w:marLeft w:val="0"/>
      <w:marRight w:val="0"/>
      <w:marTop w:val="0"/>
      <w:marBottom w:val="0"/>
      <w:divBdr>
        <w:top w:val="none" w:sz="0" w:space="0" w:color="auto"/>
        <w:left w:val="none" w:sz="0" w:space="0" w:color="auto"/>
        <w:bottom w:val="none" w:sz="0" w:space="0" w:color="auto"/>
        <w:right w:val="none" w:sz="0" w:space="0" w:color="auto"/>
      </w:divBdr>
    </w:div>
    <w:div w:id="802430956">
      <w:bodyDiv w:val="1"/>
      <w:marLeft w:val="0"/>
      <w:marRight w:val="0"/>
      <w:marTop w:val="0"/>
      <w:marBottom w:val="0"/>
      <w:divBdr>
        <w:top w:val="none" w:sz="0" w:space="0" w:color="auto"/>
        <w:left w:val="none" w:sz="0" w:space="0" w:color="auto"/>
        <w:bottom w:val="none" w:sz="0" w:space="0" w:color="auto"/>
        <w:right w:val="none" w:sz="0" w:space="0" w:color="auto"/>
      </w:divBdr>
    </w:div>
    <w:div w:id="918172901">
      <w:bodyDiv w:val="1"/>
      <w:marLeft w:val="0"/>
      <w:marRight w:val="0"/>
      <w:marTop w:val="0"/>
      <w:marBottom w:val="0"/>
      <w:divBdr>
        <w:top w:val="none" w:sz="0" w:space="0" w:color="auto"/>
        <w:left w:val="none" w:sz="0" w:space="0" w:color="auto"/>
        <w:bottom w:val="none" w:sz="0" w:space="0" w:color="auto"/>
        <w:right w:val="none" w:sz="0" w:space="0" w:color="auto"/>
      </w:divBdr>
    </w:div>
    <w:div w:id="1104232411">
      <w:bodyDiv w:val="1"/>
      <w:marLeft w:val="0"/>
      <w:marRight w:val="0"/>
      <w:marTop w:val="0"/>
      <w:marBottom w:val="0"/>
      <w:divBdr>
        <w:top w:val="none" w:sz="0" w:space="0" w:color="auto"/>
        <w:left w:val="none" w:sz="0" w:space="0" w:color="auto"/>
        <w:bottom w:val="none" w:sz="0" w:space="0" w:color="auto"/>
        <w:right w:val="none" w:sz="0" w:space="0" w:color="auto"/>
      </w:divBdr>
    </w:div>
    <w:div w:id="1399741632">
      <w:bodyDiv w:val="1"/>
      <w:marLeft w:val="0"/>
      <w:marRight w:val="0"/>
      <w:marTop w:val="0"/>
      <w:marBottom w:val="0"/>
      <w:divBdr>
        <w:top w:val="none" w:sz="0" w:space="0" w:color="auto"/>
        <w:left w:val="none" w:sz="0" w:space="0" w:color="auto"/>
        <w:bottom w:val="none" w:sz="0" w:space="0" w:color="auto"/>
        <w:right w:val="none" w:sz="0" w:space="0" w:color="auto"/>
      </w:divBdr>
    </w:div>
    <w:div w:id="1540818896">
      <w:bodyDiv w:val="1"/>
      <w:marLeft w:val="0"/>
      <w:marRight w:val="0"/>
      <w:marTop w:val="0"/>
      <w:marBottom w:val="0"/>
      <w:divBdr>
        <w:top w:val="none" w:sz="0" w:space="0" w:color="auto"/>
        <w:left w:val="none" w:sz="0" w:space="0" w:color="auto"/>
        <w:bottom w:val="none" w:sz="0" w:space="0" w:color="auto"/>
        <w:right w:val="none" w:sz="0" w:space="0" w:color="auto"/>
      </w:divBdr>
    </w:div>
    <w:div w:id="21009092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azure.microsoft.com/en-us/services/devops/"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microsoft.com/office/2018/08/relationships/commentsExtensible" Target="commentsExtensible.xml"/><Relationship Id="rId26" Type="http://schemas.openxmlformats.org/officeDocument/2006/relationships/image" Target="cid:image002.png@01CEF279.719248E0" TargetMode="External"/><Relationship Id="rId39"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hyperlink" Target="https://docs.microsoft.com/en-us/azure/compliance/offerings/offering-soc-2" TargetMode="External"/><Relationship Id="rId34" Type="http://schemas.openxmlformats.org/officeDocument/2006/relationships/image" Target="media/image12.png"/><Relationship Id="rId42" Type="http://schemas.microsoft.com/office/2011/relationships/people" Target="people.xml"/><Relationship Id="rId7" Type="http://schemas.openxmlformats.org/officeDocument/2006/relationships/settings" Target="settings.xml"/><Relationship Id="rId12" Type="http://schemas.openxmlformats.org/officeDocument/2006/relationships/header" Target="header1.xml"/><Relationship Id="rId17" Type="http://schemas.microsoft.com/office/2016/09/relationships/commentsIds" Target="commentsIds.xm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hyperlink" Target="mailto:support@nexelus.net" TargetMode="Externa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yperlink" Target="https://docs.microsoft.com/en-us/azure/compliance/offerings/offering-soc-1" TargetMode="External"/><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cid:image001.png@01CEF279.719248E0" TargetMode="External"/><Relationship Id="rId32" Type="http://schemas.openxmlformats.org/officeDocument/2006/relationships/image" Target="media/image10.png"/><Relationship Id="rId37" Type="http://schemas.openxmlformats.org/officeDocument/2006/relationships/image" Target="media/image13.png"/><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hyperlink" Target="http://www.serl.pk/?p=aW1wb3J0YW50X2xhd3MucGhw" TargetMode="Externa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docs.microsoft.com/en-us/azure/compliance/offerings/offering-soc-3"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http://www.cyberlawpakistan.com/" TargetMode="External"/><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M%20info\SBI%20Proposal%20Template_v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A9C360BD3334C4DBC46CB48EE8A6656" ma:contentTypeVersion="0" ma:contentTypeDescription="Create a new document." ma:contentTypeScope="" ma:versionID="f8497aad4a9a737f0efe2b5ac8aa7ab8">
  <xsd:schema xmlns:xsd="http://www.w3.org/2001/XMLSchema" xmlns:xs="http://www.w3.org/2001/XMLSchema" xmlns:p="http://schemas.microsoft.com/office/2006/metadata/properties" targetNamespace="http://schemas.microsoft.com/office/2006/metadata/properties" ma:root="true" ma:fieldsID="d32575ca2db14fd44fd3f61c7529e9b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FC2E788-FF6B-4DDD-B2BB-CD6FC42C72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91CE184-1C35-4C2E-A3F4-6D6B03C23C83}">
  <ds:schemaRefs>
    <ds:schemaRef ds:uri="http://schemas.microsoft.com/sharepoint/v3/contenttype/forms"/>
  </ds:schemaRefs>
</ds:datastoreItem>
</file>

<file path=customXml/itemProps3.xml><?xml version="1.0" encoding="utf-8"?>
<ds:datastoreItem xmlns:ds="http://schemas.openxmlformats.org/officeDocument/2006/customXml" ds:itemID="{E1C6104C-70BB-4F1C-B2A1-E05310C0C061}">
  <ds:schemaRefs>
    <ds:schemaRef ds:uri="http://schemas.openxmlformats.org/officeDocument/2006/bibliography"/>
  </ds:schemaRefs>
</ds:datastoreItem>
</file>

<file path=customXml/itemProps4.xml><?xml version="1.0" encoding="utf-8"?>
<ds:datastoreItem xmlns:ds="http://schemas.openxmlformats.org/officeDocument/2006/customXml" ds:itemID="{9AC42033-23A4-4FE4-8A92-3A200EC5388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SBI Proposal Template_v3.dot</Template>
  <TotalTime>131</TotalTime>
  <Pages>111</Pages>
  <Words>22438</Words>
  <Characters>127901</Characters>
  <Application>Microsoft Office Word</Application>
  <DocSecurity>0</DocSecurity>
  <Lines>1065</Lines>
  <Paragraphs>300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150039</CharactersWithSpaces>
  <SharedDoc>false</SharedDoc>
  <HLinks>
    <vt:vector size="180" baseType="variant">
      <vt:variant>
        <vt:i4>1048636</vt:i4>
      </vt:variant>
      <vt:variant>
        <vt:i4>176</vt:i4>
      </vt:variant>
      <vt:variant>
        <vt:i4>0</vt:i4>
      </vt:variant>
      <vt:variant>
        <vt:i4>5</vt:i4>
      </vt:variant>
      <vt:variant>
        <vt:lpwstr/>
      </vt:variant>
      <vt:variant>
        <vt:lpwstr>_Toc349075165</vt:lpwstr>
      </vt:variant>
      <vt:variant>
        <vt:i4>1048636</vt:i4>
      </vt:variant>
      <vt:variant>
        <vt:i4>170</vt:i4>
      </vt:variant>
      <vt:variant>
        <vt:i4>0</vt:i4>
      </vt:variant>
      <vt:variant>
        <vt:i4>5</vt:i4>
      </vt:variant>
      <vt:variant>
        <vt:lpwstr/>
      </vt:variant>
      <vt:variant>
        <vt:lpwstr>_Toc349075164</vt:lpwstr>
      </vt:variant>
      <vt:variant>
        <vt:i4>1048636</vt:i4>
      </vt:variant>
      <vt:variant>
        <vt:i4>164</vt:i4>
      </vt:variant>
      <vt:variant>
        <vt:i4>0</vt:i4>
      </vt:variant>
      <vt:variant>
        <vt:i4>5</vt:i4>
      </vt:variant>
      <vt:variant>
        <vt:lpwstr/>
      </vt:variant>
      <vt:variant>
        <vt:lpwstr>_Toc349075163</vt:lpwstr>
      </vt:variant>
      <vt:variant>
        <vt:i4>1048636</vt:i4>
      </vt:variant>
      <vt:variant>
        <vt:i4>158</vt:i4>
      </vt:variant>
      <vt:variant>
        <vt:i4>0</vt:i4>
      </vt:variant>
      <vt:variant>
        <vt:i4>5</vt:i4>
      </vt:variant>
      <vt:variant>
        <vt:lpwstr/>
      </vt:variant>
      <vt:variant>
        <vt:lpwstr>_Toc349075162</vt:lpwstr>
      </vt:variant>
      <vt:variant>
        <vt:i4>1048636</vt:i4>
      </vt:variant>
      <vt:variant>
        <vt:i4>152</vt:i4>
      </vt:variant>
      <vt:variant>
        <vt:i4>0</vt:i4>
      </vt:variant>
      <vt:variant>
        <vt:i4>5</vt:i4>
      </vt:variant>
      <vt:variant>
        <vt:lpwstr/>
      </vt:variant>
      <vt:variant>
        <vt:lpwstr>_Toc349075161</vt:lpwstr>
      </vt:variant>
      <vt:variant>
        <vt:i4>1048636</vt:i4>
      </vt:variant>
      <vt:variant>
        <vt:i4>146</vt:i4>
      </vt:variant>
      <vt:variant>
        <vt:i4>0</vt:i4>
      </vt:variant>
      <vt:variant>
        <vt:i4>5</vt:i4>
      </vt:variant>
      <vt:variant>
        <vt:lpwstr/>
      </vt:variant>
      <vt:variant>
        <vt:lpwstr>_Toc349075160</vt:lpwstr>
      </vt:variant>
      <vt:variant>
        <vt:i4>1245244</vt:i4>
      </vt:variant>
      <vt:variant>
        <vt:i4>140</vt:i4>
      </vt:variant>
      <vt:variant>
        <vt:i4>0</vt:i4>
      </vt:variant>
      <vt:variant>
        <vt:i4>5</vt:i4>
      </vt:variant>
      <vt:variant>
        <vt:lpwstr/>
      </vt:variant>
      <vt:variant>
        <vt:lpwstr>_Toc349075159</vt:lpwstr>
      </vt:variant>
      <vt:variant>
        <vt:i4>1245244</vt:i4>
      </vt:variant>
      <vt:variant>
        <vt:i4>134</vt:i4>
      </vt:variant>
      <vt:variant>
        <vt:i4>0</vt:i4>
      </vt:variant>
      <vt:variant>
        <vt:i4>5</vt:i4>
      </vt:variant>
      <vt:variant>
        <vt:lpwstr/>
      </vt:variant>
      <vt:variant>
        <vt:lpwstr>_Toc349075158</vt:lpwstr>
      </vt:variant>
      <vt:variant>
        <vt:i4>1245244</vt:i4>
      </vt:variant>
      <vt:variant>
        <vt:i4>128</vt:i4>
      </vt:variant>
      <vt:variant>
        <vt:i4>0</vt:i4>
      </vt:variant>
      <vt:variant>
        <vt:i4>5</vt:i4>
      </vt:variant>
      <vt:variant>
        <vt:lpwstr/>
      </vt:variant>
      <vt:variant>
        <vt:lpwstr>_Toc349075157</vt:lpwstr>
      </vt:variant>
      <vt:variant>
        <vt:i4>1245244</vt:i4>
      </vt:variant>
      <vt:variant>
        <vt:i4>122</vt:i4>
      </vt:variant>
      <vt:variant>
        <vt:i4>0</vt:i4>
      </vt:variant>
      <vt:variant>
        <vt:i4>5</vt:i4>
      </vt:variant>
      <vt:variant>
        <vt:lpwstr/>
      </vt:variant>
      <vt:variant>
        <vt:lpwstr>_Toc349075156</vt:lpwstr>
      </vt:variant>
      <vt:variant>
        <vt:i4>1245244</vt:i4>
      </vt:variant>
      <vt:variant>
        <vt:i4>116</vt:i4>
      </vt:variant>
      <vt:variant>
        <vt:i4>0</vt:i4>
      </vt:variant>
      <vt:variant>
        <vt:i4>5</vt:i4>
      </vt:variant>
      <vt:variant>
        <vt:lpwstr/>
      </vt:variant>
      <vt:variant>
        <vt:lpwstr>_Toc349075155</vt:lpwstr>
      </vt:variant>
      <vt:variant>
        <vt:i4>1245244</vt:i4>
      </vt:variant>
      <vt:variant>
        <vt:i4>110</vt:i4>
      </vt:variant>
      <vt:variant>
        <vt:i4>0</vt:i4>
      </vt:variant>
      <vt:variant>
        <vt:i4>5</vt:i4>
      </vt:variant>
      <vt:variant>
        <vt:lpwstr/>
      </vt:variant>
      <vt:variant>
        <vt:lpwstr>_Toc349075154</vt:lpwstr>
      </vt:variant>
      <vt:variant>
        <vt:i4>1245244</vt:i4>
      </vt:variant>
      <vt:variant>
        <vt:i4>104</vt:i4>
      </vt:variant>
      <vt:variant>
        <vt:i4>0</vt:i4>
      </vt:variant>
      <vt:variant>
        <vt:i4>5</vt:i4>
      </vt:variant>
      <vt:variant>
        <vt:lpwstr/>
      </vt:variant>
      <vt:variant>
        <vt:lpwstr>_Toc349075153</vt:lpwstr>
      </vt:variant>
      <vt:variant>
        <vt:i4>1245244</vt:i4>
      </vt:variant>
      <vt:variant>
        <vt:i4>98</vt:i4>
      </vt:variant>
      <vt:variant>
        <vt:i4>0</vt:i4>
      </vt:variant>
      <vt:variant>
        <vt:i4>5</vt:i4>
      </vt:variant>
      <vt:variant>
        <vt:lpwstr/>
      </vt:variant>
      <vt:variant>
        <vt:lpwstr>_Toc349075152</vt:lpwstr>
      </vt:variant>
      <vt:variant>
        <vt:i4>1245244</vt:i4>
      </vt:variant>
      <vt:variant>
        <vt:i4>92</vt:i4>
      </vt:variant>
      <vt:variant>
        <vt:i4>0</vt:i4>
      </vt:variant>
      <vt:variant>
        <vt:i4>5</vt:i4>
      </vt:variant>
      <vt:variant>
        <vt:lpwstr/>
      </vt:variant>
      <vt:variant>
        <vt:lpwstr>_Toc349075151</vt:lpwstr>
      </vt:variant>
      <vt:variant>
        <vt:i4>1245244</vt:i4>
      </vt:variant>
      <vt:variant>
        <vt:i4>86</vt:i4>
      </vt:variant>
      <vt:variant>
        <vt:i4>0</vt:i4>
      </vt:variant>
      <vt:variant>
        <vt:i4>5</vt:i4>
      </vt:variant>
      <vt:variant>
        <vt:lpwstr/>
      </vt:variant>
      <vt:variant>
        <vt:lpwstr>_Toc349075150</vt:lpwstr>
      </vt:variant>
      <vt:variant>
        <vt:i4>1179708</vt:i4>
      </vt:variant>
      <vt:variant>
        <vt:i4>80</vt:i4>
      </vt:variant>
      <vt:variant>
        <vt:i4>0</vt:i4>
      </vt:variant>
      <vt:variant>
        <vt:i4>5</vt:i4>
      </vt:variant>
      <vt:variant>
        <vt:lpwstr/>
      </vt:variant>
      <vt:variant>
        <vt:lpwstr>_Toc349075149</vt:lpwstr>
      </vt:variant>
      <vt:variant>
        <vt:i4>1179708</vt:i4>
      </vt:variant>
      <vt:variant>
        <vt:i4>74</vt:i4>
      </vt:variant>
      <vt:variant>
        <vt:i4>0</vt:i4>
      </vt:variant>
      <vt:variant>
        <vt:i4>5</vt:i4>
      </vt:variant>
      <vt:variant>
        <vt:lpwstr/>
      </vt:variant>
      <vt:variant>
        <vt:lpwstr>_Toc349075148</vt:lpwstr>
      </vt:variant>
      <vt:variant>
        <vt:i4>1179708</vt:i4>
      </vt:variant>
      <vt:variant>
        <vt:i4>68</vt:i4>
      </vt:variant>
      <vt:variant>
        <vt:i4>0</vt:i4>
      </vt:variant>
      <vt:variant>
        <vt:i4>5</vt:i4>
      </vt:variant>
      <vt:variant>
        <vt:lpwstr/>
      </vt:variant>
      <vt:variant>
        <vt:lpwstr>_Toc349075147</vt:lpwstr>
      </vt:variant>
      <vt:variant>
        <vt:i4>1179708</vt:i4>
      </vt:variant>
      <vt:variant>
        <vt:i4>62</vt:i4>
      </vt:variant>
      <vt:variant>
        <vt:i4>0</vt:i4>
      </vt:variant>
      <vt:variant>
        <vt:i4>5</vt:i4>
      </vt:variant>
      <vt:variant>
        <vt:lpwstr/>
      </vt:variant>
      <vt:variant>
        <vt:lpwstr>_Toc349075146</vt:lpwstr>
      </vt:variant>
      <vt:variant>
        <vt:i4>1179708</vt:i4>
      </vt:variant>
      <vt:variant>
        <vt:i4>56</vt:i4>
      </vt:variant>
      <vt:variant>
        <vt:i4>0</vt:i4>
      </vt:variant>
      <vt:variant>
        <vt:i4>5</vt:i4>
      </vt:variant>
      <vt:variant>
        <vt:lpwstr/>
      </vt:variant>
      <vt:variant>
        <vt:lpwstr>_Toc349075145</vt:lpwstr>
      </vt:variant>
      <vt:variant>
        <vt:i4>1179708</vt:i4>
      </vt:variant>
      <vt:variant>
        <vt:i4>50</vt:i4>
      </vt:variant>
      <vt:variant>
        <vt:i4>0</vt:i4>
      </vt:variant>
      <vt:variant>
        <vt:i4>5</vt:i4>
      </vt:variant>
      <vt:variant>
        <vt:lpwstr/>
      </vt:variant>
      <vt:variant>
        <vt:lpwstr>_Toc349075144</vt:lpwstr>
      </vt:variant>
      <vt:variant>
        <vt:i4>1179708</vt:i4>
      </vt:variant>
      <vt:variant>
        <vt:i4>44</vt:i4>
      </vt:variant>
      <vt:variant>
        <vt:i4>0</vt:i4>
      </vt:variant>
      <vt:variant>
        <vt:i4>5</vt:i4>
      </vt:variant>
      <vt:variant>
        <vt:lpwstr/>
      </vt:variant>
      <vt:variant>
        <vt:lpwstr>_Toc349075143</vt:lpwstr>
      </vt:variant>
      <vt:variant>
        <vt:i4>1179708</vt:i4>
      </vt:variant>
      <vt:variant>
        <vt:i4>38</vt:i4>
      </vt:variant>
      <vt:variant>
        <vt:i4>0</vt:i4>
      </vt:variant>
      <vt:variant>
        <vt:i4>5</vt:i4>
      </vt:variant>
      <vt:variant>
        <vt:lpwstr/>
      </vt:variant>
      <vt:variant>
        <vt:lpwstr>_Toc349075142</vt:lpwstr>
      </vt:variant>
      <vt:variant>
        <vt:i4>1179708</vt:i4>
      </vt:variant>
      <vt:variant>
        <vt:i4>32</vt:i4>
      </vt:variant>
      <vt:variant>
        <vt:i4>0</vt:i4>
      </vt:variant>
      <vt:variant>
        <vt:i4>5</vt:i4>
      </vt:variant>
      <vt:variant>
        <vt:lpwstr/>
      </vt:variant>
      <vt:variant>
        <vt:lpwstr>_Toc349075141</vt:lpwstr>
      </vt:variant>
      <vt:variant>
        <vt:i4>1179708</vt:i4>
      </vt:variant>
      <vt:variant>
        <vt:i4>26</vt:i4>
      </vt:variant>
      <vt:variant>
        <vt:i4>0</vt:i4>
      </vt:variant>
      <vt:variant>
        <vt:i4>5</vt:i4>
      </vt:variant>
      <vt:variant>
        <vt:lpwstr/>
      </vt:variant>
      <vt:variant>
        <vt:lpwstr>_Toc349075140</vt:lpwstr>
      </vt:variant>
      <vt:variant>
        <vt:i4>1376316</vt:i4>
      </vt:variant>
      <vt:variant>
        <vt:i4>20</vt:i4>
      </vt:variant>
      <vt:variant>
        <vt:i4>0</vt:i4>
      </vt:variant>
      <vt:variant>
        <vt:i4>5</vt:i4>
      </vt:variant>
      <vt:variant>
        <vt:lpwstr/>
      </vt:variant>
      <vt:variant>
        <vt:lpwstr>_Toc349075139</vt:lpwstr>
      </vt:variant>
      <vt:variant>
        <vt:i4>1376316</vt:i4>
      </vt:variant>
      <vt:variant>
        <vt:i4>14</vt:i4>
      </vt:variant>
      <vt:variant>
        <vt:i4>0</vt:i4>
      </vt:variant>
      <vt:variant>
        <vt:i4>5</vt:i4>
      </vt:variant>
      <vt:variant>
        <vt:lpwstr/>
      </vt:variant>
      <vt:variant>
        <vt:lpwstr>_Toc349075138</vt:lpwstr>
      </vt:variant>
      <vt:variant>
        <vt:i4>1376316</vt:i4>
      </vt:variant>
      <vt:variant>
        <vt:i4>8</vt:i4>
      </vt:variant>
      <vt:variant>
        <vt:i4>0</vt:i4>
      </vt:variant>
      <vt:variant>
        <vt:i4>5</vt:i4>
      </vt:variant>
      <vt:variant>
        <vt:lpwstr/>
      </vt:variant>
      <vt:variant>
        <vt:lpwstr>_Toc349075137</vt:lpwstr>
      </vt:variant>
      <vt:variant>
        <vt:i4>1376316</vt:i4>
      </vt:variant>
      <vt:variant>
        <vt:i4>2</vt:i4>
      </vt:variant>
      <vt:variant>
        <vt:i4>0</vt:i4>
      </vt:variant>
      <vt:variant>
        <vt:i4>5</vt:i4>
      </vt:variant>
      <vt:variant>
        <vt:lpwstr/>
      </vt:variant>
      <vt:variant>
        <vt:lpwstr>_Toc349075136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Tauseef Shahzad</dc:creator>
  <cp:keywords/>
  <dc:description/>
  <cp:lastModifiedBy>Tauseef Shezad</cp:lastModifiedBy>
  <cp:revision>7</cp:revision>
  <cp:lastPrinted>2012-12-14T20:06:00Z</cp:lastPrinted>
  <dcterms:created xsi:type="dcterms:W3CDTF">2021-12-16T05:27:00Z</dcterms:created>
  <dcterms:modified xsi:type="dcterms:W3CDTF">2021-12-21T07:08:00Z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0x0101000A9C360BD3334C4DBC46CB48EE8A6656</vt:lpwstr>
  </property>
  <property fmtid="{D5CDD505-2E9C-101B-9397-08002B2CF9AE}" pid="3" name="IsMyDocuments">
    <vt:bool>true</vt:bool>
  </property>
</Properties>
</file>